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41D9" w:rsidRDefault="002541D9" w:rsidP="002541D9">
      <w:pPr>
        <w:suppressAutoHyphens/>
        <w:autoSpaceDE w:val="0"/>
        <w:autoSpaceDN w:val="0"/>
        <w:adjustRightInd w:val="0"/>
        <w:jc w:val="center"/>
        <w:rPr>
          <w:sz w:val="28"/>
          <w:szCs w:val="28"/>
          <w:lang w:val="en"/>
        </w:rPr>
      </w:pPr>
      <w:r>
        <w:rPr>
          <w:bCs/>
          <w:sz w:val="28"/>
          <w:szCs w:val="28"/>
          <w:lang w:val="en"/>
        </w:rPr>
        <w:t xml:space="preserve">TỔNG LIÊN ĐOÀN LAO ĐỘNG VIỆT </w:t>
      </w:r>
      <w:smartTag w:uri="urn:schemas-microsoft-com:office:smarttags" w:element="place">
        <w:smartTag w:uri="urn:schemas-microsoft-com:office:smarttags" w:element="country-region">
          <w:r>
            <w:rPr>
              <w:bCs/>
              <w:sz w:val="28"/>
              <w:szCs w:val="28"/>
              <w:lang w:val="en"/>
            </w:rPr>
            <w:t>NAM</w:t>
          </w:r>
        </w:smartTag>
      </w:smartTag>
      <w:r>
        <w:rPr>
          <w:b/>
          <w:bCs/>
          <w:sz w:val="28"/>
          <w:szCs w:val="28"/>
          <w:lang w:val="en"/>
        </w:rPr>
        <w:t xml:space="preserve"> </w:t>
      </w:r>
    </w:p>
    <w:p w:rsidR="002541D9" w:rsidRDefault="002541D9" w:rsidP="002541D9">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rsidR="002541D9" w:rsidRDefault="002541D9" w:rsidP="002541D9">
      <w:pPr>
        <w:suppressAutoHyphens/>
        <w:autoSpaceDE w:val="0"/>
        <w:autoSpaceDN w:val="0"/>
        <w:adjustRightInd w:val="0"/>
        <w:jc w:val="center"/>
        <w:rPr>
          <w:sz w:val="28"/>
          <w:szCs w:val="28"/>
          <w:lang w:val="en"/>
        </w:rPr>
      </w:pPr>
      <w:r>
        <w:rPr>
          <w:b/>
          <w:bCs/>
          <w:sz w:val="28"/>
          <w:szCs w:val="28"/>
          <w:lang w:val="en"/>
        </w:rPr>
        <w:t xml:space="preserve">KHOA CÔNG NGHỆ THÔNG TIN </w:t>
      </w:r>
    </w:p>
    <w:p w:rsidR="002541D9" w:rsidRDefault="002541D9" w:rsidP="002541D9">
      <w:pPr>
        <w:suppressAutoHyphens/>
        <w:autoSpaceDE w:val="0"/>
        <w:autoSpaceDN w:val="0"/>
        <w:adjustRightInd w:val="0"/>
        <w:ind w:firstLine="720"/>
        <w:jc w:val="center"/>
        <w:rPr>
          <w:lang w:val="en"/>
        </w:rPr>
      </w:pPr>
    </w:p>
    <w:p w:rsidR="002541D9" w:rsidRDefault="002541D9" w:rsidP="002541D9">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0489C2F" wp14:editId="4C9C738A">
            <wp:extent cx="790575" cy="741680"/>
            <wp:effectExtent l="0" t="0" r="952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1680"/>
                    </a:xfrm>
                    <a:prstGeom prst="rect">
                      <a:avLst/>
                    </a:prstGeom>
                    <a:noFill/>
                    <a:ln>
                      <a:noFill/>
                    </a:ln>
                  </pic:spPr>
                </pic:pic>
              </a:graphicData>
            </a:graphic>
          </wp:inline>
        </w:drawing>
      </w:r>
    </w:p>
    <w:p w:rsidR="002541D9" w:rsidRDefault="002541D9" w:rsidP="002541D9">
      <w:pPr>
        <w:suppressAutoHyphens/>
        <w:autoSpaceDE w:val="0"/>
        <w:autoSpaceDN w:val="0"/>
        <w:adjustRightInd w:val="0"/>
        <w:ind w:firstLine="720"/>
        <w:rPr>
          <w:b/>
          <w:bCs/>
          <w:sz w:val="28"/>
          <w:szCs w:val="28"/>
          <w:lang w:val="en"/>
        </w:rPr>
      </w:pPr>
    </w:p>
    <w:p w:rsidR="002541D9" w:rsidRDefault="002541D9" w:rsidP="002541D9">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ĐỒ ÁN PHÂN TÍCH THIẾT KẾ HỆ THỐNG THÔNG TIN</w:t>
      </w:r>
    </w:p>
    <w:p w:rsidR="002541D9" w:rsidRDefault="002541D9" w:rsidP="002541D9">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2541D9" w:rsidRDefault="002541D9" w:rsidP="002541D9">
      <w:pPr>
        <w:suppressAutoHyphens/>
        <w:autoSpaceDE w:val="0"/>
        <w:autoSpaceDN w:val="0"/>
        <w:adjustRightInd w:val="0"/>
        <w:spacing w:line="360" w:lineRule="auto"/>
        <w:rPr>
          <w:b/>
          <w:bCs/>
          <w:lang w:val="en"/>
        </w:rPr>
      </w:pPr>
    </w:p>
    <w:p w:rsidR="002541D9" w:rsidRDefault="002541D9" w:rsidP="002541D9">
      <w:pPr>
        <w:suppressAutoHyphens/>
        <w:autoSpaceDE w:val="0"/>
        <w:autoSpaceDN w:val="0"/>
        <w:adjustRightInd w:val="0"/>
        <w:spacing w:line="360" w:lineRule="auto"/>
        <w:jc w:val="center"/>
        <w:rPr>
          <w:b/>
          <w:bCs/>
          <w:lang w:val="en"/>
        </w:rPr>
      </w:pPr>
      <w:r>
        <w:rPr>
          <w:b/>
          <w:bCs/>
          <w:sz w:val="48"/>
          <w:szCs w:val="48"/>
          <w:lang w:val="en"/>
        </w:rPr>
        <w:t>QUẢN LÝ QUÁN CÀ PHÊ</w:t>
      </w:r>
    </w:p>
    <w:p w:rsidR="002541D9" w:rsidRDefault="002541D9" w:rsidP="002541D9">
      <w:pPr>
        <w:suppressAutoHyphens/>
        <w:autoSpaceDE w:val="0"/>
        <w:autoSpaceDN w:val="0"/>
        <w:adjustRightInd w:val="0"/>
        <w:spacing w:line="360" w:lineRule="auto"/>
        <w:jc w:val="both"/>
        <w:rPr>
          <w:b/>
          <w:bCs/>
          <w:lang w:val="en"/>
        </w:rPr>
      </w:pPr>
    </w:p>
    <w:p w:rsidR="002541D9" w:rsidRDefault="002541D9" w:rsidP="002541D9">
      <w:pPr>
        <w:suppressAutoHyphens/>
        <w:autoSpaceDE w:val="0"/>
        <w:autoSpaceDN w:val="0"/>
        <w:adjustRightInd w:val="0"/>
        <w:spacing w:line="360" w:lineRule="auto"/>
        <w:jc w:val="both"/>
        <w:rPr>
          <w:b/>
          <w:bCs/>
          <w:color w:val="FF0000"/>
          <w:lang w:val="en"/>
        </w:rPr>
      </w:pPr>
      <w:r>
        <w:rPr>
          <w:b/>
          <w:bCs/>
          <w:color w:val="FF0000"/>
          <w:lang w:val="en"/>
        </w:rPr>
        <w:t xml:space="preserve"> </w:t>
      </w:r>
    </w:p>
    <w:p w:rsidR="002541D9" w:rsidRDefault="002541D9" w:rsidP="002541D9">
      <w:pPr>
        <w:suppressAutoHyphens/>
        <w:autoSpaceDE w:val="0"/>
        <w:autoSpaceDN w:val="0"/>
        <w:adjustRightInd w:val="0"/>
        <w:spacing w:line="360" w:lineRule="auto"/>
        <w:jc w:val="both"/>
        <w:rPr>
          <w:b/>
          <w:bCs/>
          <w:lang w:val="en"/>
        </w:rPr>
      </w:pPr>
    </w:p>
    <w:p w:rsidR="002541D9" w:rsidRDefault="002541D9" w:rsidP="002541D9">
      <w:pPr>
        <w:suppressAutoHyphens/>
        <w:autoSpaceDE w:val="0"/>
        <w:autoSpaceDN w:val="0"/>
        <w:adjustRightInd w:val="0"/>
        <w:spacing w:line="360" w:lineRule="auto"/>
        <w:jc w:val="both"/>
        <w:rPr>
          <w:b/>
          <w:bCs/>
          <w:lang w:val="en"/>
        </w:rPr>
      </w:pPr>
    </w:p>
    <w:p w:rsidR="002541D9" w:rsidRDefault="002541D9" w:rsidP="002541D9">
      <w:pPr>
        <w:suppressAutoHyphens/>
        <w:autoSpaceDE w:val="0"/>
        <w:autoSpaceDN w:val="0"/>
        <w:adjustRightInd w:val="0"/>
        <w:spacing w:line="360" w:lineRule="auto"/>
        <w:jc w:val="both"/>
        <w:rPr>
          <w:b/>
          <w:bCs/>
          <w:lang w:val="en"/>
        </w:rPr>
      </w:pPr>
    </w:p>
    <w:p w:rsidR="002541D9" w:rsidRDefault="002541D9" w:rsidP="002541D9">
      <w:pPr>
        <w:suppressAutoHyphens/>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hS.</w:t>
      </w:r>
      <w:r>
        <w:rPr>
          <w:b/>
          <w:sz w:val="28"/>
          <w:szCs w:val="28"/>
          <w:lang w:val="vi-VN"/>
        </w:rPr>
        <w:t xml:space="preserve"> </w:t>
      </w:r>
      <w:r>
        <w:rPr>
          <w:b/>
          <w:sz w:val="28"/>
          <w:szCs w:val="28"/>
        </w:rPr>
        <w:t>TRẦN THỊ HỒNG NHUNG</w:t>
      </w:r>
    </w:p>
    <w:p w:rsidR="002541D9" w:rsidRDefault="002541D9" w:rsidP="002541D9">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NGUYỄN BẢO HỒNG MINH – 51403354</w:t>
      </w:r>
    </w:p>
    <w:p w:rsidR="002541D9" w:rsidRDefault="00883251" w:rsidP="002541D9">
      <w:pPr>
        <w:suppressAutoHyphens/>
        <w:autoSpaceDE w:val="0"/>
        <w:autoSpaceDN w:val="0"/>
        <w:adjustRightInd w:val="0"/>
        <w:spacing w:line="360" w:lineRule="auto"/>
        <w:ind w:left="720" w:hanging="720"/>
        <w:jc w:val="right"/>
        <w:rPr>
          <w:b/>
          <w:sz w:val="28"/>
          <w:szCs w:val="28"/>
        </w:rPr>
      </w:pPr>
      <w:r>
        <w:rPr>
          <w:b/>
          <w:sz w:val="28"/>
          <w:szCs w:val="28"/>
        </w:rPr>
        <w:t xml:space="preserve">NGUYỄN DUY THANH </w:t>
      </w:r>
      <w:r w:rsidR="002541D9">
        <w:rPr>
          <w:b/>
          <w:sz w:val="28"/>
          <w:szCs w:val="28"/>
        </w:rPr>
        <w:t>– 51403318</w:t>
      </w:r>
    </w:p>
    <w:p w:rsidR="002541D9" w:rsidRDefault="002541D9" w:rsidP="002541D9">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xml:space="preserve">:    </w:t>
      </w:r>
      <w:r>
        <w:rPr>
          <w:b/>
          <w:bCs/>
          <w:sz w:val="28"/>
          <w:szCs w:val="28"/>
        </w:rPr>
        <w:t>14050302</w:t>
      </w:r>
    </w:p>
    <w:p w:rsidR="002541D9" w:rsidRDefault="002541D9" w:rsidP="002541D9">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w:t>
      </w:r>
      <w:r>
        <w:rPr>
          <w:b/>
          <w:bCs/>
          <w:sz w:val="28"/>
          <w:szCs w:val="28"/>
        </w:rPr>
        <w:t>18</w:t>
      </w:r>
    </w:p>
    <w:p w:rsidR="002541D9" w:rsidRDefault="002541D9" w:rsidP="002541D9">
      <w:pPr>
        <w:suppressAutoHyphens/>
        <w:autoSpaceDE w:val="0"/>
        <w:autoSpaceDN w:val="0"/>
        <w:adjustRightInd w:val="0"/>
        <w:jc w:val="center"/>
        <w:rPr>
          <w:b/>
          <w:bCs/>
          <w:lang w:val="vi-VN"/>
        </w:rPr>
      </w:pPr>
    </w:p>
    <w:p w:rsidR="002541D9" w:rsidRDefault="002541D9" w:rsidP="002541D9">
      <w:pPr>
        <w:suppressAutoHyphens/>
        <w:autoSpaceDE w:val="0"/>
        <w:autoSpaceDN w:val="0"/>
        <w:adjustRightInd w:val="0"/>
        <w:jc w:val="center"/>
        <w:rPr>
          <w:b/>
          <w:bCs/>
          <w:lang w:val="vi-VN"/>
        </w:rPr>
      </w:pPr>
    </w:p>
    <w:p w:rsidR="002541D9" w:rsidRDefault="002541D9" w:rsidP="002541D9">
      <w:pPr>
        <w:suppressAutoHyphens/>
        <w:autoSpaceDE w:val="0"/>
        <w:autoSpaceDN w:val="0"/>
        <w:adjustRightInd w:val="0"/>
        <w:jc w:val="center"/>
        <w:rPr>
          <w:b/>
          <w:bCs/>
          <w:lang w:val="vi-VN"/>
        </w:rPr>
      </w:pPr>
    </w:p>
    <w:p w:rsidR="002541D9" w:rsidRDefault="002541D9" w:rsidP="002541D9">
      <w:pPr>
        <w:suppressAutoHyphens/>
        <w:autoSpaceDE w:val="0"/>
        <w:autoSpaceDN w:val="0"/>
        <w:adjustRightInd w:val="0"/>
        <w:jc w:val="center"/>
        <w:rPr>
          <w:b/>
          <w:bCs/>
          <w:iCs/>
          <w:sz w:val="28"/>
          <w:szCs w:val="28"/>
          <w:lang w:val="vi-VN"/>
        </w:rPr>
      </w:pPr>
      <w:r>
        <w:rPr>
          <w:b/>
          <w:bCs/>
          <w:iCs/>
          <w:sz w:val="28"/>
          <w:szCs w:val="28"/>
          <w:lang w:val="vi-VN"/>
        </w:rPr>
        <w:t>THÀNH PHỐ HỒ CHÍ MINH, NĂM 2016</w:t>
      </w:r>
    </w:p>
    <w:p w:rsidR="002541D9" w:rsidRDefault="002541D9" w:rsidP="002541D9">
      <w:pPr>
        <w:rPr>
          <w:b/>
          <w:bCs/>
          <w:iCs/>
          <w:sz w:val="28"/>
          <w:szCs w:val="28"/>
          <w:lang w:val="vi-VN"/>
        </w:rPr>
        <w:sectPr w:rsidR="002541D9">
          <w:pgSz w:w="12240" w:h="15840"/>
          <w:pgMar w:top="1985" w:right="1134" w:bottom="1701" w:left="1985" w:header="720" w:footer="720" w:gutter="0"/>
          <w:cols w:space="720"/>
        </w:sectPr>
      </w:pPr>
    </w:p>
    <w:p w:rsidR="002541D9" w:rsidRDefault="002541D9" w:rsidP="002541D9">
      <w:pPr>
        <w:suppressAutoHyphens/>
        <w:autoSpaceDE w:val="0"/>
        <w:autoSpaceDN w:val="0"/>
        <w:adjustRightInd w:val="0"/>
        <w:jc w:val="center"/>
        <w:rPr>
          <w:sz w:val="28"/>
          <w:szCs w:val="28"/>
          <w:lang w:val="en"/>
        </w:rPr>
      </w:pPr>
      <w:r>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Pr>
              <w:bCs/>
              <w:sz w:val="28"/>
              <w:szCs w:val="28"/>
              <w:lang w:val="en"/>
            </w:rPr>
            <w:t>NAM</w:t>
          </w:r>
        </w:smartTag>
      </w:smartTag>
      <w:r>
        <w:rPr>
          <w:b/>
          <w:bCs/>
          <w:sz w:val="28"/>
          <w:szCs w:val="28"/>
          <w:lang w:val="en"/>
        </w:rPr>
        <w:t xml:space="preserve"> </w:t>
      </w:r>
    </w:p>
    <w:p w:rsidR="002541D9" w:rsidRDefault="002541D9" w:rsidP="002541D9">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rsidR="002541D9" w:rsidRDefault="002541D9" w:rsidP="002541D9">
      <w:pPr>
        <w:suppressAutoHyphens/>
        <w:autoSpaceDE w:val="0"/>
        <w:autoSpaceDN w:val="0"/>
        <w:adjustRightInd w:val="0"/>
        <w:jc w:val="center"/>
        <w:rPr>
          <w:sz w:val="28"/>
          <w:szCs w:val="28"/>
          <w:lang w:val="en"/>
        </w:rPr>
      </w:pPr>
      <w:r>
        <w:rPr>
          <w:b/>
          <w:bCs/>
          <w:sz w:val="28"/>
          <w:szCs w:val="28"/>
          <w:lang w:val="en"/>
        </w:rPr>
        <w:t xml:space="preserve">KHOA CÔNG NGHỆ THÔNG TIN </w:t>
      </w:r>
    </w:p>
    <w:p w:rsidR="002541D9" w:rsidRDefault="002541D9" w:rsidP="002541D9">
      <w:pPr>
        <w:suppressAutoHyphens/>
        <w:autoSpaceDE w:val="0"/>
        <w:autoSpaceDN w:val="0"/>
        <w:adjustRightInd w:val="0"/>
        <w:ind w:firstLine="720"/>
        <w:jc w:val="center"/>
        <w:rPr>
          <w:lang w:val="en"/>
        </w:rPr>
      </w:pPr>
    </w:p>
    <w:p w:rsidR="002541D9" w:rsidRDefault="002541D9" w:rsidP="002541D9">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9096561" wp14:editId="6882F175">
            <wp:extent cx="790575" cy="741680"/>
            <wp:effectExtent l="0" t="0" r="952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1680"/>
                    </a:xfrm>
                    <a:prstGeom prst="rect">
                      <a:avLst/>
                    </a:prstGeom>
                    <a:noFill/>
                    <a:ln>
                      <a:noFill/>
                    </a:ln>
                  </pic:spPr>
                </pic:pic>
              </a:graphicData>
            </a:graphic>
          </wp:inline>
        </w:drawing>
      </w:r>
    </w:p>
    <w:p w:rsidR="002541D9" w:rsidRDefault="002541D9" w:rsidP="002541D9">
      <w:pPr>
        <w:suppressAutoHyphens/>
        <w:autoSpaceDE w:val="0"/>
        <w:autoSpaceDN w:val="0"/>
        <w:adjustRightInd w:val="0"/>
        <w:ind w:firstLine="720"/>
        <w:rPr>
          <w:b/>
          <w:bCs/>
          <w:sz w:val="28"/>
          <w:szCs w:val="28"/>
          <w:lang w:val="en"/>
        </w:rPr>
      </w:pPr>
    </w:p>
    <w:p w:rsidR="002541D9" w:rsidRDefault="002541D9" w:rsidP="002541D9">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ĐỒ ÁN PHÂN TÍCH THIẾT KẾ HỆ THỐNG THÔNG TIN</w:t>
      </w:r>
    </w:p>
    <w:p w:rsidR="002541D9" w:rsidRDefault="002541D9" w:rsidP="002541D9">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2541D9" w:rsidRDefault="002541D9" w:rsidP="002541D9">
      <w:pPr>
        <w:suppressAutoHyphens/>
        <w:autoSpaceDE w:val="0"/>
        <w:autoSpaceDN w:val="0"/>
        <w:adjustRightInd w:val="0"/>
        <w:spacing w:line="360" w:lineRule="auto"/>
        <w:rPr>
          <w:b/>
          <w:bCs/>
          <w:lang w:val="en"/>
        </w:rPr>
      </w:pPr>
    </w:p>
    <w:p w:rsidR="002541D9" w:rsidRDefault="002541D9" w:rsidP="002541D9">
      <w:pPr>
        <w:suppressAutoHyphens/>
        <w:autoSpaceDE w:val="0"/>
        <w:autoSpaceDN w:val="0"/>
        <w:adjustRightInd w:val="0"/>
        <w:spacing w:line="360" w:lineRule="auto"/>
        <w:jc w:val="center"/>
        <w:rPr>
          <w:b/>
          <w:bCs/>
          <w:lang w:val="en"/>
        </w:rPr>
      </w:pPr>
      <w:r>
        <w:rPr>
          <w:b/>
          <w:bCs/>
          <w:sz w:val="48"/>
          <w:szCs w:val="48"/>
          <w:lang w:val="en"/>
        </w:rPr>
        <w:t>QUẢN LÝ QUÁN CÀ PHÊ</w:t>
      </w:r>
    </w:p>
    <w:p w:rsidR="002541D9" w:rsidRDefault="002541D9" w:rsidP="002541D9">
      <w:pPr>
        <w:suppressAutoHyphens/>
        <w:autoSpaceDE w:val="0"/>
        <w:autoSpaceDN w:val="0"/>
        <w:adjustRightInd w:val="0"/>
        <w:spacing w:line="360" w:lineRule="auto"/>
        <w:jc w:val="both"/>
        <w:rPr>
          <w:b/>
          <w:bCs/>
          <w:color w:val="FF0000"/>
          <w:lang w:val="en"/>
        </w:rPr>
      </w:pPr>
      <w:r>
        <w:rPr>
          <w:b/>
          <w:bCs/>
          <w:color w:val="FF0000"/>
          <w:lang w:val="en"/>
        </w:rPr>
        <w:t xml:space="preserve"> </w:t>
      </w:r>
    </w:p>
    <w:p w:rsidR="002541D9" w:rsidRDefault="002541D9" w:rsidP="002541D9">
      <w:pPr>
        <w:suppressAutoHyphens/>
        <w:autoSpaceDE w:val="0"/>
        <w:autoSpaceDN w:val="0"/>
        <w:adjustRightInd w:val="0"/>
        <w:spacing w:line="360" w:lineRule="auto"/>
        <w:jc w:val="both"/>
        <w:rPr>
          <w:b/>
          <w:bCs/>
          <w:lang w:val="en"/>
        </w:rPr>
      </w:pPr>
    </w:p>
    <w:p w:rsidR="002541D9" w:rsidRDefault="002541D9" w:rsidP="002541D9">
      <w:pPr>
        <w:suppressAutoHyphens/>
        <w:autoSpaceDE w:val="0"/>
        <w:autoSpaceDN w:val="0"/>
        <w:adjustRightInd w:val="0"/>
        <w:spacing w:line="360" w:lineRule="auto"/>
        <w:jc w:val="both"/>
        <w:rPr>
          <w:b/>
          <w:bCs/>
          <w:lang w:val="en"/>
        </w:rPr>
      </w:pPr>
    </w:p>
    <w:p w:rsidR="002541D9" w:rsidRDefault="002541D9" w:rsidP="002541D9">
      <w:pPr>
        <w:suppressAutoHyphens/>
        <w:autoSpaceDE w:val="0"/>
        <w:autoSpaceDN w:val="0"/>
        <w:adjustRightInd w:val="0"/>
        <w:spacing w:line="360" w:lineRule="auto"/>
        <w:jc w:val="both"/>
        <w:rPr>
          <w:b/>
          <w:bCs/>
          <w:lang w:val="en"/>
        </w:rPr>
      </w:pPr>
    </w:p>
    <w:p w:rsidR="002541D9" w:rsidRDefault="002541D9" w:rsidP="002541D9">
      <w:pPr>
        <w:suppressAutoHyphens/>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hS.TRẦN THỊ HỒNG NHUNG</w:t>
      </w:r>
    </w:p>
    <w:p w:rsidR="002541D9" w:rsidRDefault="002541D9" w:rsidP="002541D9">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NGUYỄN BẢO HỒNG MINH – 51403354</w:t>
      </w:r>
    </w:p>
    <w:p w:rsidR="002541D9" w:rsidRDefault="002541D9" w:rsidP="002541D9">
      <w:pPr>
        <w:suppressAutoHyphens/>
        <w:autoSpaceDE w:val="0"/>
        <w:autoSpaceDN w:val="0"/>
        <w:adjustRightInd w:val="0"/>
        <w:spacing w:line="360" w:lineRule="auto"/>
        <w:ind w:left="720" w:hanging="720"/>
        <w:jc w:val="right"/>
        <w:rPr>
          <w:b/>
          <w:sz w:val="28"/>
          <w:szCs w:val="28"/>
        </w:rPr>
      </w:pPr>
      <w:r>
        <w:rPr>
          <w:b/>
          <w:sz w:val="28"/>
          <w:szCs w:val="28"/>
        </w:rPr>
        <w:t>NGUYỄN DUY THANH– 51403318</w:t>
      </w:r>
    </w:p>
    <w:p w:rsidR="002541D9" w:rsidRDefault="002541D9" w:rsidP="002541D9">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xml:space="preserve">:    </w:t>
      </w:r>
      <w:r>
        <w:rPr>
          <w:b/>
          <w:bCs/>
          <w:sz w:val="28"/>
          <w:szCs w:val="28"/>
        </w:rPr>
        <w:t>14050302</w:t>
      </w:r>
    </w:p>
    <w:p w:rsidR="002541D9" w:rsidRDefault="002541D9" w:rsidP="002541D9">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w:t>
      </w:r>
      <w:r>
        <w:rPr>
          <w:b/>
          <w:bCs/>
          <w:sz w:val="28"/>
          <w:szCs w:val="28"/>
        </w:rPr>
        <w:t>18</w:t>
      </w:r>
    </w:p>
    <w:p w:rsidR="002541D9" w:rsidRDefault="002541D9" w:rsidP="002541D9">
      <w:pPr>
        <w:suppressAutoHyphens/>
        <w:autoSpaceDE w:val="0"/>
        <w:autoSpaceDN w:val="0"/>
        <w:adjustRightInd w:val="0"/>
        <w:jc w:val="center"/>
        <w:rPr>
          <w:b/>
          <w:bCs/>
          <w:lang w:val="vi-VN"/>
        </w:rPr>
      </w:pPr>
    </w:p>
    <w:p w:rsidR="002541D9" w:rsidRDefault="002541D9" w:rsidP="002541D9">
      <w:pPr>
        <w:suppressAutoHyphens/>
        <w:autoSpaceDE w:val="0"/>
        <w:autoSpaceDN w:val="0"/>
        <w:adjustRightInd w:val="0"/>
        <w:jc w:val="center"/>
        <w:rPr>
          <w:b/>
          <w:bCs/>
          <w:lang w:val="vi-VN"/>
        </w:rPr>
      </w:pPr>
    </w:p>
    <w:p w:rsidR="002541D9" w:rsidRDefault="002541D9" w:rsidP="002541D9">
      <w:pPr>
        <w:suppressAutoHyphens/>
        <w:autoSpaceDE w:val="0"/>
        <w:autoSpaceDN w:val="0"/>
        <w:adjustRightInd w:val="0"/>
        <w:jc w:val="center"/>
        <w:rPr>
          <w:b/>
          <w:bCs/>
          <w:lang w:val="vi-VN"/>
        </w:rPr>
      </w:pPr>
    </w:p>
    <w:p w:rsidR="002541D9" w:rsidRDefault="002541D9" w:rsidP="002541D9">
      <w:pPr>
        <w:suppressAutoHyphens/>
        <w:autoSpaceDE w:val="0"/>
        <w:autoSpaceDN w:val="0"/>
        <w:adjustRightInd w:val="0"/>
        <w:jc w:val="center"/>
        <w:rPr>
          <w:b/>
          <w:bCs/>
          <w:iCs/>
          <w:sz w:val="28"/>
          <w:szCs w:val="28"/>
          <w:lang w:val="vi-VN"/>
        </w:rPr>
      </w:pPr>
      <w:r>
        <w:rPr>
          <w:b/>
          <w:bCs/>
          <w:iCs/>
          <w:sz w:val="28"/>
          <w:szCs w:val="28"/>
          <w:lang w:val="vi-VN"/>
        </w:rPr>
        <w:t>THÀNH PHỐ HỒ CHÍ MINH, NĂM 2016</w:t>
      </w:r>
    </w:p>
    <w:p w:rsidR="002541D9" w:rsidRDefault="002541D9" w:rsidP="002541D9">
      <w:pPr>
        <w:rPr>
          <w:b/>
          <w:bCs/>
          <w:iCs/>
          <w:sz w:val="28"/>
          <w:szCs w:val="28"/>
          <w:lang w:val="vi-VN"/>
        </w:rPr>
        <w:sectPr w:rsidR="002541D9">
          <w:pgSz w:w="12240" w:h="15840"/>
          <w:pgMar w:top="1985" w:right="1134" w:bottom="1701" w:left="1985" w:header="720" w:footer="720" w:gutter="0"/>
          <w:cols w:space="720"/>
        </w:sectPr>
      </w:pPr>
    </w:p>
    <w:p w:rsidR="002541D9" w:rsidRDefault="002541D9" w:rsidP="002541D9">
      <w:pPr>
        <w:pStyle w:val="Chng"/>
        <w:jc w:val="center"/>
        <w:rPr>
          <w:lang w:val="vi-VN"/>
        </w:rPr>
      </w:pPr>
      <w:bookmarkStart w:id="0" w:name="_Toc469225856"/>
      <w:r>
        <w:rPr>
          <w:lang w:val="vi-VN"/>
        </w:rPr>
        <w:lastRenderedPageBreak/>
        <w:t>LỜI CẢM ƠN</w:t>
      </w:r>
      <w:bookmarkEnd w:id="0"/>
    </w:p>
    <w:p w:rsidR="002541D9" w:rsidRDefault="002541D9" w:rsidP="002541D9">
      <w:pPr>
        <w:pStyle w:val="Nidungvnbn"/>
        <w:rPr>
          <w:lang w:val="vi-VN"/>
        </w:rPr>
      </w:pPr>
      <w:r>
        <w:rPr>
          <w:lang w:val="vi-VN"/>
        </w:rPr>
        <w:t>Đầu tiên nhóm em xin gửi lời cảm ơn đến</w:t>
      </w:r>
      <w:r>
        <w:t xml:space="preserve"> Cô Trần Thị Hồng Nhung </w:t>
      </w:r>
      <w:r>
        <w:rPr>
          <w:lang w:val="vi-VN"/>
        </w:rPr>
        <w:t xml:space="preserve">– người phụ trách môn </w:t>
      </w:r>
      <w:r>
        <w:t>Phân tích thiết kế hệ thống thông tin</w:t>
      </w:r>
      <w:r>
        <w:rPr>
          <w:lang w:val="vi-VN"/>
        </w:rPr>
        <w:t xml:space="preserve"> trong lớp, cô đã tận tình giảng dạy những kiến thức cơ bản giúp chúng em có được nền tảng vững chắc để hoàn thành được đề tài và cô cũng đã tận tình giải đáp những thắc mắc về những đề tài của Đồ án giúp sinh viên trong việc nghiên cứu. Và cuối cùng em cũng xin cảm ơn tất cả các thành viên trong nhóm đã cùng nhau góp sức để hoàn thành được đề tài này.</w:t>
      </w:r>
    </w:p>
    <w:p w:rsidR="002541D9" w:rsidRDefault="002541D9" w:rsidP="002541D9">
      <w:pPr>
        <w:pStyle w:val="Nidungvnbn"/>
        <w:rPr>
          <w:lang w:val="vi-VN"/>
        </w:rPr>
      </w:pPr>
      <w:r>
        <w:rPr>
          <w:lang w:val="vi-VN"/>
        </w:rPr>
        <w:t>Chúng em mong thầy/cô thông cảm và góp ý, nhận xét để chúng em có thể khắc phục được những sai sót ở các Đồ án sau.</w:t>
      </w:r>
    </w:p>
    <w:p w:rsidR="002541D9" w:rsidRDefault="002541D9" w:rsidP="002541D9">
      <w:pPr>
        <w:pStyle w:val="Nidungvnbn"/>
        <w:rPr>
          <w:lang w:val="vi-VN"/>
        </w:rPr>
      </w:pPr>
      <w:r>
        <w:rPr>
          <w:lang w:val="vi-VN"/>
        </w:rPr>
        <w:t>Kính chúc các thầy/cô dồi dào sức khỏe, niềm tin để tiếp tục thực hiện sứ mệnh cao đẹp của mình là truyền đạt kiến thức cho các thế hệ mai sau.</w:t>
      </w:r>
    </w:p>
    <w:p w:rsidR="002541D9" w:rsidRDefault="002541D9" w:rsidP="002541D9">
      <w:pPr>
        <w:pStyle w:val="Nidungvnbn"/>
        <w:rPr>
          <w:lang w:val="vi-VN"/>
        </w:rPr>
      </w:pPr>
    </w:p>
    <w:p w:rsidR="002541D9" w:rsidRDefault="002541D9" w:rsidP="002541D9">
      <w:pPr>
        <w:pStyle w:val="Nidungvnbn"/>
        <w:rPr>
          <w:lang w:val="vi-VN"/>
        </w:rPr>
      </w:pPr>
    </w:p>
    <w:p w:rsidR="002541D9" w:rsidRDefault="002541D9" w:rsidP="002541D9">
      <w:pPr>
        <w:pStyle w:val="Nidungvnbn"/>
        <w:rPr>
          <w:lang w:val="vi-VN"/>
        </w:rPr>
      </w:pPr>
    </w:p>
    <w:p w:rsidR="002541D9" w:rsidRDefault="002541D9" w:rsidP="002541D9">
      <w:pPr>
        <w:pStyle w:val="Nidungvnbn"/>
        <w:rPr>
          <w:lang w:val="vi-VN"/>
        </w:rPr>
      </w:pPr>
    </w:p>
    <w:p w:rsidR="002541D9" w:rsidRDefault="002541D9" w:rsidP="002541D9">
      <w:pPr>
        <w:pStyle w:val="Nidungvnbn"/>
        <w:rPr>
          <w:lang w:val="vi-VN"/>
        </w:rPr>
      </w:pPr>
    </w:p>
    <w:p w:rsidR="002541D9" w:rsidRDefault="002541D9" w:rsidP="002541D9">
      <w:pPr>
        <w:pStyle w:val="Nidungvnbn"/>
        <w:rPr>
          <w:lang w:val="vi-VN"/>
        </w:rPr>
      </w:pPr>
    </w:p>
    <w:p w:rsidR="002541D9" w:rsidRDefault="002541D9" w:rsidP="002541D9">
      <w:pPr>
        <w:pStyle w:val="Nidungvnbn"/>
        <w:rPr>
          <w:lang w:val="vi-VN"/>
        </w:rPr>
      </w:pPr>
    </w:p>
    <w:p w:rsidR="002541D9" w:rsidRDefault="002541D9" w:rsidP="002541D9">
      <w:pPr>
        <w:pStyle w:val="Nidungvnbn"/>
        <w:rPr>
          <w:lang w:val="vi-VN"/>
        </w:rPr>
      </w:pPr>
    </w:p>
    <w:p w:rsidR="002541D9" w:rsidRDefault="002541D9" w:rsidP="002541D9">
      <w:pPr>
        <w:pStyle w:val="Nidungvnbn"/>
        <w:rPr>
          <w:lang w:val="vi-VN"/>
        </w:rPr>
      </w:pPr>
    </w:p>
    <w:p w:rsidR="002541D9" w:rsidRDefault="002541D9" w:rsidP="002541D9">
      <w:pPr>
        <w:pStyle w:val="Nidungvnbn"/>
        <w:rPr>
          <w:lang w:val="vi-VN"/>
        </w:rPr>
      </w:pPr>
    </w:p>
    <w:p w:rsidR="002541D9" w:rsidRDefault="002541D9" w:rsidP="002541D9">
      <w:pPr>
        <w:pStyle w:val="Nidungvnbn"/>
        <w:rPr>
          <w:lang w:val="vi-VN"/>
        </w:rPr>
      </w:pPr>
    </w:p>
    <w:p w:rsidR="002541D9" w:rsidRDefault="002541D9" w:rsidP="002541D9">
      <w:pPr>
        <w:pStyle w:val="Nidungvnbn"/>
        <w:rPr>
          <w:lang w:val="vi-VN"/>
        </w:rPr>
      </w:pPr>
    </w:p>
    <w:p w:rsidR="002541D9" w:rsidRDefault="002541D9" w:rsidP="002541D9">
      <w:pPr>
        <w:pStyle w:val="Nidungvnbn"/>
        <w:rPr>
          <w:lang w:val="vi-VN"/>
        </w:rPr>
      </w:pPr>
    </w:p>
    <w:p w:rsidR="002541D9" w:rsidRDefault="002541D9" w:rsidP="002541D9">
      <w:pPr>
        <w:pStyle w:val="Nidungvnbn"/>
        <w:rPr>
          <w:lang w:val="vi-VN"/>
        </w:rPr>
      </w:pPr>
    </w:p>
    <w:p w:rsidR="002541D9" w:rsidRDefault="002541D9" w:rsidP="002541D9">
      <w:pPr>
        <w:pStyle w:val="Nidungvnbn"/>
        <w:rPr>
          <w:b/>
          <w:bCs/>
          <w:sz w:val="32"/>
          <w:szCs w:val="32"/>
          <w:lang w:val="vi-VN"/>
        </w:rPr>
      </w:pPr>
    </w:p>
    <w:p w:rsidR="002541D9" w:rsidRDefault="002541D9" w:rsidP="002541D9">
      <w:pPr>
        <w:jc w:val="center"/>
        <w:rPr>
          <w:b/>
          <w:sz w:val="32"/>
          <w:szCs w:val="32"/>
          <w:lang w:val="vi-VN"/>
        </w:rPr>
      </w:pPr>
      <w:r>
        <w:rPr>
          <w:b/>
          <w:sz w:val="32"/>
          <w:szCs w:val="32"/>
          <w:lang w:val="vi-VN"/>
        </w:rPr>
        <w:lastRenderedPageBreak/>
        <w:t>ĐỒ ÁN ĐƯỢC HOÀN THÀNH</w:t>
      </w:r>
    </w:p>
    <w:p w:rsidR="002541D9" w:rsidRDefault="002541D9" w:rsidP="002541D9">
      <w:pPr>
        <w:jc w:val="center"/>
        <w:rPr>
          <w:b/>
          <w:sz w:val="32"/>
          <w:szCs w:val="32"/>
          <w:lang w:val="vi-VN"/>
        </w:rPr>
      </w:pPr>
      <w:r>
        <w:rPr>
          <w:b/>
          <w:sz w:val="32"/>
          <w:szCs w:val="32"/>
          <w:lang w:val="vi-VN"/>
        </w:rPr>
        <w:t>TẠI TRƯỜNG ĐẠI HỌC TÔN ĐỨC THẮNG</w:t>
      </w:r>
    </w:p>
    <w:p w:rsidR="002541D9" w:rsidRDefault="002541D9" w:rsidP="002541D9">
      <w:pPr>
        <w:autoSpaceDE w:val="0"/>
        <w:autoSpaceDN w:val="0"/>
        <w:adjustRightInd w:val="0"/>
        <w:spacing w:line="360" w:lineRule="auto"/>
        <w:ind w:firstLine="720"/>
        <w:jc w:val="both"/>
        <w:rPr>
          <w:sz w:val="26"/>
          <w:szCs w:val="26"/>
          <w:lang w:val="vi-VN"/>
        </w:rPr>
      </w:pPr>
    </w:p>
    <w:p w:rsidR="002541D9" w:rsidRDefault="002541D9" w:rsidP="002541D9">
      <w:pPr>
        <w:autoSpaceDE w:val="0"/>
        <w:autoSpaceDN w:val="0"/>
        <w:adjustRightInd w:val="0"/>
        <w:spacing w:line="360" w:lineRule="auto"/>
        <w:ind w:firstLine="720"/>
        <w:jc w:val="both"/>
        <w:rPr>
          <w:sz w:val="26"/>
          <w:szCs w:val="26"/>
          <w:lang w:val="vi-VN"/>
        </w:rPr>
      </w:pPr>
      <w:r>
        <w:rPr>
          <w:sz w:val="26"/>
          <w:szCs w:val="26"/>
          <w:lang w:val="vi-VN"/>
        </w:rPr>
        <w:t>Tôi xin cam đoan đây là sản phẩm đồ án của riêng tôi và được sự hướng dẫn của T</w:t>
      </w:r>
      <w:r>
        <w:rPr>
          <w:sz w:val="26"/>
          <w:szCs w:val="26"/>
        </w:rPr>
        <w:t>hS. Trần Thị Hồng Nhung</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2541D9" w:rsidRDefault="002541D9" w:rsidP="002541D9">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rsidR="002541D9" w:rsidRDefault="002541D9" w:rsidP="002541D9">
      <w:pPr>
        <w:autoSpaceDE w:val="0"/>
        <w:autoSpaceDN w:val="0"/>
        <w:adjustRightInd w:val="0"/>
        <w:spacing w:line="360" w:lineRule="auto"/>
        <w:ind w:firstLine="720"/>
        <w:jc w:val="both"/>
        <w:rPr>
          <w:b/>
          <w:sz w:val="26"/>
          <w:szCs w:val="26"/>
          <w:lang w:val="vi-VN"/>
        </w:rPr>
      </w:pPr>
      <w:r w:rsidRPr="00C73F37">
        <w:rPr>
          <w:sz w:val="26"/>
          <w:szCs w:val="26"/>
          <w:lang w:val="vi-VN"/>
        </w:rPr>
        <w:t>Nếu phát hiện có bất kỳ sự gian lận nào tôi xin hoàn toàn chịu trách nhiệm về nội dung đồ án của mình.</w:t>
      </w:r>
      <w:r>
        <w:rPr>
          <w:b/>
          <w:sz w:val="26"/>
          <w:szCs w:val="26"/>
          <w:lang w:val="vi-VN"/>
        </w:rPr>
        <w:t xml:space="preserve"> </w:t>
      </w:r>
      <w:r>
        <w:rPr>
          <w:sz w:val="26"/>
          <w:szCs w:val="26"/>
          <w:lang w:val="vi-VN"/>
        </w:rPr>
        <w:t>Trường đại học Tôn Đức Thắng không liên quan đến những vi phạm tác quyền, bản quyền do tôi gây ra trong quá trình thực hiện (nếu có).</w:t>
      </w:r>
    </w:p>
    <w:p w:rsidR="002541D9" w:rsidRDefault="002541D9" w:rsidP="002541D9">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w:t>
      </w:r>
      <w:r>
        <w:rPr>
          <w:i/>
          <w:sz w:val="26"/>
          <w:szCs w:val="26"/>
        </w:rPr>
        <w:t>01</w:t>
      </w:r>
      <w:r>
        <w:rPr>
          <w:i/>
          <w:sz w:val="26"/>
          <w:szCs w:val="26"/>
          <w:lang w:val="vi-VN"/>
        </w:rPr>
        <w:t xml:space="preserve"> tháng </w:t>
      </w:r>
      <w:r>
        <w:rPr>
          <w:i/>
          <w:sz w:val="26"/>
          <w:szCs w:val="26"/>
        </w:rPr>
        <w:t>12</w:t>
      </w:r>
      <w:r>
        <w:rPr>
          <w:i/>
          <w:sz w:val="26"/>
          <w:szCs w:val="26"/>
          <w:lang w:val="vi-VN"/>
        </w:rPr>
        <w:t xml:space="preserve">  năm   2016</w:t>
      </w:r>
    </w:p>
    <w:p w:rsidR="002541D9" w:rsidRDefault="002541D9" w:rsidP="002541D9">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rsidR="002541D9" w:rsidRDefault="002541D9" w:rsidP="002541D9">
      <w:pPr>
        <w:tabs>
          <w:tab w:val="center" w:pos="6379"/>
        </w:tabs>
        <w:spacing w:after="200" w:line="276" w:lineRule="auto"/>
        <w:rPr>
          <w:i/>
          <w:sz w:val="26"/>
          <w:szCs w:val="26"/>
          <w:lang w:val="vi-VN"/>
        </w:rPr>
      </w:pPr>
      <w:r>
        <w:rPr>
          <w:i/>
          <w:sz w:val="26"/>
          <w:szCs w:val="26"/>
          <w:lang w:val="vi-VN"/>
        </w:rPr>
        <w:tab/>
      </w:r>
    </w:p>
    <w:p w:rsidR="002541D9" w:rsidRDefault="002541D9" w:rsidP="002541D9">
      <w:pPr>
        <w:tabs>
          <w:tab w:val="center" w:pos="6379"/>
        </w:tabs>
        <w:spacing w:after="200" w:line="276" w:lineRule="auto"/>
        <w:rPr>
          <w:i/>
          <w:sz w:val="26"/>
          <w:szCs w:val="26"/>
        </w:rPr>
      </w:pPr>
      <w:r>
        <w:rPr>
          <w:i/>
          <w:sz w:val="26"/>
          <w:szCs w:val="26"/>
          <w:lang w:val="vi-VN"/>
        </w:rPr>
        <w:tab/>
      </w:r>
      <w:r>
        <w:rPr>
          <w:i/>
          <w:sz w:val="26"/>
          <w:szCs w:val="26"/>
        </w:rPr>
        <w:t>Nguyễn Bảo Hồng Minh</w:t>
      </w:r>
    </w:p>
    <w:p w:rsidR="002541D9" w:rsidRDefault="002541D9" w:rsidP="002541D9">
      <w:pPr>
        <w:tabs>
          <w:tab w:val="center" w:pos="6379"/>
        </w:tabs>
        <w:spacing w:after="200" w:line="276" w:lineRule="auto"/>
        <w:rPr>
          <w:i/>
          <w:sz w:val="26"/>
          <w:szCs w:val="26"/>
          <w:lang w:val="vi-VN"/>
        </w:rPr>
      </w:pPr>
    </w:p>
    <w:p w:rsidR="002541D9" w:rsidRDefault="002541D9" w:rsidP="002541D9">
      <w:pPr>
        <w:tabs>
          <w:tab w:val="center" w:pos="6379"/>
        </w:tabs>
        <w:spacing w:after="200" w:line="276" w:lineRule="auto"/>
        <w:rPr>
          <w:i/>
          <w:sz w:val="26"/>
          <w:szCs w:val="26"/>
        </w:rPr>
      </w:pPr>
      <w:r>
        <w:rPr>
          <w:i/>
          <w:sz w:val="26"/>
          <w:szCs w:val="26"/>
          <w:lang w:val="vi-VN"/>
        </w:rPr>
        <w:tab/>
      </w:r>
      <w:r>
        <w:rPr>
          <w:i/>
          <w:sz w:val="26"/>
          <w:szCs w:val="26"/>
        </w:rPr>
        <w:t>Nguyễn Duy Thanh</w:t>
      </w:r>
    </w:p>
    <w:p w:rsidR="002541D9" w:rsidRDefault="002541D9" w:rsidP="002541D9">
      <w:pPr>
        <w:spacing w:after="200" w:line="276" w:lineRule="auto"/>
        <w:rPr>
          <w:i/>
          <w:sz w:val="26"/>
          <w:szCs w:val="26"/>
          <w:lang w:val="vi-VN"/>
        </w:rPr>
      </w:pPr>
      <w:r>
        <w:rPr>
          <w:i/>
          <w:sz w:val="26"/>
          <w:szCs w:val="26"/>
          <w:lang w:val="vi-VN"/>
        </w:rPr>
        <w:br w:type="page"/>
      </w:r>
    </w:p>
    <w:p w:rsidR="002541D9" w:rsidRDefault="002541D9" w:rsidP="002541D9">
      <w:pPr>
        <w:pStyle w:val="Chng"/>
        <w:jc w:val="center"/>
        <w:rPr>
          <w:lang w:val="vi-VN"/>
        </w:rPr>
      </w:pPr>
      <w:bookmarkStart w:id="1" w:name="_Toc469225857"/>
      <w:r>
        <w:rPr>
          <w:lang w:val="vi-VN"/>
        </w:rPr>
        <w:lastRenderedPageBreak/>
        <w:t>PHẦN XÁC NHẬN VÀ ĐÁNH GIÁ CỦA GIẢNG VIÊN</w:t>
      </w:r>
      <w:bookmarkEnd w:id="1"/>
    </w:p>
    <w:p w:rsidR="002541D9" w:rsidRDefault="002541D9" w:rsidP="002541D9">
      <w:pPr>
        <w:pStyle w:val="Nidungvnbn"/>
        <w:rPr>
          <w:b/>
          <w:lang w:val="vi-VN"/>
        </w:rPr>
      </w:pPr>
      <w:r>
        <w:rPr>
          <w:b/>
          <w:lang w:val="vi-VN"/>
        </w:rPr>
        <w:t>Phần xác nhận của GV hướng dẫn</w:t>
      </w:r>
    </w:p>
    <w:p w:rsidR="002541D9" w:rsidRDefault="002541D9" w:rsidP="002541D9">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541D9" w:rsidRDefault="002541D9" w:rsidP="002541D9">
      <w:pPr>
        <w:tabs>
          <w:tab w:val="center" w:pos="6237"/>
        </w:tabs>
        <w:spacing w:line="276" w:lineRule="auto"/>
        <w:rPr>
          <w:lang w:val="vi-VN"/>
        </w:rPr>
      </w:pPr>
      <w:r>
        <w:rPr>
          <w:lang w:val="vi-VN"/>
        </w:rPr>
        <w:tab/>
        <w:t xml:space="preserve">Tp. Hồ Chí Minh, ngày     tháng   năm   </w:t>
      </w:r>
    </w:p>
    <w:p w:rsidR="002541D9" w:rsidRDefault="002541D9" w:rsidP="002541D9">
      <w:pPr>
        <w:tabs>
          <w:tab w:val="center" w:pos="6237"/>
        </w:tabs>
        <w:spacing w:line="276" w:lineRule="auto"/>
        <w:rPr>
          <w:lang w:val="vi-VN"/>
        </w:rPr>
      </w:pPr>
      <w:r>
        <w:rPr>
          <w:lang w:val="vi-VN"/>
        </w:rPr>
        <w:tab/>
        <w:t>(kí và ghi họ tên)</w:t>
      </w:r>
    </w:p>
    <w:p w:rsidR="002541D9" w:rsidRDefault="002541D9" w:rsidP="002541D9">
      <w:pPr>
        <w:spacing w:after="200" w:line="276" w:lineRule="auto"/>
        <w:rPr>
          <w:lang w:val="vi-VN"/>
        </w:rPr>
      </w:pPr>
    </w:p>
    <w:p w:rsidR="002541D9" w:rsidRDefault="002541D9" w:rsidP="002541D9">
      <w:pPr>
        <w:spacing w:after="200" w:line="276" w:lineRule="auto"/>
        <w:rPr>
          <w:lang w:val="vi-VN"/>
        </w:rPr>
      </w:pPr>
    </w:p>
    <w:p w:rsidR="002541D9" w:rsidRDefault="002541D9" w:rsidP="002541D9">
      <w:pPr>
        <w:spacing w:after="200" w:line="276" w:lineRule="auto"/>
        <w:rPr>
          <w:lang w:val="vi-VN"/>
        </w:rPr>
      </w:pPr>
    </w:p>
    <w:p w:rsidR="002541D9" w:rsidRDefault="002541D9" w:rsidP="002541D9">
      <w:pPr>
        <w:pStyle w:val="Nidungvnbn"/>
        <w:rPr>
          <w:b/>
          <w:lang w:val="vi-VN"/>
        </w:rPr>
      </w:pPr>
      <w:r>
        <w:rPr>
          <w:b/>
          <w:lang w:val="vi-VN"/>
        </w:rPr>
        <w:t>Phần đánh giá của GV chấm bài</w:t>
      </w:r>
    </w:p>
    <w:p w:rsidR="002541D9" w:rsidRDefault="002541D9" w:rsidP="002541D9">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541D9" w:rsidRDefault="002541D9" w:rsidP="002541D9">
      <w:pPr>
        <w:tabs>
          <w:tab w:val="center" w:pos="6237"/>
        </w:tabs>
        <w:spacing w:line="276" w:lineRule="auto"/>
        <w:rPr>
          <w:lang w:val="vi-VN"/>
        </w:rPr>
      </w:pPr>
      <w:r>
        <w:rPr>
          <w:lang w:val="vi-VN"/>
        </w:rPr>
        <w:tab/>
        <w:t xml:space="preserve">Tp. Hồ Chí Minh, ngày     tháng   năm   </w:t>
      </w:r>
    </w:p>
    <w:p w:rsidR="002541D9" w:rsidRDefault="002541D9" w:rsidP="002541D9">
      <w:pPr>
        <w:tabs>
          <w:tab w:val="center" w:pos="6237"/>
        </w:tabs>
        <w:spacing w:line="276" w:lineRule="auto"/>
        <w:rPr>
          <w:lang w:val="vi-VN"/>
        </w:rPr>
      </w:pPr>
      <w:r>
        <w:rPr>
          <w:lang w:val="vi-VN"/>
        </w:rPr>
        <w:tab/>
        <w:t>(kí và ghi họ tên)</w:t>
      </w:r>
    </w:p>
    <w:p w:rsidR="002541D9" w:rsidRDefault="002541D9" w:rsidP="002541D9">
      <w:pPr>
        <w:spacing w:after="200" w:line="276" w:lineRule="auto"/>
        <w:rPr>
          <w:lang w:val="vi-VN"/>
        </w:rPr>
      </w:pPr>
    </w:p>
    <w:p w:rsidR="002541D9" w:rsidRDefault="002541D9" w:rsidP="002541D9">
      <w:pPr>
        <w:pStyle w:val="Tiumccp1"/>
        <w:rPr>
          <w:sz w:val="32"/>
          <w:szCs w:val="32"/>
          <w:lang w:val="vi-VN"/>
        </w:rPr>
      </w:pPr>
      <w:r>
        <w:rPr>
          <w:b w:val="0"/>
          <w:lang w:val="vi-VN"/>
        </w:rPr>
        <w:br w:type="page"/>
      </w:r>
    </w:p>
    <w:p w:rsidR="002541D9" w:rsidRDefault="002541D9" w:rsidP="002541D9">
      <w:pPr>
        <w:spacing w:line="276" w:lineRule="auto"/>
        <w:rPr>
          <w:sz w:val="26"/>
          <w:szCs w:val="26"/>
          <w:lang w:val="vi-VN"/>
        </w:rPr>
        <w:sectPr w:rsidR="002541D9">
          <w:pgSz w:w="12240" w:h="15840"/>
          <w:pgMar w:top="1985" w:right="1134" w:bottom="1701" w:left="1985" w:header="720" w:footer="720" w:gutter="0"/>
          <w:pgNumType w:fmt="lowerRoman" w:start="1"/>
          <w:cols w:space="720"/>
        </w:sectPr>
      </w:pPr>
    </w:p>
    <w:p w:rsidR="002541D9" w:rsidRDefault="002541D9" w:rsidP="002541D9">
      <w:pPr>
        <w:pStyle w:val="Chng"/>
        <w:jc w:val="center"/>
      </w:pPr>
      <w:bookmarkStart w:id="2" w:name="_Toc469225858"/>
      <w:r>
        <w:lastRenderedPageBreak/>
        <w:t>MỤC LỤC</w:t>
      </w:r>
      <w:bookmarkEnd w:id="2"/>
    </w:p>
    <w:p w:rsidR="003D3E2D" w:rsidRDefault="002541D9">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469225856" w:history="1">
        <w:r w:rsidR="003D3E2D" w:rsidRPr="00A44B9C">
          <w:rPr>
            <w:rStyle w:val="Hyperlink"/>
            <w:noProof/>
            <w:lang w:val="vi-VN"/>
          </w:rPr>
          <w:t>LỜI CẢM ƠN</w:t>
        </w:r>
        <w:r w:rsidR="003D3E2D">
          <w:rPr>
            <w:noProof/>
            <w:webHidden/>
          </w:rPr>
          <w:tab/>
        </w:r>
        <w:r w:rsidR="003D3E2D">
          <w:rPr>
            <w:noProof/>
            <w:webHidden/>
          </w:rPr>
          <w:fldChar w:fldCharType="begin"/>
        </w:r>
        <w:r w:rsidR="003D3E2D">
          <w:rPr>
            <w:noProof/>
            <w:webHidden/>
          </w:rPr>
          <w:instrText xml:space="preserve"> PAGEREF _Toc469225856 \h </w:instrText>
        </w:r>
        <w:r w:rsidR="003D3E2D">
          <w:rPr>
            <w:noProof/>
            <w:webHidden/>
          </w:rPr>
        </w:r>
        <w:r w:rsidR="003D3E2D">
          <w:rPr>
            <w:noProof/>
            <w:webHidden/>
          </w:rPr>
          <w:fldChar w:fldCharType="separate"/>
        </w:r>
        <w:r w:rsidR="003D3E2D">
          <w:rPr>
            <w:noProof/>
            <w:webHidden/>
          </w:rPr>
          <w:t>i</w:t>
        </w:r>
        <w:r w:rsidR="003D3E2D">
          <w:rPr>
            <w:noProof/>
            <w:webHidden/>
          </w:rPr>
          <w:fldChar w:fldCharType="end"/>
        </w:r>
      </w:hyperlink>
    </w:p>
    <w:p w:rsidR="003D3E2D" w:rsidRDefault="003D3E2D">
      <w:pPr>
        <w:pStyle w:val="TOC1"/>
        <w:tabs>
          <w:tab w:val="right" w:leader="dot" w:pos="9111"/>
        </w:tabs>
        <w:rPr>
          <w:rFonts w:asciiTheme="minorHAnsi" w:eastAsiaTheme="minorEastAsia" w:hAnsiTheme="minorHAnsi" w:cstheme="minorBidi"/>
          <w:noProof/>
          <w:sz w:val="22"/>
          <w:szCs w:val="22"/>
        </w:rPr>
      </w:pPr>
      <w:hyperlink w:anchor="_Toc469225857" w:history="1">
        <w:r w:rsidRPr="00A44B9C">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_Toc469225857 \h </w:instrText>
        </w:r>
        <w:r>
          <w:rPr>
            <w:noProof/>
            <w:webHidden/>
          </w:rPr>
        </w:r>
        <w:r>
          <w:rPr>
            <w:noProof/>
            <w:webHidden/>
          </w:rPr>
          <w:fldChar w:fldCharType="separate"/>
        </w:r>
        <w:r>
          <w:rPr>
            <w:noProof/>
            <w:webHidden/>
          </w:rPr>
          <w:t>iii</w:t>
        </w:r>
        <w:r>
          <w:rPr>
            <w:noProof/>
            <w:webHidden/>
          </w:rPr>
          <w:fldChar w:fldCharType="end"/>
        </w:r>
      </w:hyperlink>
    </w:p>
    <w:p w:rsidR="003D3E2D" w:rsidRDefault="003D3E2D">
      <w:pPr>
        <w:pStyle w:val="TOC1"/>
        <w:tabs>
          <w:tab w:val="right" w:leader="dot" w:pos="9111"/>
        </w:tabs>
        <w:rPr>
          <w:rFonts w:asciiTheme="minorHAnsi" w:eastAsiaTheme="minorEastAsia" w:hAnsiTheme="minorHAnsi" w:cstheme="minorBidi"/>
          <w:noProof/>
          <w:sz w:val="22"/>
          <w:szCs w:val="22"/>
        </w:rPr>
      </w:pPr>
      <w:hyperlink w:anchor="_Toc469225858" w:history="1">
        <w:r w:rsidRPr="00A44B9C">
          <w:rPr>
            <w:rStyle w:val="Hyperlink"/>
            <w:noProof/>
          </w:rPr>
          <w:t>MỤC LỤC</w:t>
        </w:r>
        <w:r>
          <w:rPr>
            <w:noProof/>
            <w:webHidden/>
          </w:rPr>
          <w:tab/>
        </w:r>
        <w:r>
          <w:rPr>
            <w:noProof/>
            <w:webHidden/>
          </w:rPr>
          <w:fldChar w:fldCharType="begin"/>
        </w:r>
        <w:r>
          <w:rPr>
            <w:noProof/>
            <w:webHidden/>
          </w:rPr>
          <w:instrText xml:space="preserve"> PAGEREF _Toc469225858 \h </w:instrText>
        </w:r>
        <w:r>
          <w:rPr>
            <w:noProof/>
            <w:webHidden/>
          </w:rPr>
        </w:r>
        <w:r>
          <w:rPr>
            <w:noProof/>
            <w:webHidden/>
          </w:rPr>
          <w:fldChar w:fldCharType="separate"/>
        </w:r>
        <w:r>
          <w:rPr>
            <w:noProof/>
            <w:webHidden/>
          </w:rPr>
          <w:t>1</w:t>
        </w:r>
        <w:r>
          <w:rPr>
            <w:noProof/>
            <w:webHidden/>
          </w:rPr>
          <w:fldChar w:fldCharType="end"/>
        </w:r>
      </w:hyperlink>
    </w:p>
    <w:p w:rsidR="003D3E2D" w:rsidRDefault="003D3E2D">
      <w:pPr>
        <w:pStyle w:val="TOC1"/>
        <w:tabs>
          <w:tab w:val="right" w:leader="dot" w:pos="9111"/>
        </w:tabs>
        <w:rPr>
          <w:rFonts w:asciiTheme="minorHAnsi" w:eastAsiaTheme="minorEastAsia" w:hAnsiTheme="minorHAnsi" w:cstheme="minorBidi"/>
          <w:noProof/>
          <w:sz w:val="22"/>
          <w:szCs w:val="22"/>
        </w:rPr>
      </w:pPr>
      <w:hyperlink w:anchor="_Toc469225859" w:history="1">
        <w:r w:rsidRPr="00A44B9C">
          <w:rPr>
            <w:rStyle w:val="Hyperlink"/>
            <w:noProof/>
          </w:rPr>
          <w:t>Chương 1: TỔNG QUAN</w:t>
        </w:r>
        <w:r>
          <w:rPr>
            <w:noProof/>
            <w:webHidden/>
          </w:rPr>
          <w:tab/>
        </w:r>
        <w:r>
          <w:rPr>
            <w:noProof/>
            <w:webHidden/>
          </w:rPr>
          <w:fldChar w:fldCharType="begin"/>
        </w:r>
        <w:r>
          <w:rPr>
            <w:noProof/>
            <w:webHidden/>
          </w:rPr>
          <w:instrText xml:space="preserve"> PAGEREF _Toc469225859 \h </w:instrText>
        </w:r>
        <w:r>
          <w:rPr>
            <w:noProof/>
            <w:webHidden/>
          </w:rPr>
        </w:r>
        <w:r>
          <w:rPr>
            <w:noProof/>
            <w:webHidden/>
          </w:rPr>
          <w:fldChar w:fldCharType="separate"/>
        </w:r>
        <w:r>
          <w:rPr>
            <w:noProof/>
            <w:webHidden/>
          </w:rPr>
          <w:t>3</w:t>
        </w:r>
        <w:r>
          <w:rPr>
            <w:noProof/>
            <w:webHidden/>
          </w:rPr>
          <w:fldChar w:fldCharType="end"/>
        </w:r>
      </w:hyperlink>
    </w:p>
    <w:p w:rsidR="003D3E2D" w:rsidRDefault="003D3E2D">
      <w:pPr>
        <w:pStyle w:val="TOC2"/>
        <w:tabs>
          <w:tab w:val="right" w:leader="dot" w:pos="9111"/>
        </w:tabs>
        <w:rPr>
          <w:rFonts w:asciiTheme="minorHAnsi" w:eastAsiaTheme="minorEastAsia" w:hAnsiTheme="minorHAnsi" w:cstheme="minorBidi"/>
          <w:noProof/>
          <w:sz w:val="22"/>
          <w:szCs w:val="22"/>
        </w:rPr>
      </w:pPr>
      <w:hyperlink w:anchor="_Toc469225860" w:history="1">
        <w:r w:rsidRPr="00A44B9C">
          <w:rPr>
            <w:rStyle w:val="Hyperlink"/>
            <w:noProof/>
          </w:rPr>
          <w:t>1.1. GIỚI THIỆU</w:t>
        </w:r>
        <w:r>
          <w:rPr>
            <w:noProof/>
            <w:webHidden/>
          </w:rPr>
          <w:tab/>
        </w:r>
        <w:r>
          <w:rPr>
            <w:noProof/>
            <w:webHidden/>
          </w:rPr>
          <w:fldChar w:fldCharType="begin"/>
        </w:r>
        <w:r>
          <w:rPr>
            <w:noProof/>
            <w:webHidden/>
          </w:rPr>
          <w:instrText xml:space="preserve"> PAGEREF _Toc469225860 \h </w:instrText>
        </w:r>
        <w:r>
          <w:rPr>
            <w:noProof/>
            <w:webHidden/>
          </w:rPr>
        </w:r>
        <w:r>
          <w:rPr>
            <w:noProof/>
            <w:webHidden/>
          </w:rPr>
          <w:fldChar w:fldCharType="separate"/>
        </w:r>
        <w:r>
          <w:rPr>
            <w:noProof/>
            <w:webHidden/>
          </w:rPr>
          <w:t>3</w:t>
        </w:r>
        <w:r>
          <w:rPr>
            <w:noProof/>
            <w:webHidden/>
          </w:rPr>
          <w:fldChar w:fldCharType="end"/>
        </w:r>
      </w:hyperlink>
    </w:p>
    <w:p w:rsidR="003D3E2D" w:rsidRDefault="003D3E2D">
      <w:pPr>
        <w:pStyle w:val="TOC2"/>
        <w:tabs>
          <w:tab w:val="right" w:leader="dot" w:pos="9111"/>
        </w:tabs>
        <w:rPr>
          <w:rFonts w:asciiTheme="minorHAnsi" w:eastAsiaTheme="minorEastAsia" w:hAnsiTheme="minorHAnsi" w:cstheme="minorBidi"/>
          <w:noProof/>
          <w:sz w:val="22"/>
          <w:szCs w:val="22"/>
        </w:rPr>
      </w:pPr>
      <w:hyperlink w:anchor="_Toc469225861" w:history="1">
        <w:r w:rsidRPr="00A44B9C">
          <w:rPr>
            <w:rStyle w:val="Hyperlink"/>
            <w:noProof/>
          </w:rPr>
          <w:t>1.2. MỤC TIÊU VÀ PHẠM VI ĐỀ TÀI</w:t>
        </w:r>
        <w:r>
          <w:rPr>
            <w:noProof/>
            <w:webHidden/>
          </w:rPr>
          <w:tab/>
        </w:r>
        <w:r>
          <w:rPr>
            <w:noProof/>
            <w:webHidden/>
          </w:rPr>
          <w:fldChar w:fldCharType="begin"/>
        </w:r>
        <w:r>
          <w:rPr>
            <w:noProof/>
            <w:webHidden/>
          </w:rPr>
          <w:instrText xml:space="preserve"> PAGEREF _Toc469225861 \h </w:instrText>
        </w:r>
        <w:r>
          <w:rPr>
            <w:noProof/>
            <w:webHidden/>
          </w:rPr>
        </w:r>
        <w:r>
          <w:rPr>
            <w:noProof/>
            <w:webHidden/>
          </w:rPr>
          <w:fldChar w:fldCharType="separate"/>
        </w:r>
        <w:r>
          <w:rPr>
            <w:noProof/>
            <w:webHidden/>
          </w:rPr>
          <w:t>3</w:t>
        </w:r>
        <w:r>
          <w:rPr>
            <w:noProof/>
            <w:webHidden/>
          </w:rPr>
          <w:fldChar w:fldCharType="end"/>
        </w:r>
      </w:hyperlink>
    </w:p>
    <w:p w:rsidR="003D3E2D" w:rsidRDefault="003D3E2D">
      <w:pPr>
        <w:pStyle w:val="TOC3"/>
        <w:tabs>
          <w:tab w:val="right" w:leader="dot" w:pos="9111"/>
        </w:tabs>
        <w:rPr>
          <w:rFonts w:asciiTheme="minorHAnsi" w:eastAsiaTheme="minorEastAsia" w:hAnsiTheme="minorHAnsi" w:cstheme="minorBidi"/>
          <w:noProof/>
          <w:sz w:val="22"/>
          <w:szCs w:val="22"/>
        </w:rPr>
      </w:pPr>
      <w:hyperlink w:anchor="_Toc469225862" w:history="1">
        <w:r w:rsidRPr="00A44B9C">
          <w:rPr>
            <w:rStyle w:val="Hyperlink"/>
            <w:noProof/>
          </w:rPr>
          <w:t>1.2.1. Mục Tiêu</w:t>
        </w:r>
        <w:r>
          <w:rPr>
            <w:noProof/>
            <w:webHidden/>
          </w:rPr>
          <w:tab/>
        </w:r>
        <w:r>
          <w:rPr>
            <w:noProof/>
            <w:webHidden/>
          </w:rPr>
          <w:fldChar w:fldCharType="begin"/>
        </w:r>
        <w:r>
          <w:rPr>
            <w:noProof/>
            <w:webHidden/>
          </w:rPr>
          <w:instrText xml:space="preserve"> PAGEREF _Toc469225862 \h </w:instrText>
        </w:r>
        <w:r>
          <w:rPr>
            <w:noProof/>
            <w:webHidden/>
          </w:rPr>
        </w:r>
        <w:r>
          <w:rPr>
            <w:noProof/>
            <w:webHidden/>
          </w:rPr>
          <w:fldChar w:fldCharType="separate"/>
        </w:r>
        <w:r>
          <w:rPr>
            <w:noProof/>
            <w:webHidden/>
          </w:rPr>
          <w:t>3</w:t>
        </w:r>
        <w:r>
          <w:rPr>
            <w:noProof/>
            <w:webHidden/>
          </w:rPr>
          <w:fldChar w:fldCharType="end"/>
        </w:r>
      </w:hyperlink>
    </w:p>
    <w:p w:rsidR="003D3E2D" w:rsidRDefault="003D3E2D">
      <w:pPr>
        <w:pStyle w:val="TOC3"/>
        <w:tabs>
          <w:tab w:val="right" w:leader="dot" w:pos="9111"/>
        </w:tabs>
        <w:rPr>
          <w:rFonts w:asciiTheme="minorHAnsi" w:eastAsiaTheme="minorEastAsia" w:hAnsiTheme="minorHAnsi" w:cstheme="minorBidi"/>
          <w:noProof/>
          <w:sz w:val="22"/>
          <w:szCs w:val="22"/>
        </w:rPr>
      </w:pPr>
      <w:hyperlink w:anchor="_Toc469225863" w:history="1">
        <w:r w:rsidRPr="00A44B9C">
          <w:rPr>
            <w:rStyle w:val="Hyperlink"/>
            <w:noProof/>
          </w:rPr>
          <w:t>1.2.2. Phạm vi đề tài</w:t>
        </w:r>
        <w:r>
          <w:rPr>
            <w:noProof/>
            <w:webHidden/>
          </w:rPr>
          <w:tab/>
        </w:r>
        <w:r>
          <w:rPr>
            <w:noProof/>
            <w:webHidden/>
          </w:rPr>
          <w:fldChar w:fldCharType="begin"/>
        </w:r>
        <w:r>
          <w:rPr>
            <w:noProof/>
            <w:webHidden/>
          </w:rPr>
          <w:instrText xml:space="preserve"> PAGEREF _Toc469225863 \h </w:instrText>
        </w:r>
        <w:r>
          <w:rPr>
            <w:noProof/>
            <w:webHidden/>
          </w:rPr>
        </w:r>
        <w:r>
          <w:rPr>
            <w:noProof/>
            <w:webHidden/>
          </w:rPr>
          <w:fldChar w:fldCharType="separate"/>
        </w:r>
        <w:r>
          <w:rPr>
            <w:noProof/>
            <w:webHidden/>
          </w:rPr>
          <w:t>3</w:t>
        </w:r>
        <w:r>
          <w:rPr>
            <w:noProof/>
            <w:webHidden/>
          </w:rPr>
          <w:fldChar w:fldCharType="end"/>
        </w:r>
      </w:hyperlink>
    </w:p>
    <w:p w:rsidR="003D3E2D" w:rsidRDefault="003D3E2D">
      <w:pPr>
        <w:pStyle w:val="TOC2"/>
        <w:tabs>
          <w:tab w:val="right" w:leader="dot" w:pos="9111"/>
        </w:tabs>
        <w:rPr>
          <w:rFonts w:asciiTheme="minorHAnsi" w:eastAsiaTheme="minorEastAsia" w:hAnsiTheme="minorHAnsi" w:cstheme="minorBidi"/>
          <w:noProof/>
          <w:sz w:val="22"/>
          <w:szCs w:val="22"/>
        </w:rPr>
      </w:pPr>
      <w:hyperlink w:anchor="_Toc469225864" w:history="1">
        <w:r w:rsidRPr="00A44B9C">
          <w:rPr>
            <w:rStyle w:val="Hyperlink"/>
            <w:noProof/>
          </w:rPr>
          <w:t>1.3. KHẢO SÁT HỆ THỐNG</w:t>
        </w:r>
        <w:r>
          <w:rPr>
            <w:noProof/>
            <w:webHidden/>
          </w:rPr>
          <w:tab/>
        </w:r>
        <w:r>
          <w:rPr>
            <w:noProof/>
            <w:webHidden/>
          </w:rPr>
          <w:fldChar w:fldCharType="begin"/>
        </w:r>
        <w:r>
          <w:rPr>
            <w:noProof/>
            <w:webHidden/>
          </w:rPr>
          <w:instrText xml:space="preserve"> PAGEREF _Toc469225864 \h </w:instrText>
        </w:r>
        <w:r>
          <w:rPr>
            <w:noProof/>
            <w:webHidden/>
          </w:rPr>
        </w:r>
        <w:r>
          <w:rPr>
            <w:noProof/>
            <w:webHidden/>
          </w:rPr>
          <w:fldChar w:fldCharType="separate"/>
        </w:r>
        <w:r>
          <w:rPr>
            <w:noProof/>
            <w:webHidden/>
          </w:rPr>
          <w:t>4</w:t>
        </w:r>
        <w:r>
          <w:rPr>
            <w:noProof/>
            <w:webHidden/>
          </w:rPr>
          <w:fldChar w:fldCharType="end"/>
        </w:r>
      </w:hyperlink>
    </w:p>
    <w:p w:rsidR="003D3E2D" w:rsidRDefault="003D3E2D">
      <w:pPr>
        <w:pStyle w:val="TOC3"/>
        <w:tabs>
          <w:tab w:val="right" w:leader="dot" w:pos="9111"/>
        </w:tabs>
        <w:rPr>
          <w:rFonts w:asciiTheme="minorHAnsi" w:eastAsiaTheme="minorEastAsia" w:hAnsiTheme="minorHAnsi" w:cstheme="minorBidi"/>
          <w:noProof/>
          <w:sz w:val="22"/>
          <w:szCs w:val="22"/>
        </w:rPr>
      </w:pPr>
      <w:hyperlink w:anchor="_Toc469225865" w:history="1">
        <w:r w:rsidRPr="00A44B9C">
          <w:rPr>
            <w:rStyle w:val="Hyperlink"/>
            <w:noProof/>
          </w:rPr>
          <w:t>1.3.1. Phỏng vấn 1</w:t>
        </w:r>
        <w:r>
          <w:rPr>
            <w:noProof/>
            <w:webHidden/>
          </w:rPr>
          <w:tab/>
        </w:r>
        <w:r>
          <w:rPr>
            <w:noProof/>
            <w:webHidden/>
          </w:rPr>
          <w:fldChar w:fldCharType="begin"/>
        </w:r>
        <w:r>
          <w:rPr>
            <w:noProof/>
            <w:webHidden/>
          </w:rPr>
          <w:instrText xml:space="preserve"> PAGEREF _Toc469225865 \h </w:instrText>
        </w:r>
        <w:r>
          <w:rPr>
            <w:noProof/>
            <w:webHidden/>
          </w:rPr>
        </w:r>
        <w:r>
          <w:rPr>
            <w:noProof/>
            <w:webHidden/>
          </w:rPr>
          <w:fldChar w:fldCharType="separate"/>
        </w:r>
        <w:r>
          <w:rPr>
            <w:noProof/>
            <w:webHidden/>
          </w:rPr>
          <w:t>4</w:t>
        </w:r>
        <w:r>
          <w:rPr>
            <w:noProof/>
            <w:webHidden/>
          </w:rPr>
          <w:fldChar w:fldCharType="end"/>
        </w:r>
      </w:hyperlink>
    </w:p>
    <w:p w:rsidR="003D3E2D" w:rsidRDefault="003D3E2D">
      <w:pPr>
        <w:pStyle w:val="TOC4"/>
        <w:tabs>
          <w:tab w:val="right" w:leader="dot" w:pos="9111"/>
        </w:tabs>
        <w:rPr>
          <w:rFonts w:asciiTheme="minorHAnsi" w:eastAsiaTheme="minorEastAsia" w:hAnsiTheme="minorHAnsi" w:cstheme="minorBidi"/>
          <w:noProof/>
          <w:sz w:val="22"/>
          <w:szCs w:val="22"/>
        </w:rPr>
      </w:pPr>
      <w:hyperlink w:anchor="_Toc469225866" w:history="1">
        <w:r w:rsidRPr="00A44B9C">
          <w:rPr>
            <w:rStyle w:val="Hyperlink"/>
            <w:noProof/>
          </w:rPr>
          <w:t>1.3.1.1. Kế hoạch phỏng vấn</w:t>
        </w:r>
        <w:r>
          <w:rPr>
            <w:noProof/>
            <w:webHidden/>
          </w:rPr>
          <w:tab/>
        </w:r>
        <w:r>
          <w:rPr>
            <w:noProof/>
            <w:webHidden/>
          </w:rPr>
          <w:fldChar w:fldCharType="begin"/>
        </w:r>
        <w:r>
          <w:rPr>
            <w:noProof/>
            <w:webHidden/>
          </w:rPr>
          <w:instrText xml:space="preserve"> PAGEREF _Toc469225866 \h </w:instrText>
        </w:r>
        <w:r>
          <w:rPr>
            <w:noProof/>
            <w:webHidden/>
          </w:rPr>
        </w:r>
        <w:r>
          <w:rPr>
            <w:noProof/>
            <w:webHidden/>
          </w:rPr>
          <w:fldChar w:fldCharType="separate"/>
        </w:r>
        <w:r>
          <w:rPr>
            <w:noProof/>
            <w:webHidden/>
          </w:rPr>
          <w:t>4</w:t>
        </w:r>
        <w:r>
          <w:rPr>
            <w:noProof/>
            <w:webHidden/>
          </w:rPr>
          <w:fldChar w:fldCharType="end"/>
        </w:r>
      </w:hyperlink>
    </w:p>
    <w:p w:rsidR="003D3E2D" w:rsidRDefault="003D3E2D">
      <w:pPr>
        <w:pStyle w:val="TOC4"/>
        <w:tabs>
          <w:tab w:val="right" w:leader="dot" w:pos="9111"/>
        </w:tabs>
        <w:rPr>
          <w:rFonts w:asciiTheme="minorHAnsi" w:eastAsiaTheme="minorEastAsia" w:hAnsiTheme="minorHAnsi" w:cstheme="minorBidi"/>
          <w:noProof/>
          <w:sz w:val="22"/>
          <w:szCs w:val="22"/>
        </w:rPr>
      </w:pPr>
      <w:hyperlink w:anchor="_Toc469225867" w:history="1">
        <w:r w:rsidRPr="00A44B9C">
          <w:rPr>
            <w:rStyle w:val="Hyperlink"/>
            <w:noProof/>
          </w:rPr>
          <w:t>1.3.1.2.Phiếu phỏng vấn</w:t>
        </w:r>
        <w:r>
          <w:rPr>
            <w:noProof/>
            <w:webHidden/>
          </w:rPr>
          <w:tab/>
        </w:r>
        <w:r>
          <w:rPr>
            <w:noProof/>
            <w:webHidden/>
          </w:rPr>
          <w:fldChar w:fldCharType="begin"/>
        </w:r>
        <w:r>
          <w:rPr>
            <w:noProof/>
            <w:webHidden/>
          </w:rPr>
          <w:instrText xml:space="preserve"> PAGEREF _Toc469225867 \h </w:instrText>
        </w:r>
        <w:r>
          <w:rPr>
            <w:noProof/>
            <w:webHidden/>
          </w:rPr>
        </w:r>
        <w:r>
          <w:rPr>
            <w:noProof/>
            <w:webHidden/>
          </w:rPr>
          <w:fldChar w:fldCharType="separate"/>
        </w:r>
        <w:r>
          <w:rPr>
            <w:noProof/>
            <w:webHidden/>
          </w:rPr>
          <w:t>5</w:t>
        </w:r>
        <w:r>
          <w:rPr>
            <w:noProof/>
            <w:webHidden/>
          </w:rPr>
          <w:fldChar w:fldCharType="end"/>
        </w:r>
      </w:hyperlink>
    </w:p>
    <w:p w:rsidR="003D3E2D" w:rsidRDefault="003D3E2D">
      <w:pPr>
        <w:pStyle w:val="TOC3"/>
        <w:tabs>
          <w:tab w:val="right" w:leader="dot" w:pos="9111"/>
        </w:tabs>
        <w:rPr>
          <w:rFonts w:asciiTheme="minorHAnsi" w:eastAsiaTheme="minorEastAsia" w:hAnsiTheme="minorHAnsi" w:cstheme="minorBidi"/>
          <w:noProof/>
          <w:sz w:val="22"/>
          <w:szCs w:val="22"/>
        </w:rPr>
      </w:pPr>
      <w:hyperlink w:anchor="_Toc469225868" w:history="1">
        <w:r w:rsidRPr="00A44B9C">
          <w:rPr>
            <w:rStyle w:val="Hyperlink"/>
            <w:noProof/>
          </w:rPr>
          <w:t>1.3.2. Phóng vấn 2</w:t>
        </w:r>
        <w:r>
          <w:rPr>
            <w:noProof/>
            <w:webHidden/>
          </w:rPr>
          <w:tab/>
        </w:r>
        <w:r>
          <w:rPr>
            <w:noProof/>
            <w:webHidden/>
          </w:rPr>
          <w:fldChar w:fldCharType="begin"/>
        </w:r>
        <w:r>
          <w:rPr>
            <w:noProof/>
            <w:webHidden/>
          </w:rPr>
          <w:instrText xml:space="preserve"> PAGEREF _Toc469225868 \h </w:instrText>
        </w:r>
        <w:r>
          <w:rPr>
            <w:noProof/>
            <w:webHidden/>
          </w:rPr>
        </w:r>
        <w:r>
          <w:rPr>
            <w:noProof/>
            <w:webHidden/>
          </w:rPr>
          <w:fldChar w:fldCharType="separate"/>
        </w:r>
        <w:r>
          <w:rPr>
            <w:noProof/>
            <w:webHidden/>
          </w:rPr>
          <w:t>7</w:t>
        </w:r>
        <w:r>
          <w:rPr>
            <w:noProof/>
            <w:webHidden/>
          </w:rPr>
          <w:fldChar w:fldCharType="end"/>
        </w:r>
      </w:hyperlink>
    </w:p>
    <w:p w:rsidR="003D3E2D" w:rsidRDefault="003D3E2D">
      <w:pPr>
        <w:pStyle w:val="TOC4"/>
        <w:tabs>
          <w:tab w:val="right" w:leader="dot" w:pos="9111"/>
        </w:tabs>
        <w:rPr>
          <w:rFonts w:asciiTheme="minorHAnsi" w:eastAsiaTheme="minorEastAsia" w:hAnsiTheme="minorHAnsi" w:cstheme="minorBidi"/>
          <w:noProof/>
          <w:sz w:val="22"/>
          <w:szCs w:val="22"/>
        </w:rPr>
      </w:pPr>
      <w:hyperlink w:anchor="_Toc469225869" w:history="1">
        <w:r w:rsidRPr="00A44B9C">
          <w:rPr>
            <w:rStyle w:val="Hyperlink"/>
            <w:noProof/>
          </w:rPr>
          <w:t>1.3.2.1. Kế hoạch phỏng vấn</w:t>
        </w:r>
        <w:r>
          <w:rPr>
            <w:noProof/>
            <w:webHidden/>
          </w:rPr>
          <w:tab/>
        </w:r>
        <w:r>
          <w:rPr>
            <w:noProof/>
            <w:webHidden/>
          </w:rPr>
          <w:fldChar w:fldCharType="begin"/>
        </w:r>
        <w:r>
          <w:rPr>
            <w:noProof/>
            <w:webHidden/>
          </w:rPr>
          <w:instrText xml:space="preserve"> PAGEREF _Toc469225869 \h </w:instrText>
        </w:r>
        <w:r>
          <w:rPr>
            <w:noProof/>
            <w:webHidden/>
          </w:rPr>
        </w:r>
        <w:r>
          <w:rPr>
            <w:noProof/>
            <w:webHidden/>
          </w:rPr>
          <w:fldChar w:fldCharType="separate"/>
        </w:r>
        <w:r>
          <w:rPr>
            <w:noProof/>
            <w:webHidden/>
          </w:rPr>
          <w:t>7</w:t>
        </w:r>
        <w:r>
          <w:rPr>
            <w:noProof/>
            <w:webHidden/>
          </w:rPr>
          <w:fldChar w:fldCharType="end"/>
        </w:r>
      </w:hyperlink>
    </w:p>
    <w:p w:rsidR="003D3E2D" w:rsidRDefault="003D3E2D">
      <w:pPr>
        <w:pStyle w:val="TOC4"/>
        <w:tabs>
          <w:tab w:val="right" w:leader="dot" w:pos="9111"/>
        </w:tabs>
        <w:rPr>
          <w:rFonts w:asciiTheme="minorHAnsi" w:eastAsiaTheme="minorEastAsia" w:hAnsiTheme="minorHAnsi" w:cstheme="minorBidi"/>
          <w:noProof/>
          <w:sz w:val="22"/>
          <w:szCs w:val="22"/>
        </w:rPr>
      </w:pPr>
      <w:hyperlink w:anchor="_Toc469225870" w:history="1">
        <w:r w:rsidRPr="00A44B9C">
          <w:rPr>
            <w:rStyle w:val="Hyperlink"/>
            <w:noProof/>
          </w:rPr>
          <w:t>1.3.2.2. Phiếu phỏng vấn</w:t>
        </w:r>
        <w:r>
          <w:rPr>
            <w:noProof/>
            <w:webHidden/>
          </w:rPr>
          <w:tab/>
        </w:r>
        <w:r>
          <w:rPr>
            <w:noProof/>
            <w:webHidden/>
          </w:rPr>
          <w:fldChar w:fldCharType="begin"/>
        </w:r>
        <w:r>
          <w:rPr>
            <w:noProof/>
            <w:webHidden/>
          </w:rPr>
          <w:instrText xml:space="preserve"> PAGEREF _Toc469225870 \h </w:instrText>
        </w:r>
        <w:r>
          <w:rPr>
            <w:noProof/>
            <w:webHidden/>
          </w:rPr>
        </w:r>
        <w:r>
          <w:rPr>
            <w:noProof/>
            <w:webHidden/>
          </w:rPr>
          <w:fldChar w:fldCharType="separate"/>
        </w:r>
        <w:r>
          <w:rPr>
            <w:noProof/>
            <w:webHidden/>
          </w:rPr>
          <w:t>8</w:t>
        </w:r>
        <w:r>
          <w:rPr>
            <w:noProof/>
            <w:webHidden/>
          </w:rPr>
          <w:fldChar w:fldCharType="end"/>
        </w:r>
      </w:hyperlink>
    </w:p>
    <w:p w:rsidR="003D3E2D" w:rsidRDefault="003D3E2D">
      <w:pPr>
        <w:pStyle w:val="TOC3"/>
        <w:tabs>
          <w:tab w:val="right" w:leader="dot" w:pos="9111"/>
        </w:tabs>
        <w:rPr>
          <w:rFonts w:asciiTheme="minorHAnsi" w:eastAsiaTheme="minorEastAsia" w:hAnsiTheme="minorHAnsi" w:cstheme="minorBidi"/>
          <w:noProof/>
          <w:sz w:val="22"/>
          <w:szCs w:val="22"/>
        </w:rPr>
      </w:pPr>
      <w:hyperlink w:anchor="_Toc469225871" w:history="1">
        <w:r w:rsidRPr="00A44B9C">
          <w:rPr>
            <w:rStyle w:val="Hyperlink"/>
            <w:noProof/>
          </w:rPr>
          <w:t>1.3.3. Phỏng vấn 3</w:t>
        </w:r>
        <w:r>
          <w:rPr>
            <w:noProof/>
            <w:webHidden/>
          </w:rPr>
          <w:tab/>
        </w:r>
        <w:r>
          <w:rPr>
            <w:noProof/>
            <w:webHidden/>
          </w:rPr>
          <w:fldChar w:fldCharType="begin"/>
        </w:r>
        <w:r>
          <w:rPr>
            <w:noProof/>
            <w:webHidden/>
          </w:rPr>
          <w:instrText xml:space="preserve"> PAGEREF _Toc469225871 \h </w:instrText>
        </w:r>
        <w:r>
          <w:rPr>
            <w:noProof/>
            <w:webHidden/>
          </w:rPr>
        </w:r>
        <w:r>
          <w:rPr>
            <w:noProof/>
            <w:webHidden/>
          </w:rPr>
          <w:fldChar w:fldCharType="separate"/>
        </w:r>
        <w:r>
          <w:rPr>
            <w:noProof/>
            <w:webHidden/>
          </w:rPr>
          <w:t>9</w:t>
        </w:r>
        <w:r>
          <w:rPr>
            <w:noProof/>
            <w:webHidden/>
          </w:rPr>
          <w:fldChar w:fldCharType="end"/>
        </w:r>
      </w:hyperlink>
    </w:p>
    <w:p w:rsidR="003D3E2D" w:rsidRDefault="003D3E2D">
      <w:pPr>
        <w:pStyle w:val="TOC4"/>
        <w:tabs>
          <w:tab w:val="right" w:leader="dot" w:pos="9111"/>
        </w:tabs>
        <w:rPr>
          <w:rFonts w:asciiTheme="minorHAnsi" w:eastAsiaTheme="minorEastAsia" w:hAnsiTheme="minorHAnsi" w:cstheme="minorBidi"/>
          <w:noProof/>
          <w:sz w:val="22"/>
          <w:szCs w:val="22"/>
        </w:rPr>
      </w:pPr>
      <w:hyperlink w:anchor="_Toc469225872" w:history="1">
        <w:r w:rsidRPr="00A44B9C">
          <w:rPr>
            <w:rStyle w:val="Hyperlink"/>
            <w:noProof/>
          </w:rPr>
          <w:t>1.3.3.1. Kế hoạch phỏng vấn</w:t>
        </w:r>
        <w:r>
          <w:rPr>
            <w:noProof/>
            <w:webHidden/>
          </w:rPr>
          <w:tab/>
        </w:r>
        <w:r>
          <w:rPr>
            <w:noProof/>
            <w:webHidden/>
          </w:rPr>
          <w:fldChar w:fldCharType="begin"/>
        </w:r>
        <w:r>
          <w:rPr>
            <w:noProof/>
            <w:webHidden/>
          </w:rPr>
          <w:instrText xml:space="preserve"> PAGEREF _Toc469225872 \h </w:instrText>
        </w:r>
        <w:r>
          <w:rPr>
            <w:noProof/>
            <w:webHidden/>
          </w:rPr>
        </w:r>
        <w:r>
          <w:rPr>
            <w:noProof/>
            <w:webHidden/>
          </w:rPr>
          <w:fldChar w:fldCharType="separate"/>
        </w:r>
        <w:r>
          <w:rPr>
            <w:noProof/>
            <w:webHidden/>
          </w:rPr>
          <w:t>9</w:t>
        </w:r>
        <w:r>
          <w:rPr>
            <w:noProof/>
            <w:webHidden/>
          </w:rPr>
          <w:fldChar w:fldCharType="end"/>
        </w:r>
      </w:hyperlink>
    </w:p>
    <w:p w:rsidR="003D3E2D" w:rsidRDefault="003D3E2D">
      <w:pPr>
        <w:pStyle w:val="TOC4"/>
        <w:tabs>
          <w:tab w:val="right" w:leader="dot" w:pos="9111"/>
        </w:tabs>
        <w:rPr>
          <w:rFonts w:asciiTheme="minorHAnsi" w:eastAsiaTheme="minorEastAsia" w:hAnsiTheme="minorHAnsi" w:cstheme="minorBidi"/>
          <w:noProof/>
          <w:sz w:val="22"/>
          <w:szCs w:val="22"/>
        </w:rPr>
      </w:pPr>
      <w:hyperlink w:anchor="_Toc469225873" w:history="1">
        <w:r w:rsidRPr="00A44B9C">
          <w:rPr>
            <w:rStyle w:val="Hyperlink"/>
            <w:noProof/>
          </w:rPr>
          <w:t>1.3.3.2. Phiếu phỏng vấn</w:t>
        </w:r>
        <w:r>
          <w:rPr>
            <w:noProof/>
            <w:webHidden/>
          </w:rPr>
          <w:tab/>
        </w:r>
        <w:r>
          <w:rPr>
            <w:noProof/>
            <w:webHidden/>
          </w:rPr>
          <w:fldChar w:fldCharType="begin"/>
        </w:r>
        <w:r>
          <w:rPr>
            <w:noProof/>
            <w:webHidden/>
          </w:rPr>
          <w:instrText xml:space="preserve"> PAGEREF _Toc469225873 \h </w:instrText>
        </w:r>
        <w:r>
          <w:rPr>
            <w:noProof/>
            <w:webHidden/>
          </w:rPr>
        </w:r>
        <w:r>
          <w:rPr>
            <w:noProof/>
            <w:webHidden/>
          </w:rPr>
          <w:fldChar w:fldCharType="separate"/>
        </w:r>
        <w:r>
          <w:rPr>
            <w:noProof/>
            <w:webHidden/>
          </w:rPr>
          <w:t>11</w:t>
        </w:r>
        <w:r>
          <w:rPr>
            <w:noProof/>
            <w:webHidden/>
          </w:rPr>
          <w:fldChar w:fldCharType="end"/>
        </w:r>
      </w:hyperlink>
    </w:p>
    <w:p w:rsidR="003D3E2D" w:rsidRDefault="003D3E2D">
      <w:pPr>
        <w:pStyle w:val="TOC3"/>
        <w:tabs>
          <w:tab w:val="right" w:leader="dot" w:pos="9111"/>
        </w:tabs>
        <w:rPr>
          <w:rFonts w:asciiTheme="minorHAnsi" w:eastAsiaTheme="minorEastAsia" w:hAnsiTheme="minorHAnsi" w:cstheme="minorBidi"/>
          <w:noProof/>
          <w:sz w:val="22"/>
          <w:szCs w:val="22"/>
        </w:rPr>
      </w:pPr>
      <w:hyperlink w:anchor="_Toc469225874" w:history="1">
        <w:r w:rsidRPr="00A44B9C">
          <w:rPr>
            <w:rStyle w:val="Hyperlink"/>
            <w:noProof/>
          </w:rPr>
          <w:t>1.3.4. Biểu mẫu thu thập</w:t>
        </w:r>
        <w:r>
          <w:rPr>
            <w:noProof/>
            <w:webHidden/>
          </w:rPr>
          <w:tab/>
        </w:r>
        <w:r>
          <w:rPr>
            <w:noProof/>
            <w:webHidden/>
          </w:rPr>
          <w:fldChar w:fldCharType="begin"/>
        </w:r>
        <w:r>
          <w:rPr>
            <w:noProof/>
            <w:webHidden/>
          </w:rPr>
          <w:instrText xml:space="preserve"> PAGEREF _Toc469225874 \h </w:instrText>
        </w:r>
        <w:r>
          <w:rPr>
            <w:noProof/>
            <w:webHidden/>
          </w:rPr>
        </w:r>
        <w:r>
          <w:rPr>
            <w:noProof/>
            <w:webHidden/>
          </w:rPr>
          <w:fldChar w:fldCharType="separate"/>
        </w:r>
        <w:r>
          <w:rPr>
            <w:noProof/>
            <w:webHidden/>
          </w:rPr>
          <w:t>12</w:t>
        </w:r>
        <w:r>
          <w:rPr>
            <w:noProof/>
            <w:webHidden/>
          </w:rPr>
          <w:fldChar w:fldCharType="end"/>
        </w:r>
      </w:hyperlink>
    </w:p>
    <w:p w:rsidR="003D3E2D" w:rsidRDefault="003D3E2D">
      <w:pPr>
        <w:pStyle w:val="TOC4"/>
        <w:tabs>
          <w:tab w:val="right" w:leader="dot" w:pos="9111"/>
        </w:tabs>
        <w:rPr>
          <w:rFonts w:asciiTheme="minorHAnsi" w:eastAsiaTheme="minorEastAsia" w:hAnsiTheme="minorHAnsi" w:cstheme="minorBidi"/>
          <w:noProof/>
          <w:sz w:val="22"/>
          <w:szCs w:val="22"/>
        </w:rPr>
      </w:pPr>
      <w:hyperlink w:anchor="_Toc469225875" w:history="1">
        <w:r w:rsidRPr="00A44B9C">
          <w:rPr>
            <w:rStyle w:val="Hyperlink"/>
            <w:noProof/>
          </w:rPr>
          <w:t>1.3.4.1. Phiếu nhập hàng</w:t>
        </w:r>
        <w:r>
          <w:rPr>
            <w:noProof/>
            <w:webHidden/>
          </w:rPr>
          <w:tab/>
        </w:r>
        <w:r>
          <w:rPr>
            <w:noProof/>
            <w:webHidden/>
          </w:rPr>
          <w:fldChar w:fldCharType="begin"/>
        </w:r>
        <w:r>
          <w:rPr>
            <w:noProof/>
            <w:webHidden/>
          </w:rPr>
          <w:instrText xml:space="preserve"> PAGEREF _Toc469225875 \h </w:instrText>
        </w:r>
        <w:r>
          <w:rPr>
            <w:noProof/>
            <w:webHidden/>
          </w:rPr>
        </w:r>
        <w:r>
          <w:rPr>
            <w:noProof/>
            <w:webHidden/>
          </w:rPr>
          <w:fldChar w:fldCharType="separate"/>
        </w:r>
        <w:r>
          <w:rPr>
            <w:noProof/>
            <w:webHidden/>
          </w:rPr>
          <w:t>13</w:t>
        </w:r>
        <w:r>
          <w:rPr>
            <w:noProof/>
            <w:webHidden/>
          </w:rPr>
          <w:fldChar w:fldCharType="end"/>
        </w:r>
      </w:hyperlink>
    </w:p>
    <w:p w:rsidR="003D3E2D" w:rsidRDefault="003D3E2D">
      <w:pPr>
        <w:pStyle w:val="TOC4"/>
        <w:tabs>
          <w:tab w:val="right" w:leader="dot" w:pos="9111"/>
        </w:tabs>
        <w:rPr>
          <w:rFonts w:asciiTheme="minorHAnsi" w:eastAsiaTheme="minorEastAsia" w:hAnsiTheme="minorHAnsi" w:cstheme="minorBidi"/>
          <w:noProof/>
          <w:sz w:val="22"/>
          <w:szCs w:val="22"/>
        </w:rPr>
      </w:pPr>
      <w:hyperlink w:anchor="_Toc469225876" w:history="1">
        <w:r w:rsidRPr="00A44B9C">
          <w:rPr>
            <w:rStyle w:val="Hyperlink"/>
            <w:noProof/>
          </w:rPr>
          <w:t>1.3.4.2. Hóa đơn bán hàng</w:t>
        </w:r>
        <w:r>
          <w:rPr>
            <w:noProof/>
            <w:webHidden/>
          </w:rPr>
          <w:tab/>
        </w:r>
        <w:r>
          <w:rPr>
            <w:noProof/>
            <w:webHidden/>
          </w:rPr>
          <w:fldChar w:fldCharType="begin"/>
        </w:r>
        <w:r>
          <w:rPr>
            <w:noProof/>
            <w:webHidden/>
          </w:rPr>
          <w:instrText xml:space="preserve"> PAGEREF _Toc469225876 \h </w:instrText>
        </w:r>
        <w:r>
          <w:rPr>
            <w:noProof/>
            <w:webHidden/>
          </w:rPr>
        </w:r>
        <w:r>
          <w:rPr>
            <w:noProof/>
            <w:webHidden/>
          </w:rPr>
          <w:fldChar w:fldCharType="separate"/>
        </w:r>
        <w:r>
          <w:rPr>
            <w:noProof/>
            <w:webHidden/>
          </w:rPr>
          <w:t>14</w:t>
        </w:r>
        <w:r>
          <w:rPr>
            <w:noProof/>
            <w:webHidden/>
          </w:rPr>
          <w:fldChar w:fldCharType="end"/>
        </w:r>
      </w:hyperlink>
    </w:p>
    <w:p w:rsidR="003D3E2D" w:rsidRDefault="003D3E2D">
      <w:pPr>
        <w:pStyle w:val="TOC4"/>
        <w:tabs>
          <w:tab w:val="right" w:leader="dot" w:pos="9111"/>
        </w:tabs>
        <w:rPr>
          <w:rFonts w:asciiTheme="minorHAnsi" w:eastAsiaTheme="minorEastAsia" w:hAnsiTheme="minorHAnsi" w:cstheme="minorBidi"/>
          <w:noProof/>
          <w:sz w:val="22"/>
          <w:szCs w:val="22"/>
        </w:rPr>
      </w:pPr>
      <w:hyperlink w:anchor="_Toc469225877" w:history="1">
        <w:r w:rsidRPr="00A44B9C">
          <w:rPr>
            <w:rStyle w:val="Hyperlink"/>
            <w:noProof/>
          </w:rPr>
          <w:t>1.3.4.3. Phiếu đăng ký ca làm</w:t>
        </w:r>
        <w:r>
          <w:rPr>
            <w:noProof/>
            <w:webHidden/>
          </w:rPr>
          <w:tab/>
        </w:r>
        <w:r>
          <w:rPr>
            <w:noProof/>
            <w:webHidden/>
          </w:rPr>
          <w:fldChar w:fldCharType="begin"/>
        </w:r>
        <w:r>
          <w:rPr>
            <w:noProof/>
            <w:webHidden/>
          </w:rPr>
          <w:instrText xml:space="preserve"> PAGEREF _Toc469225877 \h </w:instrText>
        </w:r>
        <w:r>
          <w:rPr>
            <w:noProof/>
            <w:webHidden/>
          </w:rPr>
        </w:r>
        <w:r>
          <w:rPr>
            <w:noProof/>
            <w:webHidden/>
          </w:rPr>
          <w:fldChar w:fldCharType="separate"/>
        </w:r>
        <w:r>
          <w:rPr>
            <w:noProof/>
            <w:webHidden/>
          </w:rPr>
          <w:t>14</w:t>
        </w:r>
        <w:r>
          <w:rPr>
            <w:noProof/>
            <w:webHidden/>
          </w:rPr>
          <w:fldChar w:fldCharType="end"/>
        </w:r>
      </w:hyperlink>
    </w:p>
    <w:p w:rsidR="003D3E2D" w:rsidRDefault="003D3E2D">
      <w:pPr>
        <w:pStyle w:val="TOC3"/>
        <w:tabs>
          <w:tab w:val="right" w:leader="dot" w:pos="9111"/>
        </w:tabs>
        <w:rPr>
          <w:rFonts w:asciiTheme="minorHAnsi" w:eastAsiaTheme="minorEastAsia" w:hAnsiTheme="minorHAnsi" w:cstheme="minorBidi"/>
          <w:noProof/>
          <w:sz w:val="22"/>
          <w:szCs w:val="22"/>
        </w:rPr>
      </w:pPr>
      <w:hyperlink w:anchor="_Toc469225878" w:history="1">
        <w:r w:rsidRPr="00A44B9C">
          <w:rPr>
            <w:rStyle w:val="Hyperlink"/>
            <w:noProof/>
          </w:rPr>
          <w:t>1.3.5. Tổng hợp kết quả phỏng vấn</w:t>
        </w:r>
        <w:r>
          <w:rPr>
            <w:noProof/>
            <w:webHidden/>
          </w:rPr>
          <w:tab/>
        </w:r>
        <w:r>
          <w:rPr>
            <w:noProof/>
            <w:webHidden/>
          </w:rPr>
          <w:fldChar w:fldCharType="begin"/>
        </w:r>
        <w:r>
          <w:rPr>
            <w:noProof/>
            <w:webHidden/>
          </w:rPr>
          <w:instrText xml:space="preserve"> PAGEREF _Toc469225878 \h </w:instrText>
        </w:r>
        <w:r>
          <w:rPr>
            <w:noProof/>
            <w:webHidden/>
          </w:rPr>
        </w:r>
        <w:r>
          <w:rPr>
            <w:noProof/>
            <w:webHidden/>
          </w:rPr>
          <w:fldChar w:fldCharType="separate"/>
        </w:r>
        <w:r>
          <w:rPr>
            <w:noProof/>
            <w:webHidden/>
          </w:rPr>
          <w:t>14</w:t>
        </w:r>
        <w:r>
          <w:rPr>
            <w:noProof/>
            <w:webHidden/>
          </w:rPr>
          <w:fldChar w:fldCharType="end"/>
        </w:r>
      </w:hyperlink>
    </w:p>
    <w:p w:rsidR="003D3E2D" w:rsidRDefault="003D3E2D">
      <w:pPr>
        <w:pStyle w:val="TOC2"/>
        <w:tabs>
          <w:tab w:val="right" w:leader="dot" w:pos="9111"/>
        </w:tabs>
        <w:rPr>
          <w:rFonts w:asciiTheme="minorHAnsi" w:eastAsiaTheme="minorEastAsia" w:hAnsiTheme="minorHAnsi" w:cstheme="minorBidi"/>
          <w:noProof/>
          <w:sz w:val="22"/>
          <w:szCs w:val="22"/>
        </w:rPr>
      </w:pPr>
      <w:hyperlink w:anchor="_Toc469225879" w:history="1">
        <w:r w:rsidRPr="00A44B9C">
          <w:rPr>
            <w:rStyle w:val="Hyperlink"/>
            <w:noProof/>
          </w:rPr>
          <w:t>1.4. KẾT CHƯƠNG</w:t>
        </w:r>
        <w:r>
          <w:rPr>
            <w:noProof/>
            <w:webHidden/>
          </w:rPr>
          <w:tab/>
        </w:r>
        <w:r>
          <w:rPr>
            <w:noProof/>
            <w:webHidden/>
          </w:rPr>
          <w:fldChar w:fldCharType="begin"/>
        </w:r>
        <w:r>
          <w:rPr>
            <w:noProof/>
            <w:webHidden/>
          </w:rPr>
          <w:instrText xml:space="preserve"> PAGEREF _Toc469225879 \h </w:instrText>
        </w:r>
        <w:r>
          <w:rPr>
            <w:noProof/>
            <w:webHidden/>
          </w:rPr>
        </w:r>
        <w:r>
          <w:rPr>
            <w:noProof/>
            <w:webHidden/>
          </w:rPr>
          <w:fldChar w:fldCharType="separate"/>
        </w:r>
        <w:r>
          <w:rPr>
            <w:noProof/>
            <w:webHidden/>
          </w:rPr>
          <w:t>17</w:t>
        </w:r>
        <w:r>
          <w:rPr>
            <w:noProof/>
            <w:webHidden/>
          </w:rPr>
          <w:fldChar w:fldCharType="end"/>
        </w:r>
      </w:hyperlink>
    </w:p>
    <w:p w:rsidR="003D3E2D" w:rsidRDefault="003D3E2D">
      <w:pPr>
        <w:pStyle w:val="TOC1"/>
        <w:tabs>
          <w:tab w:val="right" w:leader="dot" w:pos="9111"/>
        </w:tabs>
        <w:rPr>
          <w:rFonts w:asciiTheme="minorHAnsi" w:eastAsiaTheme="minorEastAsia" w:hAnsiTheme="minorHAnsi" w:cstheme="minorBidi"/>
          <w:noProof/>
          <w:sz w:val="22"/>
          <w:szCs w:val="22"/>
        </w:rPr>
      </w:pPr>
      <w:hyperlink w:anchor="_Toc469225880" w:history="1">
        <w:r w:rsidRPr="00A44B9C">
          <w:rPr>
            <w:rStyle w:val="Hyperlink"/>
            <w:noProof/>
          </w:rPr>
          <w:t>Chương 2: PHÂN TÍCH HỆ THỐNG</w:t>
        </w:r>
        <w:r>
          <w:rPr>
            <w:noProof/>
            <w:webHidden/>
          </w:rPr>
          <w:tab/>
        </w:r>
        <w:r>
          <w:rPr>
            <w:noProof/>
            <w:webHidden/>
          </w:rPr>
          <w:fldChar w:fldCharType="begin"/>
        </w:r>
        <w:r>
          <w:rPr>
            <w:noProof/>
            <w:webHidden/>
          </w:rPr>
          <w:instrText xml:space="preserve"> PAGEREF _Toc469225880 \h </w:instrText>
        </w:r>
        <w:r>
          <w:rPr>
            <w:noProof/>
            <w:webHidden/>
          </w:rPr>
        </w:r>
        <w:r>
          <w:rPr>
            <w:noProof/>
            <w:webHidden/>
          </w:rPr>
          <w:fldChar w:fldCharType="separate"/>
        </w:r>
        <w:r>
          <w:rPr>
            <w:noProof/>
            <w:webHidden/>
          </w:rPr>
          <w:t>18</w:t>
        </w:r>
        <w:r>
          <w:rPr>
            <w:noProof/>
            <w:webHidden/>
          </w:rPr>
          <w:fldChar w:fldCharType="end"/>
        </w:r>
      </w:hyperlink>
    </w:p>
    <w:p w:rsidR="003D3E2D" w:rsidRDefault="003D3E2D">
      <w:pPr>
        <w:pStyle w:val="TOC2"/>
        <w:tabs>
          <w:tab w:val="right" w:leader="dot" w:pos="9111"/>
        </w:tabs>
        <w:rPr>
          <w:rFonts w:asciiTheme="minorHAnsi" w:eastAsiaTheme="minorEastAsia" w:hAnsiTheme="minorHAnsi" w:cstheme="minorBidi"/>
          <w:noProof/>
          <w:sz w:val="22"/>
          <w:szCs w:val="22"/>
        </w:rPr>
      </w:pPr>
      <w:hyperlink w:anchor="_Toc469225881" w:history="1">
        <w:r w:rsidRPr="00A44B9C">
          <w:rPr>
            <w:rStyle w:val="Hyperlink"/>
            <w:noProof/>
          </w:rPr>
          <w:t>2.1. GIỚI THIỆU</w:t>
        </w:r>
        <w:r>
          <w:rPr>
            <w:noProof/>
            <w:webHidden/>
          </w:rPr>
          <w:tab/>
        </w:r>
        <w:r>
          <w:rPr>
            <w:noProof/>
            <w:webHidden/>
          </w:rPr>
          <w:fldChar w:fldCharType="begin"/>
        </w:r>
        <w:r>
          <w:rPr>
            <w:noProof/>
            <w:webHidden/>
          </w:rPr>
          <w:instrText xml:space="preserve"> PAGEREF _Toc469225881 \h </w:instrText>
        </w:r>
        <w:r>
          <w:rPr>
            <w:noProof/>
            <w:webHidden/>
          </w:rPr>
        </w:r>
        <w:r>
          <w:rPr>
            <w:noProof/>
            <w:webHidden/>
          </w:rPr>
          <w:fldChar w:fldCharType="separate"/>
        </w:r>
        <w:r>
          <w:rPr>
            <w:noProof/>
            <w:webHidden/>
          </w:rPr>
          <w:t>18</w:t>
        </w:r>
        <w:r>
          <w:rPr>
            <w:noProof/>
            <w:webHidden/>
          </w:rPr>
          <w:fldChar w:fldCharType="end"/>
        </w:r>
      </w:hyperlink>
    </w:p>
    <w:p w:rsidR="003D3E2D" w:rsidRDefault="003D3E2D">
      <w:pPr>
        <w:pStyle w:val="TOC2"/>
        <w:tabs>
          <w:tab w:val="right" w:leader="dot" w:pos="9111"/>
        </w:tabs>
        <w:rPr>
          <w:rFonts w:asciiTheme="minorHAnsi" w:eastAsiaTheme="minorEastAsia" w:hAnsiTheme="minorHAnsi" w:cstheme="minorBidi"/>
          <w:noProof/>
          <w:sz w:val="22"/>
          <w:szCs w:val="22"/>
        </w:rPr>
      </w:pPr>
      <w:hyperlink w:anchor="_Toc469225882" w:history="1">
        <w:r w:rsidRPr="00A44B9C">
          <w:rPr>
            <w:rStyle w:val="Hyperlink"/>
            <w:noProof/>
          </w:rPr>
          <w:t>2.2. PHÂN TÍCH DỮ LIỆU</w:t>
        </w:r>
        <w:r>
          <w:rPr>
            <w:noProof/>
            <w:webHidden/>
          </w:rPr>
          <w:tab/>
        </w:r>
        <w:r>
          <w:rPr>
            <w:noProof/>
            <w:webHidden/>
          </w:rPr>
          <w:fldChar w:fldCharType="begin"/>
        </w:r>
        <w:r>
          <w:rPr>
            <w:noProof/>
            <w:webHidden/>
          </w:rPr>
          <w:instrText xml:space="preserve"> PAGEREF _Toc469225882 \h </w:instrText>
        </w:r>
        <w:r>
          <w:rPr>
            <w:noProof/>
            <w:webHidden/>
          </w:rPr>
        </w:r>
        <w:r>
          <w:rPr>
            <w:noProof/>
            <w:webHidden/>
          </w:rPr>
          <w:fldChar w:fldCharType="separate"/>
        </w:r>
        <w:r>
          <w:rPr>
            <w:noProof/>
            <w:webHidden/>
          </w:rPr>
          <w:t>18</w:t>
        </w:r>
        <w:r>
          <w:rPr>
            <w:noProof/>
            <w:webHidden/>
          </w:rPr>
          <w:fldChar w:fldCharType="end"/>
        </w:r>
      </w:hyperlink>
    </w:p>
    <w:p w:rsidR="003D3E2D" w:rsidRDefault="003D3E2D">
      <w:pPr>
        <w:pStyle w:val="TOC3"/>
        <w:tabs>
          <w:tab w:val="right" w:leader="dot" w:pos="9111"/>
        </w:tabs>
        <w:rPr>
          <w:rFonts w:asciiTheme="minorHAnsi" w:eastAsiaTheme="minorEastAsia" w:hAnsiTheme="minorHAnsi" w:cstheme="minorBidi"/>
          <w:noProof/>
          <w:sz w:val="22"/>
          <w:szCs w:val="22"/>
        </w:rPr>
      </w:pPr>
      <w:hyperlink w:anchor="_Toc469225883" w:history="1">
        <w:r w:rsidRPr="00A44B9C">
          <w:rPr>
            <w:rStyle w:val="Hyperlink"/>
            <w:noProof/>
          </w:rPr>
          <w:t>2.2.1. Xác định thực thể</w:t>
        </w:r>
        <w:r>
          <w:rPr>
            <w:noProof/>
            <w:webHidden/>
          </w:rPr>
          <w:tab/>
        </w:r>
        <w:r>
          <w:rPr>
            <w:noProof/>
            <w:webHidden/>
          </w:rPr>
          <w:fldChar w:fldCharType="begin"/>
        </w:r>
        <w:r>
          <w:rPr>
            <w:noProof/>
            <w:webHidden/>
          </w:rPr>
          <w:instrText xml:space="preserve"> PAGEREF _Toc469225883 \h </w:instrText>
        </w:r>
        <w:r>
          <w:rPr>
            <w:noProof/>
            <w:webHidden/>
          </w:rPr>
        </w:r>
        <w:r>
          <w:rPr>
            <w:noProof/>
            <w:webHidden/>
          </w:rPr>
          <w:fldChar w:fldCharType="separate"/>
        </w:r>
        <w:r>
          <w:rPr>
            <w:noProof/>
            <w:webHidden/>
          </w:rPr>
          <w:t>18</w:t>
        </w:r>
        <w:r>
          <w:rPr>
            <w:noProof/>
            <w:webHidden/>
          </w:rPr>
          <w:fldChar w:fldCharType="end"/>
        </w:r>
      </w:hyperlink>
    </w:p>
    <w:p w:rsidR="003D3E2D" w:rsidRDefault="003D3E2D">
      <w:pPr>
        <w:pStyle w:val="TOC3"/>
        <w:tabs>
          <w:tab w:val="right" w:leader="dot" w:pos="9111"/>
        </w:tabs>
        <w:rPr>
          <w:rFonts w:asciiTheme="minorHAnsi" w:eastAsiaTheme="minorEastAsia" w:hAnsiTheme="minorHAnsi" w:cstheme="minorBidi"/>
          <w:noProof/>
          <w:sz w:val="22"/>
          <w:szCs w:val="22"/>
        </w:rPr>
      </w:pPr>
      <w:hyperlink w:anchor="_Toc469225884" w:history="1">
        <w:r w:rsidRPr="00A44B9C">
          <w:rPr>
            <w:rStyle w:val="Hyperlink"/>
            <w:noProof/>
          </w:rPr>
          <w:t>2.2.2. Mô hình thực thể kết hợp (ERD)</w:t>
        </w:r>
        <w:r>
          <w:rPr>
            <w:noProof/>
            <w:webHidden/>
          </w:rPr>
          <w:tab/>
        </w:r>
        <w:r>
          <w:rPr>
            <w:noProof/>
            <w:webHidden/>
          </w:rPr>
          <w:fldChar w:fldCharType="begin"/>
        </w:r>
        <w:r>
          <w:rPr>
            <w:noProof/>
            <w:webHidden/>
          </w:rPr>
          <w:instrText xml:space="preserve"> PAGEREF _Toc469225884 \h </w:instrText>
        </w:r>
        <w:r>
          <w:rPr>
            <w:noProof/>
            <w:webHidden/>
          </w:rPr>
        </w:r>
        <w:r>
          <w:rPr>
            <w:noProof/>
            <w:webHidden/>
          </w:rPr>
          <w:fldChar w:fldCharType="separate"/>
        </w:r>
        <w:r>
          <w:rPr>
            <w:noProof/>
            <w:webHidden/>
          </w:rPr>
          <w:t>19</w:t>
        </w:r>
        <w:r>
          <w:rPr>
            <w:noProof/>
            <w:webHidden/>
          </w:rPr>
          <w:fldChar w:fldCharType="end"/>
        </w:r>
      </w:hyperlink>
    </w:p>
    <w:p w:rsidR="003D3E2D" w:rsidRDefault="003D3E2D">
      <w:pPr>
        <w:pStyle w:val="TOC2"/>
        <w:tabs>
          <w:tab w:val="left" w:pos="3641"/>
          <w:tab w:val="right" w:leader="dot" w:pos="9111"/>
        </w:tabs>
        <w:rPr>
          <w:rFonts w:asciiTheme="minorHAnsi" w:eastAsiaTheme="minorEastAsia" w:hAnsiTheme="minorHAnsi" w:cstheme="minorBidi"/>
          <w:noProof/>
          <w:sz w:val="22"/>
          <w:szCs w:val="22"/>
        </w:rPr>
      </w:pPr>
      <w:hyperlink w:anchor="_Toc469225885" w:history="1">
        <w:r w:rsidRPr="00A44B9C">
          <w:rPr>
            <w:rStyle w:val="Hyperlink"/>
            <w:noProof/>
          </w:rPr>
          <w:t>2.3. PHÂN TÍCH XỬ LÝ</w:t>
        </w:r>
        <w:r>
          <w:rPr>
            <w:rFonts w:asciiTheme="minorHAnsi" w:eastAsiaTheme="minorEastAsia" w:hAnsiTheme="minorHAnsi" w:cstheme="minorBidi"/>
            <w:noProof/>
            <w:sz w:val="22"/>
            <w:szCs w:val="22"/>
          </w:rPr>
          <w:tab/>
        </w:r>
        <w:r w:rsidRPr="00A44B9C">
          <w:rPr>
            <w:rStyle w:val="Hyperlink"/>
            <w:bCs/>
            <w:noProof/>
          </w:rPr>
          <w:t>.</w:t>
        </w:r>
        <w:r>
          <w:rPr>
            <w:noProof/>
            <w:webHidden/>
          </w:rPr>
          <w:tab/>
        </w:r>
        <w:r>
          <w:rPr>
            <w:noProof/>
            <w:webHidden/>
          </w:rPr>
          <w:fldChar w:fldCharType="begin"/>
        </w:r>
        <w:r>
          <w:rPr>
            <w:noProof/>
            <w:webHidden/>
          </w:rPr>
          <w:instrText xml:space="preserve"> PAGEREF _Toc469225885 \h </w:instrText>
        </w:r>
        <w:r>
          <w:rPr>
            <w:noProof/>
            <w:webHidden/>
          </w:rPr>
        </w:r>
        <w:r>
          <w:rPr>
            <w:noProof/>
            <w:webHidden/>
          </w:rPr>
          <w:fldChar w:fldCharType="separate"/>
        </w:r>
        <w:r>
          <w:rPr>
            <w:noProof/>
            <w:webHidden/>
          </w:rPr>
          <w:t>20</w:t>
        </w:r>
        <w:r>
          <w:rPr>
            <w:noProof/>
            <w:webHidden/>
          </w:rPr>
          <w:fldChar w:fldCharType="end"/>
        </w:r>
      </w:hyperlink>
    </w:p>
    <w:p w:rsidR="003D3E2D" w:rsidRDefault="003D3E2D">
      <w:pPr>
        <w:pStyle w:val="TOC3"/>
        <w:tabs>
          <w:tab w:val="right" w:leader="dot" w:pos="9111"/>
        </w:tabs>
        <w:rPr>
          <w:rFonts w:asciiTheme="minorHAnsi" w:eastAsiaTheme="minorEastAsia" w:hAnsiTheme="minorHAnsi" w:cstheme="minorBidi"/>
          <w:noProof/>
          <w:sz w:val="22"/>
          <w:szCs w:val="22"/>
        </w:rPr>
      </w:pPr>
      <w:hyperlink w:anchor="_Toc469225886" w:history="1">
        <w:r w:rsidRPr="00A44B9C">
          <w:rPr>
            <w:rStyle w:val="Hyperlink"/>
            <w:noProof/>
          </w:rPr>
          <w:t>2.3.1. BFD</w:t>
        </w:r>
        <w:r>
          <w:rPr>
            <w:noProof/>
            <w:webHidden/>
          </w:rPr>
          <w:tab/>
        </w:r>
        <w:r>
          <w:rPr>
            <w:noProof/>
            <w:webHidden/>
          </w:rPr>
          <w:fldChar w:fldCharType="begin"/>
        </w:r>
        <w:r>
          <w:rPr>
            <w:noProof/>
            <w:webHidden/>
          </w:rPr>
          <w:instrText xml:space="preserve"> PAGEREF _Toc469225886 \h </w:instrText>
        </w:r>
        <w:r>
          <w:rPr>
            <w:noProof/>
            <w:webHidden/>
          </w:rPr>
        </w:r>
        <w:r>
          <w:rPr>
            <w:noProof/>
            <w:webHidden/>
          </w:rPr>
          <w:fldChar w:fldCharType="separate"/>
        </w:r>
        <w:r>
          <w:rPr>
            <w:noProof/>
            <w:webHidden/>
          </w:rPr>
          <w:t>20</w:t>
        </w:r>
        <w:r>
          <w:rPr>
            <w:noProof/>
            <w:webHidden/>
          </w:rPr>
          <w:fldChar w:fldCharType="end"/>
        </w:r>
      </w:hyperlink>
    </w:p>
    <w:p w:rsidR="003D3E2D" w:rsidRDefault="003D3E2D">
      <w:pPr>
        <w:pStyle w:val="TOC3"/>
        <w:tabs>
          <w:tab w:val="right" w:leader="dot" w:pos="9111"/>
        </w:tabs>
        <w:rPr>
          <w:rFonts w:asciiTheme="minorHAnsi" w:eastAsiaTheme="minorEastAsia" w:hAnsiTheme="minorHAnsi" w:cstheme="minorBidi"/>
          <w:noProof/>
          <w:sz w:val="22"/>
          <w:szCs w:val="22"/>
        </w:rPr>
      </w:pPr>
      <w:hyperlink w:anchor="_Toc469225887" w:history="1">
        <w:r w:rsidRPr="00A44B9C">
          <w:rPr>
            <w:rStyle w:val="Hyperlink"/>
            <w:noProof/>
          </w:rPr>
          <w:t>2.3.2. DFD</w:t>
        </w:r>
        <w:r>
          <w:rPr>
            <w:noProof/>
            <w:webHidden/>
          </w:rPr>
          <w:tab/>
        </w:r>
        <w:r>
          <w:rPr>
            <w:noProof/>
            <w:webHidden/>
          </w:rPr>
          <w:fldChar w:fldCharType="begin"/>
        </w:r>
        <w:r>
          <w:rPr>
            <w:noProof/>
            <w:webHidden/>
          </w:rPr>
          <w:instrText xml:space="preserve"> PAGEREF _Toc469225887 \h </w:instrText>
        </w:r>
        <w:r>
          <w:rPr>
            <w:noProof/>
            <w:webHidden/>
          </w:rPr>
        </w:r>
        <w:r>
          <w:rPr>
            <w:noProof/>
            <w:webHidden/>
          </w:rPr>
          <w:fldChar w:fldCharType="separate"/>
        </w:r>
        <w:r>
          <w:rPr>
            <w:noProof/>
            <w:webHidden/>
          </w:rPr>
          <w:t>20</w:t>
        </w:r>
        <w:r>
          <w:rPr>
            <w:noProof/>
            <w:webHidden/>
          </w:rPr>
          <w:fldChar w:fldCharType="end"/>
        </w:r>
      </w:hyperlink>
    </w:p>
    <w:p w:rsidR="003D3E2D" w:rsidRDefault="003D3E2D">
      <w:pPr>
        <w:pStyle w:val="TOC4"/>
        <w:tabs>
          <w:tab w:val="right" w:leader="dot" w:pos="9111"/>
        </w:tabs>
        <w:rPr>
          <w:rFonts w:asciiTheme="minorHAnsi" w:eastAsiaTheme="minorEastAsia" w:hAnsiTheme="minorHAnsi" w:cstheme="minorBidi"/>
          <w:noProof/>
          <w:sz w:val="22"/>
          <w:szCs w:val="22"/>
        </w:rPr>
      </w:pPr>
      <w:hyperlink w:anchor="_Toc469225888" w:history="1">
        <w:r w:rsidRPr="00A44B9C">
          <w:rPr>
            <w:rStyle w:val="Hyperlink"/>
            <w:noProof/>
          </w:rPr>
          <w:t>2.3.2.1. DFD -Ngữ cảnh</w:t>
        </w:r>
        <w:r>
          <w:rPr>
            <w:noProof/>
            <w:webHidden/>
          </w:rPr>
          <w:tab/>
        </w:r>
        <w:r>
          <w:rPr>
            <w:noProof/>
            <w:webHidden/>
          </w:rPr>
          <w:fldChar w:fldCharType="begin"/>
        </w:r>
        <w:r>
          <w:rPr>
            <w:noProof/>
            <w:webHidden/>
          </w:rPr>
          <w:instrText xml:space="preserve"> PAGEREF _Toc469225888 \h </w:instrText>
        </w:r>
        <w:r>
          <w:rPr>
            <w:noProof/>
            <w:webHidden/>
          </w:rPr>
        </w:r>
        <w:r>
          <w:rPr>
            <w:noProof/>
            <w:webHidden/>
          </w:rPr>
          <w:fldChar w:fldCharType="separate"/>
        </w:r>
        <w:r>
          <w:rPr>
            <w:noProof/>
            <w:webHidden/>
          </w:rPr>
          <w:t>20</w:t>
        </w:r>
        <w:r>
          <w:rPr>
            <w:noProof/>
            <w:webHidden/>
          </w:rPr>
          <w:fldChar w:fldCharType="end"/>
        </w:r>
      </w:hyperlink>
    </w:p>
    <w:p w:rsidR="003D3E2D" w:rsidRDefault="003D3E2D">
      <w:pPr>
        <w:pStyle w:val="TOC4"/>
        <w:tabs>
          <w:tab w:val="right" w:leader="dot" w:pos="9111"/>
        </w:tabs>
        <w:rPr>
          <w:rFonts w:asciiTheme="minorHAnsi" w:eastAsiaTheme="minorEastAsia" w:hAnsiTheme="minorHAnsi" w:cstheme="minorBidi"/>
          <w:noProof/>
          <w:sz w:val="22"/>
          <w:szCs w:val="22"/>
        </w:rPr>
      </w:pPr>
      <w:hyperlink w:anchor="_Toc469225889" w:history="1">
        <w:r w:rsidRPr="00A44B9C">
          <w:rPr>
            <w:rStyle w:val="Hyperlink"/>
            <w:noProof/>
          </w:rPr>
          <w:t>2.3.2.2. DFD-Mức 0</w:t>
        </w:r>
        <w:r>
          <w:rPr>
            <w:noProof/>
            <w:webHidden/>
          </w:rPr>
          <w:tab/>
        </w:r>
        <w:r>
          <w:rPr>
            <w:noProof/>
            <w:webHidden/>
          </w:rPr>
          <w:fldChar w:fldCharType="begin"/>
        </w:r>
        <w:r>
          <w:rPr>
            <w:noProof/>
            <w:webHidden/>
          </w:rPr>
          <w:instrText xml:space="preserve"> PAGEREF _Toc469225889 \h </w:instrText>
        </w:r>
        <w:r>
          <w:rPr>
            <w:noProof/>
            <w:webHidden/>
          </w:rPr>
        </w:r>
        <w:r>
          <w:rPr>
            <w:noProof/>
            <w:webHidden/>
          </w:rPr>
          <w:fldChar w:fldCharType="separate"/>
        </w:r>
        <w:r>
          <w:rPr>
            <w:noProof/>
            <w:webHidden/>
          </w:rPr>
          <w:t>21</w:t>
        </w:r>
        <w:r>
          <w:rPr>
            <w:noProof/>
            <w:webHidden/>
          </w:rPr>
          <w:fldChar w:fldCharType="end"/>
        </w:r>
      </w:hyperlink>
    </w:p>
    <w:p w:rsidR="003D3E2D" w:rsidRDefault="003D3E2D">
      <w:pPr>
        <w:pStyle w:val="TOC4"/>
        <w:tabs>
          <w:tab w:val="right" w:leader="dot" w:pos="9111"/>
        </w:tabs>
        <w:rPr>
          <w:rFonts w:asciiTheme="minorHAnsi" w:eastAsiaTheme="minorEastAsia" w:hAnsiTheme="minorHAnsi" w:cstheme="minorBidi"/>
          <w:noProof/>
          <w:sz w:val="22"/>
          <w:szCs w:val="22"/>
        </w:rPr>
      </w:pPr>
      <w:hyperlink w:anchor="_Toc469225890" w:history="1">
        <w:r w:rsidRPr="00A44B9C">
          <w:rPr>
            <w:rStyle w:val="Hyperlink"/>
            <w:noProof/>
          </w:rPr>
          <w:t>2.3.2.3. DFD-Mức 1</w:t>
        </w:r>
        <w:r>
          <w:rPr>
            <w:noProof/>
            <w:webHidden/>
          </w:rPr>
          <w:tab/>
        </w:r>
        <w:r>
          <w:rPr>
            <w:noProof/>
            <w:webHidden/>
          </w:rPr>
          <w:fldChar w:fldCharType="begin"/>
        </w:r>
        <w:r>
          <w:rPr>
            <w:noProof/>
            <w:webHidden/>
          </w:rPr>
          <w:instrText xml:space="preserve"> PAGEREF _Toc469225890 \h </w:instrText>
        </w:r>
        <w:r>
          <w:rPr>
            <w:noProof/>
            <w:webHidden/>
          </w:rPr>
        </w:r>
        <w:r>
          <w:rPr>
            <w:noProof/>
            <w:webHidden/>
          </w:rPr>
          <w:fldChar w:fldCharType="separate"/>
        </w:r>
        <w:r>
          <w:rPr>
            <w:noProof/>
            <w:webHidden/>
          </w:rPr>
          <w:t>21</w:t>
        </w:r>
        <w:r>
          <w:rPr>
            <w:noProof/>
            <w:webHidden/>
          </w:rPr>
          <w:fldChar w:fldCharType="end"/>
        </w:r>
      </w:hyperlink>
    </w:p>
    <w:p w:rsidR="003D3E2D" w:rsidRDefault="003D3E2D">
      <w:pPr>
        <w:pStyle w:val="TOC1"/>
        <w:tabs>
          <w:tab w:val="right" w:leader="dot" w:pos="9111"/>
        </w:tabs>
        <w:rPr>
          <w:rFonts w:asciiTheme="minorHAnsi" w:eastAsiaTheme="minorEastAsia" w:hAnsiTheme="minorHAnsi" w:cstheme="minorBidi"/>
          <w:noProof/>
          <w:sz w:val="22"/>
          <w:szCs w:val="22"/>
        </w:rPr>
      </w:pPr>
      <w:hyperlink w:anchor="_Toc469225891" w:history="1">
        <w:r w:rsidRPr="00A44B9C">
          <w:rPr>
            <w:rStyle w:val="Hyperlink"/>
            <w:noProof/>
          </w:rPr>
          <w:t>Chương 3: THIẾT KẾ HỆ THỐNG</w:t>
        </w:r>
        <w:r>
          <w:rPr>
            <w:noProof/>
            <w:webHidden/>
          </w:rPr>
          <w:tab/>
        </w:r>
        <w:r>
          <w:rPr>
            <w:noProof/>
            <w:webHidden/>
          </w:rPr>
          <w:fldChar w:fldCharType="begin"/>
        </w:r>
        <w:r>
          <w:rPr>
            <w:noProof/>
            <w:webHidden/>
          </w:rPr>
          <w:instrText xml:space="preserve"> PAGEREF _Toc469225891 \h </w:instrText>
        </w:r>
        <w:r>
          <w:rPr>
            <w:noProof/>
            <w:webHidden/>
          </w:rPr>
        </w:r>
        <w:r>
          <w:rPr>
            <w:noProof/>
            <w:webHidden/>
          </w:rPr>
          <w:fldChar w:fldCharType="separate"/>
        </w:r>
        <w:r>
          <w:rPr>
            <w:noProof/>
            <w:webHidden/>
          </w:rPr>
          <w:t>23</w:t>
        </w:r>
        <w:r>
          <w:rPr>
            <w:noProof/>
            <w:webHidden/>
          </w:rPr>
          <w:fldChar w:fldCharType="end"/>
        </w:r>
      </w:hyperlink>
    </w:p>
    <w:p w:rsidR="003D3E2D" w:rsidRDefault="003D3E2D">
      <w:pPr>
        <w:pStyle w:val="TOC2"/>
        <w:tabs>
          <w:tab w:val="right" w:leader="dot" w:pos="9111"/>
        </w:tabs>
        <w:rPr>
          <w:rFonts w:asciiTheme="minorHAnsi" w:eastAsiaTheme="minorEastAsia" w:hAnsiTheme="minorHAnsi" w:cstheme="minorBidi"/>
          <w:noProof/>
          <w:sz w:val="22"/>
          <w:szCs w:val="22"/>
        </w:rPr>
      </w:pPr>
      <w:hyperlink w:anchor="_Toc469225892" w:history="1">
        <w:r w:rsidRPr="00A44B9C">
          <w:rPr>
            <w:rStyle w:val="Hyperlink"/>
            <w:noProof/>
          </w:rPr>
          <w:t>3.1. GIỚI THIỆU</w:t>
        </w:r>
        <w:r>
          <w:rPr>
            <w:noProof/>
            <w:webHidden/>
          </w:rPr>
          <w:tab/>
        </w:r>
        <w:r>
          <w:rPr>
            <w:noProof/>
            <w:webHidden/>
          </w:rPr>
          <w:fldChar w:fldCharType="begin"/>
        </w:r>
        <w:r>
          <w:rPr>
            <w:noProof/>
            <w:webHidden/>
          </w:rPr>
          <w:instrText xml:space="preserve"> PAGEREF _Toc469225892 \h </w:instrText>
        </w:r>
        <w:r>
          <w:rPr>
            <w:noProof/>
            <w:webHidden/>
          </w:rPr>
        </w:r>
        <w:r>
          <w:rPr>
            <w:noProof/>
            <w:webHidden/>
          </w:rPr>
          <w:fldChar w:fldCharType="separate"/>
        </w:r>
        <w:r>
          <w:rPr>
            <w:noProof/>
            <w:webHidden/>
          </w:rPr>
          <w:t>23</w:t>
        </w:r>
        <w:r>
          <w:rPr>
            <w:noProof/>
            <w:webHidden/>
          </w:rPr>
          <w:fldChar w:fldCharType="end"/>
        </w:r>
      </w:hyperlink>
    </w:p>
    <w:p w:rsidR="003D3E2D" w:rsidRDefault="003D3E2D">
      <w:pPr>
        <w:pStyle w:val="TOC2"/>
        <w:tabs>
          <w:tab w:val="right" w:leader="dot" w:pos="9111"/>
        </w:tabs>
        <w:rPr>
          <w:rFonts w:asciiTheme="minorHAnsi" w:eastAsiaTheme="minorEastAsia" w:hAnsiTheme="minorHAnsi" w:cstheme="minorBidi"/>
          <w:noProof/>
          <w:sz w:val="22"/>
          <w:szCs w:val="22"/>
        </w:rPr>
      </w:pPr>
      <w:hyperlink w:anchor="_Toc469225893" w:history="1">
        <w:r w:rsidRPr="00A44B9C">
          <w:rPr>
            <w:rStyle w:val="Hyperlink"/>
            <w:noProof/>
          </w:rPr>
          <w:t>3.2. MÔ HÌNH QUAN HỆ</w:t>
        </w:r>
        <w:r>
          <w:rPr>
            <w:noProof/>
            <w:webHidden/>
          </w:rPr>
          <w:tab/>
        </w:r>
        <w:r>
          <w:rPr>
            <w:noProof/>
            <w:webHidden/>
          </w:rPr>
          <w:fldChar w:fldCharType="begin"/>
        </w:r>
        <w:r>
          <w:rPr>
            <w:noProof/>
            <w:webHidden/>
          </w:rPr>
          <w:instrText xml:space="preserve"> PAGEREF _Toc469225893 \h </w:instrText>
        </w:r>
        <w:r>
          <w:rPr>
            <w:noProof/>
            <w:webHidden/>
          </w:rPr>
        </w:r>
        <w:r>
          <w:rPr>
            <w:noProof/>
            <w:webHidden/>
          </w:rPr>
          <w:fldChar w:fldCharType="separate"/>
        </w:r>
        <w:r>
          <w:rPr>
            <w:noProof/>
            <w:webHidden/>
          </w:rPr>
          <w:t>23</w:t>
        </w:r>
        <w:r>
          <w:rPr>
            <w:noProof/>
            <w:webHidden/>
          </w:rPr>
          <w:fldChar w:fldCharType="end"/>
        </w:r>
      </w:hyperlink>
    </w:p>
    <w:p w:rsidR="003D3E2D" w:rsidRDefault="003D3E2D">
      <w:pPr>
        <w:pStyle w:val="TOC2"/>
        <w:tabs>
          <w:tab w:val="right" w:leader="dot" w:pos="9111"/>
        </w:tabs>
        <w:rPr>
          <w:rFonts w:asciiTheme="minorHAnsi" w:eastAsiaTheme="minorEastAsia" w:hAnsiTheme="minorHAnsi" w:cstheme="minorBidi"/>
          <w:noProof/>
          <w:sz w:val="22"/>
          <w:szCs w:val="22"/>
        </w:rPr>
      </w:pPr>
      <w:hyperlink w:anchor="_Toc469225894" w:history="1">
        <w:r w:rsidRPr="00A44B9C">
          <w:rPr>
            <w:rStyle w:val="Hyperlink"/>
            <w:noProof/>
          </w:rPr>
          <w:t>3.3. SƯU LIỆU CHO CƠ SỞ DỮ LIỆU</w:t>
        </w:r>
        <w:r>
          <w:rPr>
            <w:noProof/>
            <w:webHidden/>
          </w:rPr>
          <w:tab/>
        </w:r>
        <w:r>
          <w:rPr>
            <w:noProof/>
            <w:webHidden/>
          </w:rPr>
          <w:fldChar w:fldCharType="begin"/>
        </w:r>
        <w:r>
          <w:rPr>
            <w:noProof/>
            <w:webHidden/>
          </w:rPr>
          <w:instrText xml:space="preserve"> PAGEREF _Toc469225894 \h </w:instrText>
        </w:r>
        <w:r>
          <w:rPr>
            <w:noProof/>
            <w:webHidden/>
          </w:rPr>
        </w:r>
        <w:r>
          <w:rPr>
            <w:noProof/>
            <w:webHidden/>
          </w:rPr>
          <w:fldChar w:fldCharType="separate"/>
        </w:r>
        <w:r>
          <w:rPr>
            <w:noProof/>
            <w:webHidden/>
          </w:rPr>
          <w:t>24</w:t>
        </w:r>
        <w:r>
          <w:rPr>
            <w:noProof/>
            <w:webHidden/>
          </w:rPr>
          <w:fldChar w:fldCharType="end"/>
        </w:r>
      </w:hyperlink>
    </w:p>
    <w:p w:rsidR="003D3E2D" w:rsidRDefault="003D3E2D">
      <w:pPr>
        <w:pStyle w:val="TOC2"/>
        <w:tabs>
          <w:tab w:val="right" w:leader="dot" w:pos="9111"/>
        </w:tabs>
        <w:rPr>
          <w:rFonts w:asciiTheme="minorHAnsi" w:eastAsiaTheme="minorEastAsia" w:hAnsiTheme="minorHAnsi" w:cstheme="minorBidi"/>
          <w:noProof/>
          <w:sz w:val="22"/>
          <w:szCs w:val="22"/>
        </w:rPr>
      </w:pPr>
      <w:hyperlink w:anchor="_Toc469225895" w:history="1">
        <w:r w:rsidRPr="00A44B9C">
          <w:rPr>
            <w:rStyle w:val="Hyperlink"/>
            <w:noProof/>
          </w:rPr>
          <w:t>3.4. RÀNG BUỘC TOÀN VẸN</w:t>
        </w:r>
        <w:r>
          <w:rPr>
            <w:noProof/>
            <w:webHidden/>
          </w:rPr>
          <w:tab/>
        </w:r>
        <w:r>
          <w:rPr>
            <w:noProof/>
            <w:webHidden/>
          </w:rPr>
          <w:fldChar w:fldCharType="begin"/>
        </w:r>
        <w:r>
          <w:rPr>
            <w:noProof/>
            <w:webHidden/>
          </w:rPr>
          <w:instrText xml:space="preserve"> PAGEREF _Toc469225895 \h </w:instrText>
        </w:r>
        <w:r>
          <w:rPr>
            <w:noProof/>
            <w:webHidden/>
          </w:rPr>
        </w:r>
        <w:r>
          <w:rPr>
            <w:noProof/>
            <w:webHidden/>
          </w:rPr>
          <w:fldChar w:fldCharType="separate"/>
        </w:r>
        <w:r>
          <w:rPr>
            <w:noProof/>
            <w:webHidden/>
          </w:rPr>
          <w:t>30</w:t>
        </w:r>
        <w:r>
          <w:rPr>
            <w:noProof/>
            <w:webHidden/>
          </w:rPr>
          <w:fldChar w:fldCharType="end"/>
        </w:r>
      </w:hyperlink>
    </w:p>
    <w:p w:rsidR="003D3E2D" w:rsidRDefault="003D3E2D">
      <w:pPr>
        <w:pStyle w:val="TOC2"/>
        <w:tabs>
          <w:tab w:val="right" w:leader="dot" w:pos="9111"/>
        </w:tabs>
        <w:rPr>
          <w:rFonts w:asciiTheme="minorHAnsi" w:eastAsiaTheme="minorEastAsia" w:hAnsiTheme="minorHAnsi" w:cstheme="minorBidi"/>
          <w:noProof/>
          <w:sz w:val="22"/>
          <w:szCs w:val="22"/>
        </w:rPr>
      </w:pPr>
      <w:hyperlink w:anchor="_Toc469225896" w:history="1">
        <w:r w:rsidRPr="00A44B9C">
          <w:rPr>
            <w:rStyle w:val="Hyperlink"/>
            <w:noProof/>
          </w:rPr>
          <w:t>3.5. THIẾT KẾ GIAO DIỆN</w:t>
        </w:r>
        <w:r>
          <w:rPr>
            <w:noProof/>
            <w:webHidden/>
          </w:rPr>
          <w:tab/>
        </w:r>
        <w:r>
          <w:rPr>
            <w:noProof/>
            <w:webHidden/>
          </w:rPr>
          <w:fldChar w:fldCharType="begin"/>
        </w:r>
        <w:r>
          <w:rPr>
            <w:noProof/>
            <w:webHidden/>
          </w:rPr>
          <w:instrText xml:space="preserve"> PAGEREF _Toc469225896 \h </w:instrText>
        </w:r>
        <w:r>
          <w:rPr>
            <w:noProof/>
            <w:webHidden/>
          </w:rPr>
        </w:r>
        <w:r>
          <w:rPr>
            <w:noProof/>
            <w:webHidden/>
          </w:rPr>
          <w:fldChar w:fldCharType="separate"/>
        </w:r>
        <w:r>
          <w:rPr>
            <w:noProof/>
            <w:webHidden/>
          </w:rPr>
          <w:t>33</w:t>
        </w:r>
        <w:r>
          <w:rPr>
            <w:noProof/>
            <w:webHidden/>
          </w:rPr>
          <w:fldChar w:fldCharType="end"/>
        </w:r>
      </w:hyperlink>
    </w:p>
    <w:p w:rsidR="003D3E2D" w:rsidRDefault="003D3E2D">
      <w:pPr>
        <w:pStyle w:val="TOC2"/>
        <w:tabs>
          <w:tab w:val="right" w:leader="dot" w:pos="9111"/>
        </w:tabs>
        <w:rPr>
          <w:rFonts w:asciiTheme="minorHAnsi" w:eastAsiaTheme="minorEastAsia" w:hAnsiTheme="minorHAnsi" w:cstheme="minorBidi"/>
          <w:noProof/>
          <w:sz w:val="22"/>
          <w:szCs w:val="22"/>
        </w:rPr>
      </w:pPr>
      <w:hyperlink w:anchor="_Toc469225897" w:history="1">
        <w:r w:rsidRPr="00A44B9C">
          <w:rPr>
            <w:rStyle w:val="Hyperlink"/>
            <w:noProof/>
          </w:rPr>
          <w:t>3.6. ĐẶC TẢ XỬ LÝ (MẢ GIẢ)</w:t>
        </w:r>
        <w:r>
          <w:rPr>
            <w:noProof/>
            <w:webHidden/>
          </w:rPr>
          <w:tab/>
        </w:r>
        <w:r>
          <w:rPr>
            <w:noProof/>
            <w:webHidden/>
          </w:rPr>
          <w:fldChar w:fldCharType="begin"/>
        </w:r>
        <w:r>
          <w:rPr>
            <w:noProof/>
            <w:webHidden/>
          </w:rPr>
          <w:instrText xml:space="preserve"> PAGEREF _Toc469225897 \h </w:instrText>
        </w:r>
        <w:r>
          <w:rPr>
            <w:noProof/>
            <w:webHidden/>
          </w:rPr>
        </w:r>
        <w:r>
          <w:rPr>
            <w:noProof/>
            <w:webHidden/>
          </w:rPr>
          <w:fldChar w:fldCharType="separate"/>
        </w:r>
        <w:r>
          <w:rPr>
            <w:noProof/>
            <w:webHidden/>
          </w:rPr>
          <w:t>41</w:t>
        </w:r>
        <w:r>
          <w:rPr>
            <w:noProof/>
            <w:webHidden/>
          </w:rPr>
          <w:fldChar w:fldCharType="end"/>
        </w:r>
      </w:hyperlink>
    </w:p>
    <w:p w:rsidR="003D3E2D" w:rsidRDefault="003D3E2D">
      <w:pPr>
        <w:pStyle w:val="TOC1"/>
        <w:tabs>
          <w:tab w:val="right" w:leader="dot" w:pos="9111"/>
        </w:tabs>
        <w:rPr>
          <w:rFonts w:asciiTheme="minorHAnsi" w:eastAsiaTheme="minorEastAsia" w:hAnsiTheme="minorHAnsi" w:cstheme="minorBidi"/>
          <w:noProof/>
          <w:sz w:val="22"/>
          <w:szCs w:val="22"/>
        </w:rPr>
      </w:pPr>
      <w:hyperlink w:anchor="_Toc469225898" w:history="1">
        <w:r w:rsidRPr="00A44B9C">
          <w:rPr>
            <w:rStyle w:val="Hyperlink"/>
            <w:noProof/>
          </w:rPr>
          <w:t>Chương 4: KẾT LUẬN</w:t>
        </w:r>
        <w:r>
          <w:rPr>
            <w:noProof/>
            <w:webHidden/>
          </w:rPr>
          <w:tab/>
        </w:r>
        <w:r>
          <w:rPr>
            <w:noProof/>
            <w:webHidden/>
          </w:rPr>
          <w:fldChar w:fldCharType="begin"/>
        </w:r>
        <w:r>
          <w:rPr>
            <w:noProof/>
            <w:webHidden/>
          </w:rPr>
          <w:instrText xml:space="preserve"> PAGEREF _Toc469225898 \h </w:instrText>
        </w:r>
        <w:r>
          <w:rPr>
            <w:noProof/>
            <w:webHidden/>
          </w:rPr>
        </w:r>
        <w:r>
          <w:rPr>
            <w:noProof/>
            <w:webHidden/>
          </w:rPr>
          <w:fldChar w:fldCharType="separate"/>
        </w:r>
        <w:r>
          <w:rPr>
            <w:noProof/>
            <w:webHidden/>
          </w:rPr>
          <w:t>52</w:t>
        </w:r>
        <w:r>
          <w:rPr>
            <w:noProof/>
            <w:webHidden/>
          </w:rPr>
          <w:fldChar w:fldCharType="end"/>
        </w:r>
      </w:hyperlink>
    </w:p>
    <w:p w:rsidR="002541D9" w:rsidRDefault="002541D9" w:rsidP="002541D9">
      <w:pPr>
        <w:spacing w:after="200" w:line="276" w:lineRule="auto"/>
        <w:rPr>
          <w:sz w:val="26"/>
          <w:szCs w:val="26"/>
        </w:rPr>
      </w:pPr>
      <w:r>
        <w:rPr>
          <w:sz w:val="26"/>
          <w:szCs w:val="26"/>
        </w:rPr>
        <w:fldChar w:fldCharType="end"/>
      </w:r>
    </w:p>
    <w:p w:rsidR="002541D9" w:rsidRPr="00A36622" w:rsidRDefault="002541D9" w:rsidP="00A36622">
      <w:pPr>
        <w:spacing w:after="200" w:line="276" w:lineRule="auto"/>
        <w:rPr>
          <w:sz w:val="26"/>
          <w:szCs w:val="26"/>
        </w:rPr>
      </w:pPr>
      <w:r>
        <w:rPr>
          <w:sz w:val="26"/>
          <w:szCs w:val="26"/>
        </w:rPr>
        <w:br w:type="page"/>
      </w:r>
      <w:bookmarkStart w:id="3" w:name="_Toc463774322"/>
    </w:p>
    <w:p w:rsidR="002541D9" w:rsidRPr="002541D9" w:rsidRDefault="002541D9" w:rsidP="002541D9">
      <w:pPr>
        <w:pStyle w:val="Chng"/>
      </w:pPr>
      <w:bookmarkStart w:id="4" w:name="_Toc469225859"/>
      <w:bookmarkEnd w:id="3"/>
      <w:r w:rsidRPr="002541D9">
        <w:lastRenderedPageBreak/>
        <w:t>Chương 1: TỔNG QUAN</w:t>
      </w:r>
      <w:bookmarkEnd w:id="4"/>
    </w:p>
    <w:p w:rsidR="002541D9" w:rsidRPr="002541D9" w:rsidRDefault="002541D9" w:rsidP="002541D9">
      <w:pPr>
        <w:pStyle w:val="Tiumccp1"/>
        <w:rPr>
          <w:webHidden/>
        </w:rPr>
      </w:pPr>
      <w:bookmarkStart w:id="5" w:name="_Toc469225860"/>
      <w:r w:rsidRPr="002541D9">
        <w:t>1.1. GIỚI THIỆU</w:t>
      </w:r>
      <w:bookmarkEnd w:id="5"/>
    </w:p>
    <w:p w:rsidR="002541D9" w:rsidRPr="002541D9" w:rsidRDefault="002541D9" w:rsidP="002541D9">
      <w:pPr>
        <w:pStyle w:val="Nidungvnbn"/>
      </w:pPr>
      <w:r w:rsidRPr="002541D9">
        <w:t>“Quản lý quán cà phê” là đề tài xây dựng hiện thực cụ thể để hiểu rõ về một hệ  thống thông tin từ các bước mô tả phân tích dữ liệu,xử lý giao diện...</w:t>
      </w:r>
    </w:p>
    <w:p w:rsidR="002541D9" w:rsidRPr="002541D9" w:rsidRDefault="002541D9" w:rsidP="002541D9">
      <w:pPr>
        <w:pStyle w:val="Nidungvnbn"/>
      </w:pPr>
      <w:r w:rsidRPr="002541D9">
        <w:t>Các thành phần của của đề tài là hiện thực của những điều đã được học,xây dựng mục tiêu hoàn thiện nắm bắt rõ về các vấn đề của hệ thống thông tin.</w:t>
      </w:r>
      <w:r w:rsidR="00883251" w:rsidRPr="002541D9">
        <w:t xml:space="preserve"> </w:t>
      </w:r>
    </w:p>
    <w:p w:rsidR="002541D9" w:rsidRPr="002541D9" w:rsidRDefault="002541D9" w:rsidP="002541D9">
      <w:pPr>
        <w:pStyle w:val="Tiumccp1"/>
      </w:pPr>
      <w:bookmarkStart w:id="6" w:name="_Toc469225861"/>
      <w:r>
        <w:t xml:space="preserve">1.2. </w:t>
      </w:r>
      <w:r w:rsidRPr="002541D9">
        <w:t>MỤC TIÊU VÀ PHẠM VI ĐỀ TÀI</w:t>
      </w:r>
      <w:bookmarkStart w:id="7" w:name="OLE_LINK3"/>
      <w:bookmarkStart w:id="8" w:name="OLE_LINK4"/>
      <w:bookmarkEnd w:id="6"/>
    </w:p>
    <w:p w:rsidR="002541D9" w:rsidRPr="002541D9" w:rsidRDefault="002541D9" w:rsidP="002541D9">
      <w:pPr>
        <w:pStyle w:val="Tiumccp2"/>
        <w:rPr>
          <w:webHidden/>
        </w:rPr>
      </w:pPr>
      <w:bookmarkStart w:id="9" w:name="_Toc469225862"/>
      <w:bookmarkEnd w:id="7"/>
      <w:bookmarkEnd w:id="8"/>
      <w:r>
        <w:t>1.2.1.</w:t>
      </w:r>
      <w:r w:rsidRPr="002541D9">
        <w:t xml:space="preserve"> Mục Tiêu</w:t>
      </w:r>
      <w:bookmarkEnd w:id="9"/>
      <w:r w:rsidRPr="002541D9">
        <w:rPr>
          <w:webHidden/>
        </w:rPr>
        <w:tab/>
      </w:r>
    </w:p>
    <w:p w:rsidR="002541D9" w:rsidRPr="002541D9" w:rsidRDefault="002541D9" w:rsidP="002541D9">
      <w:pPr>
        <w:pStyle w:val="Nidungvnbn"/>
        <w:rPr>
          <w:webHidden/>
        </w:rPr>
      </w:pPr>
      <w:r w:rsidRPr="002541D9">
        <w:rPr>
          <w:webHidden/>
        </w:rPr>
        <w:t>Xây dựng và làm rõ từng thành phần của một hệ thống thông tin cụ thể là quản lý quán cà phê</w:t>
      </w:r>
    </w:p>
    <w:p w:rsidR="002541D9" w:rsidRPr="002541D9" w:rsidRDefault="002541D9" w:rsidP="002541D9">
      <w:pPr>
        <w:pStyle w:val="Nidungvnbn"/>
        <w:rPr>
          <w:webHidden/>
        </w:rPr>
      </w:pPr>
      <w:r w:rsidRPr="002541D9">
        <w:rPr>
          <w:webHidden/>
        </w:rPr>
        <w:t>Xây dựng theo đúng các bước từ :Lập kế hoạch,Phân tích hệ thống,Thiết kế hệ thống,Thực hiện hệ thống,Bảo trì.</w:t>
      </w:r>
    </w:p>
    <w:p w:rsidR="002541D9" w:rsidRPr="002541D9" w:rsidRDefault="002541D9" w:rsidP="002541D9">
      <w:pPr>
        <w:pStyle w:val="Nidungvnbn"/>
      </w:pPr>
      <w:r w:rsidRPr="002541D9">
        <w:rPr>
          <w:webHidden/>
        </w:rPr>
        <w:t>Hoàn thiện và hiện thực được đề tài.</w:t>
      </w:r>
      <w:r w:rsidR="003111D0" w:rsidRPr="002541D9">
        <w:t xml:space="preserve"> </w:t>
      </w:r>
    </w:p>
    <w:p w:rsidR="002541D9" w:rsidRPr="00792D88" w:rsidRDefault="00792D88" w:rsidP="00792D88">
      <w:pPr>
        <w:pStyle w:val="Tiumccp2"/>
        <w:rPr>
          <w:webHidden/>
        </w:rPr>
      </w:pPr>
      <w:bookmarkStart w:id="10" w:name="_Toc469225863"/>
      <w:r w:rsidRPr="00792D88">
        <w:t>1.2.2.</w:t>
      </w:r>
      <w:r w:rsidR="002541D9" w:rsidRPr="00792D88">
        <w:t xml:space="preserve"> Phạm vi đề tài</w:t>
      </w:r>
      <w:bookmarkEnd w:id="10"/>
    </w:p>
    <w:p w:rsidR="002541D9" w:rsidRPr="00792D88" w:rsidRDefault="002541D9" w:rsidP="00792D88">
      <w:pPr>
        <w:pStyle w:val="Nidungvnbn"/>
        <w:rPr>
          <w:i/>
        </w:rPr>
      </w:pPr>
      <w:bookmarkStart w:id="11" w:name="_Toc377196215"/>
      <w:bookmarkStart w:id="12" w:name="_Toc377504867"/>
      <w:bookmarkStart w:id="13" w:name="_Toc385200396"/>
      <w:r w:rsidRPr="00792D88">
        <w:rPr>
          <w:i/>
        </w:rPr>
        <w:t>Quản lí hệ thống:</w:t>
      </w:r>
      <w:bookmarkEnd w:id="11"/>
      <w:bookmarkEnd w:id="12"/>
      <w:bookmarkEnd w:id="13"/>
    </w:p>
    <w:p w:rsidR="002541D9" w:rsidRPr="00792D88" w:rsidRDefault="002541D9" w:rsidP="00CC119E">
      <w:pPr>
        <w:pStyle w:val="Nidungvnbn"/>
        <w:numPr>
          <w:ilvl w:val="0"/>
          <w:numId w:val="1"/>
        </w:numPr>
      </w:pPr>
      <w:bookmarkStart w:id="14" w:name="_Toc377196216"/>
      <w:bookmarkStart w:id="15" w:name="_Toc377503084"/>
      <w:bookmarkStart w:id="16" w:name="_Toc377504868"/>
      <w:bookmarkStart w:id="17" w:name="_Toc385200397"/>
      <w:r w:rsidRPr="00792D88">
        <w:t xml:space="preserve">Quản lí </w:t>
      </w:r>
      <w:bookmarkEnd w:id="14"/>
      <w:bookmarkEnd w:id="15"/>
      <w:bookmarkEnd w:id="16"/>
      <w:bookmarkEnd w:id="17"/>
      <w:r w:rsidRPr="00792D88">
        <w:t>nhập hàng,quản lý nhân viên,quản lý  bán hàng</w:t>
      </w:r>
    </w:p>
    <w:p w:rsidR="002541D9" w:rsidRPr="00792D88" w:rsidRDefault="002541D9" w:rsidP="00CC119E">
      <w:pPr>
        <w:pStyle w:val="Nidungvnbn"/>
        <w:numPr>
          <w:ilvl w:val="0"/>
          <w:numId w:val="1"/>
        </w:numPr>
      </w:pPr>
      <w:r w:rsidRPr="00792D88">
        <w:t>Nhập hàng nhanh chóng, quản lý chặt chẽ chi tiết chính xác các nguyên vật liệu,nguồn cung cấp</w:t>
      </w:r>
    </w:p>
    <w:p w:rsidR="002541D9" w:rsidRPr="00792D88" w:rsidRDefault="002541D9" w:rsidP="00CC119E">
      <w:pPr>
        <w:pStyle w:val="Nidungvnbn"/>
        <w:numPr>
          <w:ilvl w:val="0"/>
          <w:numId w:val="1"/>
        </w:numPr>
      </w:pPr>
      <w:bookmarkStart w:id="18" w:name="_Toc377196217"/>
      <w:bookmarkStart w:id="19" w:name="_Toc377503085"/>
      <w:bookmarkStart w:id="20" w:name="_Toc377504869"/>
      <w:bookmarkStart w:id="21" w:name="_Toc385200398"/>
      <w:r w:rsidRPr="00792D88">
        <w:t>Quản lí bàn một cách trực quan chính xác,  hiệu quả, thống kê các bàn đang chọn thực đơn, các bàn đã đặt, bàn trốn</w:t>
      </w:r>
      <w:bookmarkEnd w:id="18"/>
      <w:bookmarkEnd w:id="19"/>
      <w:bookmarkEnd w:id="20"/>
      <w:bookmarkEnd w:id="21"/>
      <w:r w:rsidRPr="00792D88">
        <w:t>g,bàn chọn mua về .....</w:t>
      </w:r>
    </w:p>
    <w:p w:rsidR="002541D9" w:rsidRPr="00792D88" w:rsidRDefault="002541D9" w:rsidP="00CC119E">
      <w:pPr>
        <w:pStyle w:val="Nidungvnbn"/>
        <w:numPr>
          <w:ilvl w:val="0"/>
          <w:numId w:val="1"/>
        </w:numPr>
      </w:pPr>
      <w:r w:rsidRPr="00792D88">
        <w:t>Quản lý nhân viên trực quan trong việc sắp xếp ca làm,tính lương điều chỉnh..</w:t>
      </w:r>
    </w:p>
    <w:p w:rsidR="002541D9" w:rsidRPr="00792D88" w:rsidRDefault="002541D9" w:rsidP="00CC119E">
      <w:pPr>
        <w:pStyle w:val="Nidungvnbn"/>
        <w:numPr>
          <w:ilvl w:val="0"/>
          <w:numId w:val="1"/>
        </w:numPr>
        <w:rPr>
          <w:webHidden/>
        </w:rPr>
      </w:pPr>
      <w:r w:rsidRPr="00792D88">
        <w:t>Quản lí khách hàng thân thiết,chiết khấu giảm giá,..</w:t>
      </w:r>
      <w:r w:rsidR="00594EA2" w:rsidRPr="00792D88">
        <w:rPr>
          <w:webHidden/>
        </w:rPr>
        <w:t xml:space="preserve"> </w:t>
      </w:r>
    </w:p>
    <w:p w:rsidR="002541D9" w:rsidRPr="00792D88" w:rsidRDefault="002541D9" w:rsidP="00792D88">
      <w:pPr>
        <w:pStyle w:val="Nidungvnbn"/>
        <w:rPr>
          <w:i/>
        </w:rPr>
      </w:pPr>
      <w:r w:rsidRPr="00792D88">
        <w:rPr>
          <w:i/>
        </w:rPr>
        <w:t>Báo cáo và quản lí:</w:t>
      </w:r>
      <w:bookmarkStart w:id="22" w:name="_Toc377196234"/>
      <w:bookmarkStart w:id="23" w:name="_Toc377503102"/>
      <w:bookmarkStart w:id="24" w:name="_Toc377504886"/>
      <w:bookmarkStart w:id="25" w:name="_Toc385200415"/>
    </w:p>
    <w:p w:rsidR="002541D9" w:rsidRPr="00792D88" w:rsidRDefault="002541D9" w:rsidP="00CC119E">
      <w:pPr>
        <w:pStyle w:val="Nidungvnbn"/>
        <w:numPr>
          <w:ilvl w:val="0"/>
          <w:numId w:val="2"/>
        </w:numPr>
      </w:pPr>
      <w:r w:rsidRPr="00792D88">
        <w:t>Thống kê, báo cáo, quản lí doanh thu chi tiết của hàng qua hệ thống báo cáo linh hoạt.</w:t>
      </w:r>
      <w:bookmarkEnd w:id="22"/>
      <w:bookmarkEnd w:id="23"/>
      <w:bookmarkEnd w:id="24"/>
      <w:bookmarkEnd w:id="25"/>
    </w:p>
    <w:p w:rsidR="002541D9" w:rsidRDefault="002541D9" w:rsidP="00CC119E">
      <w:pPr>
        <w:pStyle w:val="Nidungvnbn"/>
        <w:numPr>
          <w:ilvl w:val="0"/>
          <w:numId w:val="2"/>
        </w:numPr>
      </w:pPr>
      <w:r w:rsidRPr="00792D88">
        <w:lastRenderedPageBreak/>
        <w:t>Thống kê nhập hàng chính xác linh động trong việc quản lý kho hàng</w:t>
      </w:r>
    </w:p>
    <w:p w:rsidR="0001421D" w:rsidRPr="00932A1A" w:rsidRDefault="0001421D" w:rsidP="0001421D">
      <w:pPr>
        <w:pStyle w:val="Nidungvnbn"/>
        <w:ind w:left="1440" w:firstLine="0"/>
      </w:pPr>
    </w:p>
    <w:p w:rsidR="002541D9" w:rsidRPr="00792D88" w:rsidRDefault="00792D88" w:rsidP="00792D88">
      <w:pPr>
        <w:pStyle w:val="Tiumccp1"/>
      </w:pPr>
      <w:bookmarkStart w:id="26" w:name="_Toc469225864"/>
      <w:r>
        <w:t xml:space="preserve">1.3. </w:t>
      </w:r>
      <w:r w:rsidR="002541D9" w:rsidRPr="00792D88">
        <w:t>KHẢO SÁT HỆ THỐNG</w:t>
      </w:r>
      <w:bookmarkEnd w:id="26"/>
      <w:r w:rsidR="0045360D" w:rsidRPr="00792D88">
        <w:t xml:space="preserve"> </w:t>
      </w:r>
    </w:p>
    <w:p w:rsidR="002541D9" w:rsidRPr="000F37B8" w:rsidRDefault="0001421D" w:rsidP="0001421D">
      <w:pPr>
        <w:pStyle w:val="Tiumccp2"/>
      </w:pPr>
      <w:bookmarkStart w:id="27" w:name="_Toc469225865"/>
      <w:r>
        <w:t>1.3.1.</w:t>
      </w:r>
      <w:r w:rsidR="002541D9">
        <w:t xml:space="preserve"> </w:t>
      </w:r>
      <w:r w:rsidR="002541D9" w:rsidRPr="000F37B8">
        <w:t>Phỏng vấn 1</w:t>
      </w:r>
      <w:bookmarkEnd w:id="27"/>
    </w:p>
    <w:p w:rsidR="002541D9" w:rsidRPr="0001421D" w:rsidRDefault="0001421D" w:rsidP="0001421D">
      <w:pPr>
        <w:pStyle w:val="Tiumccp3"/>
        <w:rPr>
          <w:webHidden/>
        </w:rPr>
      </w:pPr>
      <w:bookmarkStart w:id="28" w:name="_Toc469225866"/>
      <w:r>
        <w:rPr>
          <w:webHidden/>
        </w:rPr>
        <w:t xml:space="preserve">1.3.1.1. </w:t>
      </w:r>
      <w:r w:rsidR="002541D9" w:rsidRPr="0001421D">
        <w:rPr>
          <w:webHidden/>
        </w:rPr>
        <w:t>Kế hoạch phỏng vấn</w:t>
      </w:r>
      <w:bookmarkEnd w:id="28"/>
      <w:r w:rsidR="002541D9" w:rsidRPr="0001421D">
        <w:rPr>
          <w:webHidden/>
        </w:rPr>
        <w:br/>
      </w:r>
    </w:p>
    <w:tbl>
      <w:tblPr>
        <w:tblStyle w:val="TableGrid"/>
        <w:tblW w:w="9805" w:type="dxa"/>
        <w:tblLook w:val="04A0" w:firstRow="1" w:lastRow="0" w:firstColumn="1" w:lastColumn="0" w:noHBand="0" w:noVBand="1"/>
      </w:tblPr>
      <w:tblGrid>
        <w:gridCol w:w="5035"/>
        <w:gridCol w:w="4770"/>
      </w:tblGrid>
      <w:tr w:rsidR="002541D9" w:rsidRPr="0001421D" w:rsidTr="0001421D">
        <w:tc>
          <w:tcPr>
            <w:tcW w:w="9805" w:type="dxa"/>
            <w:gridSpan w:val="2"/>
          </w:tcPr>
          <w:p w:rsidR="002541D9" w:rsidRPr="00433B98" w:rsidRDefault="002541D9" w:rsidP="00433B98">
            <w:pPr>
              <w:spacing w:line="276" w:lineRule="auto"/>
              <w:jc w:val="center"/>
              <w:rPr>
                <w:b/>
                <w:sz w:val="26"/>
                <w:szCs w:val="26"/>
              </w:rPr>
            </w:pPr>
            <w:r w:rsidRPr="00433B98">
              <w:rPr>
                <w:b/>
                <w:sz w:val="26"/>
                <w:szCs w:val="26"/>
              </w:rPr>
              <w:t>Kế hoạch phỏng vấn</w:t>
            </w:r>
          </w:p>
        </w:tc>
      </w:tr>
      <w:tr w:rsidR="002541D9" w:rsidRPr="0001421D" w:rsidTr="00345F8F">
        <w:tc>
          <w:tcPr>
            <w:tcW w:w="5035" w:type="dxa"/>
          </w:tcPr>
          <w:p w:rsidR="002541D9" w:rsidRPr="00433B98" w:rsidRDefault="002541D9" w:rsidP="00433B98">
            <w:pPr>
              <w:spacing w:line="276" w:lineRule="auto"/>
              <w:jc w:val="center"/>
              <w:rPr>
                <w:b/>
                <w:sz w:val="26"/>
                <w:szCs w:val="26"/>
              </w:rPr>
            </w:pPr>
            <w:r w:rsidRPr="00433B98">
              <w:rPr>
                <w:b/>
                <w:sz w:val="26"/>
                <w:szCs w:val="26"/>
              </w:rPr>
              <w:t>Người được hỏi:Trần Thị Minh Hằng</w:t>
            </w:r>
          </w:p>
        </w:tc>
        <w:tc>
          <w:tcPr>
            <w:tcW w:w="4770" w:type="dxa"/>
          </w:tcPr>
          <w:p w:rsidR="002541D9" w:rsidRPr="00433B98" w:rsidRDefault="002541D9" w:rsidP="00433B98">
            <w:pPr>
              <w:spacing w:line="276" w:lineRule="auto"/>
              <w:jc w:val="center"/>
              <w:rPr>
                <w:b/>
                <w:sz w:val="26"/>
                <w:szCs w:val="26"/>
              </w:rPr>
            </w:pPr>
            <w:r w:rsidRPr="00433B98">
              <w:rPr>
                <w:b/>
                <w:sz w:val="26"/>
                <w:szCs w:val="26"/>
              </w:rPr>
              <w:t>Người phỏng vấn :Nguyễn Bảo Hồng Minh</w:t>
            </w:r>
          </w:p>
        </w:tc>
      </w:tr>
      <w:tr w:rsidR="002541D9" w:rsidRPr="0001421D" w:rsidTr="00345F8F">
        <w:tc>
          <w:tcPr>
            <w:tcW w:w="5035" w:type="dxa"/>
          </w:tcPr>
          <w:p w:rsidR="002541D9" w:rsidRPr="0001421D" w:rsidRDefault="002541D9" w:rsidP="00345F8F">
            <w:pPr>
              <w:pStyle w:val="Nidungvnbn"/>
              <w:ind w:firstLine="0"/>
            </w:pPr>
            <w:r w:rsidRPr="0001421D">
              <w:t>-Địa chỉ:172 Bàu Cát ,phường 14,quận Tân Bình,Tp Hồ Chí Minh</w:t>
            </w:r>
          </w:p>
          <w:p w:rsidR="002541D9" w:rsidRPr="0001421D" w:rsidRDefault="002541D9" w:rsidP="00345F8F">
            <w:pPr>
              <w:pStyle w:val="Nidungvnbn"/>
              <w:ind w:firstLine="0"/>
            </w:pPr>
            <w:r w:rsidRPr="0001421D">
              <w:t>-Urban Station Coffee</w:t>
            </w:r>
          </w:p>
          <w:p w:rsidR="002541D9" w:rsidRPr="0001421D" w:rsidRDefault="002541D9" w:rsidP="00345F8F">
            <w:pPr>
              <w:pStyle w:val="Nidungvnbn"/>
              <w:ind w:firstLine="0"/>
            </w:pPr>
            <w:r w:rsidRPr="0001421D">
              <w:t>-ĐT: 0866547777</w:t>
            </w:r>
          </w:p>
        </w:tc>
        <w:tc>
          <w:tcPr>
            <w:tcW w:w="4770" w:type="dxa"/>
          </w:tcPr>
          <w:p w:rsidR="002541D9" w:rsidRPr="0001421D" w:rsidRDefault="002541D9" w:rsidP="00345F8F">
            <w:pPr>
              <w:pStyle w:val="Nidungvnbn"/>
              <w:ind w:firstLine="0"/>
            </w:pPr>
            <w:r w:rsidRPr="0001421D">
              <w:t>Thời gian hẹn: Thứ sáu, ngày 16-9-2016</w:t>
            </w:r>
          </w:p>
          <w:p w:rsidR="002541D9" w:rsidRPr="0001421D" w:rsidRDefault="002541D9" w:rsidP="00345F8F">
            <w:pPr>
              <w:pStyle w:val="Nidungvnbn"/>
              <w:ind w:firstLine="0"/>
            </w:pPr>
            <w:r w:rsidRPr="0001421D">
              <w:t>Thời gian bắt đầu:8h sáng.</w:t>
            </w:r>
          </w:p>
          <w:p w:rsidR="002541D9" w:rsidRPr="0001421D" w:rsidRDefault="002541D9" w:rsidP="00345F8F">
            <w:pPr>
              <w:pStyle w:val="Nidungvnbn"/>
              <w:ind w:firstLine="0"/>
            </w:pPr>
            <w:r w:rsidRPr="0001421D">
              <w:t>Thời gian kết thúc:10h sáng</w:t>
            </w:r>
          </w:p>
          <w:p w:rsidR="002541D9" w:rsidRPr="0001421D" w:rsidRDefault="002541D9" w:rsidP="00345F8F">
            <w:pPr>
              <w:pStyle w:val="Nidungvnbn"/>
              <w:ind w:firstLine="0"/>
            </w:pPr>
          </w:p>
        </w:tc>
      </w:tr>
      <w:tr w:rsidR="002541D9" w:rsidRPr="0001421D" w:rsidTr="00345F8F">
        <w:trPr>
          <w:trHeight w:val="2060"/>
        </w:trPr>
        <w:tc>
          <w:tcPr>
            <w:tcW w:w="5035" w:type="dxa"/>
          </w:tcPr>
          <w:p w:rsidR="002541D9" w:rsidRPr="0001421D" w:rsidRDefault="002541D9" w:rsidP="00345F8F">
            <w:pPr>
              <w:pStyle w:val="Nidungvnbn"/>
              <w:ind w:hanging="23"/>
            </w:pPr>
            <w:r w:rsidRPr="0001421D">
              <w:t>Đối tượng:</w:t>
            </w:r>
            <w:r w:rsidR="0001421D">
              <w:t xml:space="preserve"> </w:t>
            </w:r>
            <w:r w:rsidRPr="0001421D">
              <w:t>Quản lý cửa hàng (store manager)</w:t>
            </w:r>
          </w:p>
          <w:p w:rsidR="0001421D" w:rsidRDefault="002541D9" w:rsidP="00345F8F">
            <w:pPr>
              <w:pStyle w:val="Nidungvnbn"/>
              <w:ind w:hanging="23"/>
            </w:pPr>
            <w:r w:rsidRPr="0001421D">
              <w:t>Thu thập</w:t>
            </w:r>
            <w:r w:rsidR="0001421D">
              <w:t>:</w:t>
            </w:r>
          </w:p>
          <w:p w:rsidR="002541D9" w:rsidRPr="0001421D" w:rsidRDefault="0001421D" w:rsidP="00345F8F">
            <w:pPr>
              <w:pStyle w:val="Nidungvnbn"/>
              <w:ind w:hanging="23"/>
            </w:pPr>
            <w:r>
              <w:t xml:space="preserve">- </w:t>
            </w:r>
            <w:r w:rsidR="002541D9" w:rsidRPr="0001421D">
              <w:t>Dữ liệu hàng</w:t>
            </w:r>
            <w:r>
              <w:t xml:space="preserve"> nhập kho,cách quản lý kho hàng</w:t>
            </w:r>
            <w:r w:rsidR="002541D9" w:rsidRPr="0001421D">
              <w:t>,</w:t>
            </w:r>
            <w:r>
              <w:t xml:space="preserve"> </w:t>
            </w:r>
            <w:r w:rsidR="002541D9" w:rsidRPr="0001421D">
              <w:t>thống kê s</w:t>
            </w:r>
            <w:r>
              <w:t>ố lượng nguyên vật liệu tồn kho</w:t>
            </w:r>
            <w:r w:rsidR="002541D9" w:rsidRPr="0001421D">
              <w:t>,</w:t>
            </w:r>
            <w:r>
              <w:t xml:space="preserve"> </w:t>
            </w:r>
            <w:r w:rsidR="002541D9" w:rsidRPr="0001421D">
              <w:t>hao tổn sử dụng nguyên liệu.</w:t>
            </w:r>
          </w:p>
          <w:p w:rsidR="002541D9" w:rsidRPr="0001421D" w:rsidRDefault="0001421D" w:rsidP="00345F8F">
            <w:pPr>
              <w:pStyle w:val="Nidungvnbn"/>
              <w:ind w:hanging="23"/>
            </w:pPr>
            <w:r>
              <w:t xml:space="preserve">- </w:t>
            </w:r>
            <w:r w:rsidR="002541D9" w:rsidRPr="0001421D">
              <w:t>Khả năng sử dụng phầm mềm tin học.</w:t>
            </w:r>
          </w:p>
          <w:p w:rsidR="002541D9" w:rsidRPr="0001421D" w:rsidRDefault="002541D9" w:rsidP="00345F8F">
            <w:pPr>
              <w:pStyle w:val="Nidungvnbn"/>
              <w:ind w:hanging="23"/>
            </w:pPr>
            <w:r w:rsidRPr="0001421D">
              <w:t>-</w:t>
            </w:r>
            <w:r w:rsidR="0001421D">
              <w:t xml:space="preserve"> </w:t>
            </w:r>
            <w:r w:rsidRPr="0001421D">
              <w:t>Thông tin cung cấp là đầy đủ chính xác nhất để sản phẩm đạt được mức gần với mô tả nhất.</w:t>
            </w:r>
          </w:p>
        </w:tc>
        <w:tc>
          <w:tcPr>
            <w:tcW w:w="4770" w:type="dxa"/>
          </w:tcPr>
          <w:p w:rsidR="002541D9" w:rsidRPr="0001421D" w:rsidRDefault="002541D9" w:rsidP="00345F8F">
            <w:pPr>
              <w:pStyle w:val="Nidungvnbn"/>
              <w:ind w:firstLine="0"/>
            </w:pPr>
            <w:r w:rsidRPr="0001421D">
              <w:t>Các yêu cầu đòi hỏi:</w:t>
            </w:r>
          </w:p>
          <w:p w:rsidR="002541D9" w:rsidRPr="0001421D" w:rsidRDefault="002541D9" w:rsidP="00345F8F">
            <w:pPr>
              <w:pStyle w:val="Nidungvnbn"/>
              <w:ind w:firstLine="0"/>
            </w:pPr>
            <w:r w:rsidRPr="0001421D">
              <w:t xml:space="preserve">-Vị trí :quản lý </w:t>
            </w:r>
          </w:p>
          <w:p w:rsidR="002541D9" w:rsidRPr="0001421D" w:rsidRDefault="002541D9" w:rsidP="00345F8F">
            <w:pPr>
              <w:pStyle w:val="Nidungvnbn"/>
              <w:ind w:firstLine="0"/>
            </w:pPr>
            <w:r w:rsidRPr="0001421D">
              <w:t>-Cần nắm rõ và nắm bắt được các công việc của quản lý quán cafe.</w:t>
            </w:r>
          </w:p>
          <w:p w:rsidR="002541D9" w:rsidRPr="0001421D" w:rsidRDefault="002541D9" w:rsidP="00345F8F">
            <w:pPr>
              <w:pStyle w:val="Nidungvnbn"/>
              <w:ind w:firstLine="0"/>
            </w:pPr>
            <w:r w:rsidRPr="0001421D">
              <w:t>Kinh nghiệm:Đã  quản lý cửa hàng được 2 năm.</w:t>
            </w:r>
          </w:p>
        </w:tc>
      </w:tr>
      <w:tr w:rsidR="002541D9" w:rsidRPr="0001421D" w:rsidTr="00345F8F">
        <w:trPr>
          <w:trHeight w:val="2060"/>
        </w:trPr>
        <w:tc>
          <w:tcPr>
            <w:tcW w:w="5035" w:type="dxa"/>
          </w:tcPr>
          <w:p w:rsidR="002541D9" w:rsidRPr="0001421D" w:rsidRDefault="002541D9" w:rsidP="00345F8F">
            <w:pPr>
              <w:pStyle w:val="Nidungvnbn"/>
              <w:ind w:hanging="23"/>
            </w:pPr>
            <w:r w:rsidRPr="0001421D">
              <w:t>Chương trình:</w:t>
            </w:r>
          </w:p>
          <w:p w:rsidR="002541D9" w:rsidRPr="0001421D" w:rsidRDefault="002541D9" w:rsidP="00345F8F">
            <w:pPr>
              <w:pStyle w:val="Nidungvnbn"/>
              <w:ind w:hanging="23"/>
            </w:pPr>
            <w:r w:rsidRPr="0001421D">
              <w:t xml:space="preserve">-Giới thiệu:khái quát dự án ,thời gian thực hiện,chi phí thực hiện </w:t>
            </w:r>
          </w:p>
          <w:p w:rsidR="002541D9" w:rsidRPr="0001421D" w:rsidRDefault="002541D9" w:rsidP="00345F8F">
            <w:pPr>
              <w:pStyle w:val="Nidungvnbn"/>
              <w:ind w:right="-108" w:hanging="23"/>
            </w:pPr>
            <w:r w:rsidRPr="0001421D">
              <w:t xml:space="preserve">-Tổng quan về dự án:Tạo nên một sản phẩm phần mềm thân thiện với người dùng ,dễ quản </w:t>
            </w:r>
            <w:r w:rsidRPr="0001421D">
              <w:lastRenderedPageBreak/>
              <w:t>lý và sử dụng được dễ dàng ,nhanh chóng tiết kiệm thời gian.</w:t>
            </w:r>
          </w:p>
          <w:p w:rsidR="002541D9" w:rsidRPr="0001421D" w:rsidRDefault="002541D9" w:rsidP="00345F8F">
            <w:pPr>
              <w:pStyle w:val="Nidungvnbn"/>
              <w:ind w:right="-108" w:firstLine="0"/>
            </w:pPr>
            <w:r w:rsidRPr="0001421D">
              <w:t>-Tổng quan về phỏng vấn:đặt ra các câu hỏi thu thập các thông tin ,những yêu cầu cơ bản và của khách hàng về sản phẩm phần mềm.</w:t>
            </w:r>
          </w:p>
          <w:p w:rsidR="002541D9" w:rsidRPr="0001421D" w:rsidRDefault="002541D9" w:rsidP="00345F8F">
            <w:pPr>
              <w:pStyle w:val="Nidungvnbn"/>
              <w:ind w:right="-108" w:firstLine="0"/>
            </w:pPr>
            <w:r w:rsidRPr="0001421D">
              <w:t>Chủ đề sẽ đề cập:</w:t>
            </w:r>
          </w:p>
          <w:p w:rsidR="002541D9" w:rsidRPr="0001421D" w:rsidRDefault="002541D9" w:rsidP="00345F8F">
            <w:pPr>
              <w:pStyle w:val="Nidungvnbn"/>
              <w:ind w:right="-108" w:firstLine="0"/>
            </w:pPr>
            <w:r w:rsidRPr="0001421D">
              <w:t xml:space="preserve">Câu 1 :Việc nhập nguyên liệu hàng </w:t>
            </w:r>
          </w:p>
          <w:p w:rsidR="002541D9" w:rsidRPr="0001421D" w:rsidRDefault="002541D9" w:rsidP="00345F8F">
            <w:pPr>
              <w:pStyle w:val="Nidungvnbn"/>
              <w:ind w:right="-108" w:firstLine="0"/>
            </w:pPr>
            <w:r w:rsidRPr="0001421D">
              <w:t>Câu 2:Quản lý nguyên liệu</w:t>
            </w:r>
          </w:p>
          <w:p w:rsidR="002541D9" w:rsidRPr="0001421D" w:rsidRDefault="002541D9" w:rsidP="00345F8F">
            <w:pPr>
              <w:pStyle w:val="Nidungvnbn"/>
              <w:ind w:right="-108" w:firstLine="0"/>
            </w:pPr>
            <w:r w:rsidRPr="0001421D">
              <w:t xml:space="preserve">Câu 3:Thống kê </w:t>
            </w:r>
          </w:p>
          <w:p w:rsidR="002541D9" w:rsidRPr="0001421D" w:rsidRDefault="002541D9" w:rsidP="00345F8F">
            <w:pPr>
              <w:pStyle w:val="Nidungvnbn"/>
              <w:ind w:right="-108" w:firstLine="0"/>
            </w:pPr>
            <w:r w:rsidRPr="0001421D">
              <w:t>Câu 4,5,6 Đề cập hệ thống mới</w:t>
            </w:r>
          </w:p>
          <w:p w:rsidR="002541D9" w:rsidRPr="0001421D" w:rsidRDefault="002541D9" w:rsidP="00345F8F">
            <w:pPr>
              <w:pStyle w:val="Nidungvnbn"/>
              <w:ind w:right="-108" w:firstLine="0"/>
            </w:pPr>
            <w:r w:rsidRPr="0001421D">
              <w:t>-Yêu cầu khác của hàng</w:t>
            </w:r>
          </w:p>
          <w:p w:rsidR="002541D9" w:rsidRPr="0001421D" w:rsidRDefault="002541D9" w:rsidP="00345F8F">
            <w:pPr>
              <w:pStyle w:val="Nidungvnbn"/>
              <w:ind w:right="-108" w:firstLine="0"/>
            </w:pPr>
            <w:r w:rsidRPr="0001421D">
              <w:t>-Tổng hợp nội dung phỏng vấn</w:t>
            </w:r>
          </w:p>
          <w:p w:rsidR="002541D9" w:rsidRPr="0001421D" w:rsidRDefault="002541D9" w:rsidP="00345F8F">
            <w:pPr>
              <w:pStyle w:val="Nidungvnbn"/>
              <w:ind w:right="-108" w:firstLine="0"/>
            </w:pPr>
            <w:r w:rsidRPr="0001421D">
              <w:t>Tổng kết:Trao đổi thỏa thuận phần mềm sắp xây dựng ,thời gian thực hiện và hoàn thành sản phẩm,thời gian chạy thử sản phẩm ,việc bảo hành sản phẩm.</w:t>
            </w:r>
          </w:p>
        </w:tc>
        <w:tc>
          <w:tcPr>
            <w:tcW w:w="4770" w:type="dxa"/>
          </w:tcPr>
          <w:p w:rsidR="002541D9" w:rsidRPr="0001421D" w:rsidRDefault="002541D9" w:rsidP="00345F8F">
            <w:pPr>
              <w:pStyle w:val="Nidungvnbn"/>
              <w:ind w:hanging="18"/>
            </w:pPr>
            <w:r w:rsidRPr="0001421D">
              <w:lastRenderedPageBreak/>
              <w:t>Ước lượng thời gian</w:t>
            </w:r>
          </w:p>
        </w:tc>
      </w:tr>
      <w:tr w:rsidR="002541D9" w:rsidRPr="0001421D" w:rsidTr="00345F8F">
        <w:trPr>
          <w:trHeight w:val="413"/>
        </w:trPr>
        <w:tc>
          <w:tcPr>
            <w:tcW w:w="5035" w:type="dxa"/>
          </w:tcPr>
          <w:p w:rsidR="002541D9" w:rsidRPr="0001421D" w:rsidRDefault="002541D9" w:rsidP="00345F8F">
            <w:pPr>
              <w:pStyle w:val="Nidungvnbn"/>
            </w:pPr>
          </w:p>
        </w:tc>
        <w:tc>
          <w:tcPr>
            <w:tcW w:w="4770" w:type="dxa"/>
          </w:tcPr>
          <w:p w:rsidR="002541D9" w:rsidRPr="0001421D" w:rsidRDefault="002541D9" w:rsidP="00345F8F">
            <w:pPr>
              <w:pStyle w:val="Nidungvnbn"/>
            </w:pPr>
            <w:r w:rsidRPr="0001421D">
              <w:t xml:space="preserve">     (dự kiến thời gian : 60 phút)</w:t>
            </w:r>
          </w:p>
        </w:tc>
      </w:tr>
    </w:tbl>
    <w:p w:rsidR="002541D9" w:rsidRPr="001506F9" w:rsidRDefault="002541D9" w:rsidP="00345F8F">
      <w:pPr>
        <w:pStyle w:val="Nidungvnbn"/>
        <w:rPr>
          <w:webHidden/>
        </w:rPr>
      </w:pPr>
    </w:p>
    <w:p w:rsidR="002541D9" w:rsidRPr="00F27D61" w:rsidRDefault="0001421D" w:rsidP="00345F8F">
      <w:pPr>
        <w:pStyle w:val="Tiumccp3"/>
        <w:rPr>
          <w:webHidden/>
        </w:rPr>
      </w:pPr>
      <w:bookmarkStart w:id="29" w:name="_Toc469225867"/>
      <w:r>
        <w:rPr>
          <w:webHidden/>
        </w:rPr>
        <w:t>1.3.1.2.</w:t>
      </w:r>
      <w:r w:rsidR="00345F8F">
        <w:rPr>
          <w:webHidden/>
        </w:rPr>
        <w:t xml:space="preserve">Phiếu phỏng </w:t>
      </w:r>
      <w:r w:rsidR="002541D9" w:rsidRPr="00F27D61">
        <w:rPr>
          <w:webHidden/>
        </w:rPr>
        <w:t>vấn</w:t>
      </w:r>
      <w:bookmarkEnd w:id="29"/>
      <w:r w:rsidR="002541D9" w:rsidRPr="00F27D61">
        <w:rPr>
          <w:webHidden/>
        </w:rPr>
        <w:br/>
      </w:r>
    </w:p>
    <w:tbl>
      <w:tblPr>
        <w:tblStyle w:val="TableGrid"/>
        <w:tblW w:w="0" w:type="auto"/>
        <w:tblLook w:val="04A0" w:firstRow="1" w:lastRow="0" w:firstColumn="1" w:lastColumn="0" w:noHBand="0" w:noVBand="1"/>
      </w:tblPr>
      <w:tblGrid>
        <w:gridCol w:w="4556"/>
        <w:gridCol w:w="4555"/>
      </w:tblGrid>
      <w:tr w:rsidR="002541D9" w:rsidRPr="000F37B8" w:rsidTr="00433B98">
        <w:tc>
          <w:tcPr>
            <w:tcW w:w="9111" w:type="dxa"/>
            <w:gridSpan w:val="2"/>
          </w:tcPr>
          <w:p w:rsidR="002541D9" w:rsidRPr="00345F8F" w:rsidRDefault="002541D9" w:rsidP="00345F8F">
            <w:pPr>
              <w:pStyle w:val="Nidungvnbn"/>
              <w:jc w:val="center"/>
              <w:rPr>
                <w:b/>
              </w:rPr>
            </w:pPr>
            <w:r w:rsidRPr="00345F8F">
              <w:rPr>
                <w:b/>
              </w:rPr>
              <w:t>Phiếu phỏng vấn</w:t>
            </w:r>
          </w:p>
        </w:tc>
      </w:tr>
      <w:tr w:rsidR="00433B98" w:rsidRPr="000F37B8" w:rsidTr="00C458A1">
        <w:tc>
          <w:tcPr>
            <w:tcW w:w="9111" w:type="dxa"/>
            <w:gridSpan w:val="2"/>
          </w:tcPr>
          <w:p w:rsidR="00433B98" w:rsidRPr="00345F8F" w:rsidRDefault="00433B98" w:rsidP="00345F8F">
            <w:pPr>
              <w:pStyle w:val="Nidungvnbn"/>
              <w:jc w:val="center"/>
              <w:rPr>
                <w:b/>
              </w:rPr>
            </w:pPr>
            <w:r w:rsidRPr="00345F8F">
              <w:rPr>
                <w:b/>
              </w:rPr>
              <w:t>Dự án :Quản lý quán cà phê</w:t>
            </w:r>
          </w:p>
        </w:tc>
      </w:tr>
      <w:tr w:rsidR="00433B98" w:rsidRPr="000F37B8" w:rsidTr="00C458A1">
        <w:tc>
          <w:tcPr>
            <w:tcW w:w="9111" w:type="dxa"/>
            <w:gridSpan w:val="2"/>
          </w:tcPr>
          <w:p w:rsidR="00433B98" w:rsidRPr="00345F8F" w:rsidRDefault="00433B98" w:rsidP="00345F8F">
            <w:pPr>
              <w:pStyle w:val="Nidungvnbn"/>
              <w:jc w:val="center"/>
              <w:rPr>
                <w:b/>
              </w:rPr>
            </w:pPr>
            <w:r w:rsidRPr="00345F8F">
              <w:rPr>
                <w:b/>
              </w:rPr>
              <w:t>Người được hỏi :Trần Thị Minh Hằng</w:t>
            </w:r>
          </w:p>
        </w:tc>
      </w:tr>
      <w:tr w:rsidR="002541D9" w:rsidRPr="000F37B8" w:rsidTr="00433B98">
        <w:tc>
          <w:tcPr>
            <w:tcW w:w="4556" w:type="dxa"/>
          </w:tcPr>
          <w:p w:rsidR="002541D9" w:rsidRPr="000F37B8" w:rsidRDefault="002541D9" w:rsidP="00607A4E">
            <w:pPr>
              <w:pStyle w:val="Nidungvnbn"/>
              <w:ind w:firstLine="0"/>
            </w:pPr>
            <w:r w:rsidRPr="000F37B8">
              <w:t>Câu hỏi</w:t>
            </w:r>
          </w:p>
        </w:tc>
        <w:tc>
          <w:tcPr>
            <w:tcW w:w="4555" w:type="dxa"/>
          </w:tcPr>
          <w:p w:rsidR="002541D9" w:rsidRPr="000F37B8" w:rsidRDefault="002541D9" w:rsidP="00345F8F">
            <w:pPr>
              <w:pStyle w:val="Nidungvnbn"/>
            </w:pPr>
          </w:p>
        </w:tc>
      </w:tr>
      <w:tr w:rsidR="002541D9" w:rsidRPr="000F37B8" w:rsidTr="00345F8F">
        <w:trPr>
          <w:trHeight w:val="615"/>
        </w:trPr>
        <w:tc>
          <w:tcPr>
            <w:tcW w:w="4556" w:type="dxa"/>
          </w:tcPr>
          <w:p w:rsidR="002541D9" w:rsidRPr="000F37B8" w:rsidRDefault="002541D9" w:rsidP="00345F8F">
            <w:pPr>
              <w:pStyle w:val="Nidungvnbn"/>
              <w:ind w:firstLine="0"/>
            </w:pPr>
            <w:r w:rsidRPr="000F37B8">
              <w:lastRenderedPageBreak/>
              <w:t>Câu 1:Chị nhập nguyên liệu bán hàng khi nào? Sau mỗi tháng hay mỗi khi nguyên liệu hết?và quá trình nhập hàng là thế nào?</w:t>
            </w:r>
          </w:p>
          <w:p w:rsidR="002541D9" w:rsidRPr="000F37B8" w:rsidRDefault="002541D9" w:rsidP="00345F8F">
            <w:pPr>
              <w:pStyle w:val="Nidungvnbn"/>
            </w:pPr>
          </w:p>
          <w:p w:rsidR="002541D9" w:rsidRPr="000F37B8" w:rsidRDefault="002541D9" w:rsidP="00345F8F">
            <w:pPr>
              <w:pStyle w:val="Nidungvnbn"/>
              <w:ind w:firstLine="0"/>
            </w:pPr>
          </w:p>
          <w:p w:rsidR="00345F8F" w:rsidRDefault="00345F8F" w:rsidP="00345F8F">
            <w:pPr>
              <w:pStyle w:val="Nidungvnbn"/>
              <w:ind w:firstLine="0"/>
            </w:pPr>
          </w:p>
          <w:p w:rsidR="002541D9" w:rsidRPr="000F37B8" w:rsidRDefault="002541D9" w:rsidP="00345F8F">
            <w:pPr>
              <w:pStyle w:val="Nidungvnbn"/>
              <w:ind w:firstLine="0"/>
            </w:pPr>
            <w:r w:rsidRPr="000F37B8">
              <w:t>Câu 2: Qúa trình kiểm tra nguyên liệu bán từng ngày như thế nào vậy chị?</w:t>
            </w:r>
          </w:p>
          <w:p w:rsidR="002541D9" w:rsidRPr="000F37B8" w:rsidRDefault="002541D9" w:rsidP="00345F8F">
            <w:pPr>
              <w:pStyle w:val="Nidungvnbn"/>
            </w:pPr>
          </w:p>
          <w:p w:rsidR="002541D9" w:rsidRPr="000F37B8" w:rsidRDefault="002541D9" w:rsidP="00345F8F">
            <w:pPr>
              <w:pStyle w:val="Nidungvnbn"/>
            </w:pPr>
          </w:p>
          <w:p w:rsidR="002541D9" w:rsidRPr="000F37B8" w:rsidRDefault="002541D9" w:rsidP="00345F8F">
            <w:pPr>
              <w:pStyle w:val="Nidungvnbn"/>
              <w:ind w:firstLine="0"/>
            </w:pPr>
            <w:r w:rsidRPr="000F37B8">
              <w:t>Câu 3:Việc chị cập nhật thống kê hàng ,số lượng tồn kho có mất nhiều thời gian không ?</w:t>
            </w:r>
          </w:p>
          <w:p w:rsidR="002541D9" w:rsidRPr="000F37B8" w:rsidRDefault="002541D9" w:rsidP="00345F8F">
            <w:pPr>
              <w:pStyle w:val="Nidungvnbn"/>
            </w:pPr>
          </w:p>
          <w:p w:rsidR="002541D9" w:rsidRPr="000F37B8" w:rsidRDefault="002541D9" w:rsidP="00345F8F">
            <w:pPr>
              <w:pStyle w:val="Nidungvnbn"/>
              <w:ind w:firstLine="0"/>
            </w:pPr>
            <w:r w:rsidRPr="000F37B8">
              <w:t>Câu 4:Chị nghĩ chức năng hệ thống hiện tại sử dụng có những hạn chế nào?</w:t>
            </w:r>
          </w:p>
          <w:p w:rsidR="002541D9" w:rsidRPr="000F37B8" w:rsidRDefault="002541D9" w:rsidP="00345F8F">
            <w:pPr>
              <w:pStyle w:val="Nidungvnbn"/>
            </w:pPr>
          </w:p>
          <w:p w:rsidR="002541D9" w:rsidRDefault="002541D9" w:rsidP="00345F8F">
            <w:pPr>
              <w:pStyle w:val="Nidungvnbn"/>
            </w:pPr>
          </w:p>
          <w:p w:rsidR="00345F8F" w:rsidRDefault="00345F8F" w:rsidP="00345F8F">
            <w:pPr>
              <w:pStyle w:val="Nidungvnbn"/>
              <w:ind w:firstLine="0"/>
            </w:pPr>
          </w:p>
          <w:p w:rsidR="00345F8F" w:rsidRDefault="00345F8F" w:rsidP="00345F8F">
            <w:pPr>
              <w:pStyle w:val="Nidungvnbn"/>
              <w:ind w:firstLine="0"/>
            </w:pPr>
          </w:p>
          <w:p w:rsidR="00345F8F" w:rsidRDefault="00345F8F" w:rsidP="00345F8F">
            <w:pPr>
              <w:pStyle w:val="Nidungvnbn"/>
              <w:ind w:firstLine="0"/>
            </w:pPr>
          </w:p>
          <w:p w:rsidR="002541D9" w:rsidRPr="000F37B8" w:rsidRDefault="002541D9" w:rsidP="00345F8F">
            <w:pPr>
              <w:pStyle w:val="Nidungvnbn"/>
              <w:ind w:firstLine="0"/>
            </w:pPr>
            <w:r w:rsidRPr="000F37B8">
              <w:t>Câu 5:Chị đã từng sử dụng qua những phần mềm nhập liệu dữ liệu nào?</w:t>
            </w:r>
          </w:p>
          <w:p w:rsidR="002541D9" w:rsidRPr="000F37B8" w:rsidRDefault="002541D9" w:rsidP="00345F8F">
            <w:pPr>
              <w:pStyle w:val="Nidungvnbn"/>
            </w:pPr>
          </w:p>
          <w:p w:rsidR="002541D9" w:rsidRPr="000F37B8" w:rsidRDefault="002541D9" w:rsidP="00345F8F">
            <w:pPr>
              <w:pStyle w:val="Nidungvnbn"/>
              <w:ind w:firstLine="0"/>
            </w:pPr>
            <w:r w:rsidRPr="000F37B8">
              <w:t xml:space="preserve">Câu 6:Vậy chị nghĩ sao với một phần mềm tiết kiệm thời gian quản lý và hiệu </w:t>
            </w:r>
            <w:r w:rsidRPr="000F37B8">
              <w:lastRenderedPageBreak/>
              <w:t>quả chính xác cao nhất?Chi phí thấp?</w:t>
            </w:r>
            <w:r>
              <w:br/>
            </w:r>
          </w:p>
        </w:tc>
        <w:tc>
          <w:tcPr>
            <w:tcW w:w="4555" w:type="dxa"/>
          </w:tcPr>
          <w:p w:rsidR="002541D9" w:rsidRDefault="002541D9" w:rsidP="00345F8F">
            <w:pPr>
              <w:pStyle w:val="Nidungvnbn"/>
              <w:ind w:firstLine="0"/>
            </w:pPr>
            <w:r w:rsidRPr="00036EA2">
              <w:rPr>
                <w:u w:val="single"/>
              </w:rPr>
              <w:lastRenderedPageBreak/>
              <w:t>Trả lời</w:t>
            </w:r>
            <w:r w:rsidRPr="000F37B8">
              <w:t>: Thường thì mình nhập NVL vào đầu tháng để dùng cho cả tháng, nếu NVL hết sớm hơn so với dự tính thì sẽ gửi file order hàng lên vp cty, thì trên đó sẽ chuyển hàng xuống cửa hàng.</w:t>
            </w:r>
          </w:p>
          <w:p w:rsidR="00345F8F" w:rsidRPr="000F37B8" w:rsidRDefault="00345F8F" w:rsidP="00345F8F">
            <w:pPr>
              <w:pStyle w:val="Nidungvnbn"/>
              <w:ind w:firstLine="0"/>
            </w:pPr>
          </w:p>
          <w:p w:rsidR="002541D9" w:rsidRPr="000F37B8" w:rsidRDefault="002541D9" w:rsidP="00345F8F">
            <w:pPr>
              <w:pStyle w:val="Nidungvnbn"/>
              <w:ind w:firstLine="0"/>
            </w:pPr>
            <w:r w:rsidRPr="00036EA2">
              <w:rPr>
                <w:u w:val="single"/>
              </w:rPr>
              <w:t>Trả lời</w:t>
            </w:r>
            <w:r>
              <w:t>:</w:t>
            </w:r>
            <w:r w:rsidRPr="000F37B8">
              <w:t>NVL của ngày hôm trc sẽ bằng NVL đầu ngày hnay, mình sẽ cân đong đo đếm tất cả NVL đã và chưa sử dụng</w:t>
            </w:r>
          </w:p>
          <w:p w:rsidR="002541D9" w:rsidRPr="000F37B8" w:rsidRDefault="002541D9" w:rsidP="00345F8F">
            <w:pPr>
              <w:pStyle w:val="Nidungvnbn"/>
            </w:pPr>
          </w:p>
          <w:p w:rsidR="002541D9" w:rsidRPr="000F37B8" w:rsidRDefault="002541D9" w:rsidP="00345F8F">
            <w:pPr>
              <w:pStyle w:val="Nidungvnbn"/>
              <w:ind w:firstLine="0"/>
            </w:pPr>
            <w:r w:rsidRPr="0001421D">
              <w:rPr>
                <w:u w:val="single"/>
              </w:rPr>
              <w:t>Trả lời</w:t>
            </w:r>
            <w:r w:rsidRPr="0001421D">
              <w:t>:</w:t>
            </w:r>
            <w:r w:rsidRPr="000F37B8">
              <w:t>Do làm cũng lâu rồi với quen việc nên thường thì 30’ là xong</w:t>
            </w:r>
          </w:p>
          <w:p w:rsidR="002541D9" w:rsidRPr="000F37B8" w:rsidRDefault="002541D9" w:rsidP="00345F8F">
            <w:pPr>
              <w:pStyle w:val="Nidungvnbn"/>
            </w:pPr>
          </w:p>
          <w:p w:rsidR="002541D9" w:rsidRDefault="002541D9" w:rsidP="00345F8F">
            <w:pPr>
              <w:pStyle w:val="Nidungvnbn"/>
            </w:pPr>
          </w:p>
          <w:p w:rsidR="002541D9" w:rsidRPr="000F37B8" w:rsidRDefault="002541D9" w:rsidP="00345F8F">
            <w:pPr>
              <w:pStyle w:val="Nidungvnbn"/>
              <w:ind w:firstLine="0"/>
            </w:pPr>
            <w:r w:rsidRPr="00036EA2">
              <w:rPr>
                <w:u w:val="single"/>
              </w:rPr>
              <w:t>Trả lời</w:t>
            </w:r>
            <w:r>
              <w:t>:</w:t>
            </w:r>
            <w:r w:rsidRPr="000F37B8">
              <w:t xml:space="preserve">Còn có rất nhiều hạn chế như là phần mềm chưa hỗ trợ nhiều cho việc tiếp nhận thông tin khách hàng, chưa khai báo được số NVL được bán ra trong ngày để không phải mất nhiều thời gian để </w:t>
            </w:r>
            <w:r>
              <w:t>:</w:t>
            </w:r>
            <w:r w:rsidRPr="000F37B8">
              <w:t>cân đong đo đếm.</w:t>
            </w:r>
          </w:p>
          <w:p w:rsidR="002541D9" w:rsidRPr="000F37B8" w:rsidRDefault="002541D9" w:rsidP="00345F8F">
            <w:pPr>
              <w:pStyle w:val="Nidungvnbn"/>
            </w:pPr>
          </w:p>
          <w:p w:rsidR="002541D9" w:rsidRPr="000F37B8" w:rsidRDefault="002541D9" w:rsidP="00345F8F">
            <w:pPr>
              <w:pStyle w:val="Nidungvnbn"/>
              <w:ind w:firstLine="0"/>
            </w:pPr>
            <w:r w:rsidRPr="00036EA2">
              <w:rPr>
                <w:u w:val="single"/>
              </w:rPr>
              <w:t>Trả lời</w:t>
            </w:r>
            <w:r>
              <w:rPr>
                <w:u w:val="single"/>
              </w:rPr>
              <w:t>:</w:t>
            </w:r>
            <w:r>
              <w:t xml:space="preserve"> </w:t>
            </w:r>
            <w:r w:rsidRPr="000F37B8">
              <w:t>Excel, world, except</w:t>
            </w:r>
          </w:p>
          <w:p w:rsidR="002541D9" w:rsidRPr="000F37B8" w:rsidRDefault="002541D9" w:rsidP="00345F8F">
            <w:pPr>
              <w:pStyle w:val="Nidungvnbn"/>
            </w:pPr>
          </w:p>
          <w:p w:rsidR="002541D9" w:rsidRPr="000F37B8" w:rsidRDefault="002541D9" w:rsidP="00345F8F">
            <w:pPr>
              <w:pStyle w:val="Nidungvnbn"/>
            </w:pPr>
          </w:p>
          <w:p w:rsidR="002541D9" w:rsidRPr="000F37B8" w:rsidRDefault="002541D9" w:rsidP="00345F8F">
            <w:pPr>
              <w:pStyle w:val="Nidungvnbn"/>
              <w:ind w:firstLine="0"/>
            </w:pPr>
            <w:r w:rsidRPr="00F27D61">
              <w:rPr>
                <w:u w:val="single"/>
              </w:rPr>
              <w:t>Trả lời</w:t>
            </w:r>
            <w:r>
              <w:t>:</w:t>
            </w:r>
            <w:r w:rsidRPr="000F37B8">
              <w:t>Nếu có được 1 phần mềm như vậy thì quá tốt rồi, đỡ tốn thời gian, nhân công, nhân lực và nhất là tiết kiệm được chi phí</w:t>
            </w:r>
            <w:r>
              <w:t>.</w:t>
            </w:r>
          </w:p>
        </w:tc>
      </w:tr>
      <w:tr w:rsidR="002541D9" w:rsidRPr="000F37B8" w:rsidTr="00433B98">
        <w:trPr>
          <w:trHeight w:val="1367"/>
        </w:trPr>
        <w:tc>
          <w:tcPr>
            <w:tcW w:w="9111" w:type="dxa"/>
            <w:gridSpan w:val="2"/>
          </w:tcPr>
          <w:p w:rsidR="002541D9" w:rsidRPr="000F37B8" w:rsidRDefault="002541D9" w:rsidP="00345F8F">
            <w:pPr>
              <w:pStyle w:val="Nidungvnbn"/>
              <w:ind w:hanging="23"/>
            </w:pPr>
            <w:r w:rsidRPr="00345F8F">
              <w:rPr>
                <w:b/>
                <w:u w:val="single"/>
              </w:rPr>
              <w:t>Đánh giá chung</w:t>
            </w:r>
            <w:r w:rsidRPr="000F37B8">
              <w:t>:Người trả lời cung cấp được những thông tin cần thiết với câu hỏi ,nêu rõ được những hạn chế hiện tại của phần mềm đang sử dụng ,vấn đề về tính toán NVL cần đươc quan tâm.</w:t>
            </w:r>
          </w:p>
          <w:p w:rsidR="002541D9" w:rsidRPr="000F37B8" w:rsidRDefault="002541D9" w:rsidP="00345F8F">
            <w:pPr>
              <w:pStyle w:val="Nidungvnbn"/>
              <w:ind w:hanging="23"/>
            </w:pPr>
            <w:r w:rsidRPr="000F37B8">
              <w:t>Khả năng người dùng sẽ mua một phần mềm quản lý khác là khá cao vì những hạn chế hiện tại cần đươc thay đổi ngay.</w:t>
            </w:r>
          </w:p>
          <w:p w:rsidR="002541D9" w:rsidRPr="000F37B8" w:rsidRDefault="002541D9" w:rsidP="00345F8F">
            <w:pPr>
              <w:pStyle w:val="Nidungvnbn"/>
            </w:pPr>
          </w:p>
        </w:tc>
      </w:tr>
    </w:tbl>
    <w:p w:rsidR="00433B98" w:rsidRDefault="00433B98" w:rsidP="00433B98">
      <w:pPr>
        <w:pStyle w:val="Nidungvnbn"/>
      </w:pPr>
    </w:p>
    <w:p w:rsidR="002541D9" w:rsidRPr="00433B98" w:rsidRDefault="00433B98" w:rsidP="00433B98">
      <w:pPr>
        <w:pStyle w:val="Tiumccp2"/>
      </w:pPr>
      <w:bookmarkStart w:id="30" w:name="_Toc469225868"/>
      <w:r w:rsidRPr="00433B98">
        <w:t xml:space="preserve">1.3.2. </w:t>
      </w:r>
      <w:r w:rsidR="002541D9" w:rsidRPr="00433B98">
        <w:t>Phóng vấn 2</w:t>
      </w:r>
      <w:bookmarkEnd w:id="30"/>
    </w:p>
    <w:p w:rsidR="002541D9" w:rsidRPr="000F37B8" w:rsidRDefault="00433B98" w:rsidP="00433B98">
      <w:pPr>
        <w:pStyle w:val="Tiumccp3"/>
      </w:pPr>
      <w:bookmarkStart w:id="31" w:name="_Toc469225869"/>
      <w:r>
        <w:t>1.3.2.1.</w:t>
      </w:r>
      <w:r w:rsidR="00EC2EC4">
        <w:t xml:space="preserve"> </w:t>
      </w:r>
      <w:r w:rsidR="002541D9" w:rsidRPr="000F37B8">
        <w:t>Kế hoạch phỏng vấn</w:t>
      </w:r>
      <w:bookmarkEnd w:id="31"/>
      <w:r w:rsidR="002541D9" w:rsidRPr="000F37B8">
        <w:tab/>
      </w:r>
      <w:r w:rsidR="002541D9" w:rsidRPr="000F37B8">
        <w:tab/>
      </w:r>
      <w:r w:rsidR="002541D9" w:rsidRPr="000F37B8">
        <w:br/>
      </w:r>
    </w:p>
    <w:tbl>
      <w:tblPr>
        <w:tblStyle w:val="TableGrid"/>
        <w:tblW w:w="9805" w:type="dxa"/>
        <w:tblLook w:val="04A0" w:firstRow="1" w:lastRow="0" w:firstColumn="1" w:lastColumn="0" w:noHBand="0" w:noVBand="1"/>
      </w:tblPr>
      <w:tblGrid>
        <w:gridCol w:w="4765"/>
        <w:gridCol w:w="5040"/>
      </w:tblGrid>
      <w:tr w:rsidR="002541D9" w:rsidRPr="000F37B8" w:rsidTr="00C458A1">
        <w:tc>
          <w:tcPr>
            <w:tcW w:w="9805" w:type="dxa"/>
            <w:gridSpan w:val="2"/>
          </w:tcPr>
          <w:p w:rsidR="002541D9" w:rsidRPr="00433B98" w:rsidRDefault="002541D9" w:rsidP="00433B98">
            <w:pPr>
              <w:pStyle w:val="Nidungvnbn"/>
              <w:ind w:firstLine="0"/>
              <w:jc w:val="center"/>
              <w:rPr>
                <w:b/>
              </w:rPr>
            </w:pPr>
            <w:r w:rsidRPr="00433B98">
              <w:rPr>
                <w:b/>
              </w:rPr>
              <w:t>Kế hoạch phỏng vấn</w:t>
            </w:r>
          </w:p>
        </w:tc>
      </w:tr>
      <w:tr w:rsidR="002541D9" w:rsidRPr="000F37B8" w:rsidTr="00C458A1">
        <w:tc>
          <w:tcPr>
            <w:tcW w:w="4765" w:type="dxa"/>
          </w:tcPr>
          <w:p w:rsidR="002541D9" w:rsidRPr="00433B98" w:rsidRDefault="002541D9" w:rsidP="00433B98">
            <w:pPr>
              <w:pStyle w:val="Nidungvnbn"/>
              <w:ind w:firstLine="0"/>
              <w:jc w:val="center"/>
              <w:rPr>
                <w:b/>
              </w:rPr>
            </w:pPr>
            <w:r w:rsidRPr="00433B98">
              <w:rPr>
                <w:b/>
              </w:rPr>
              <w:t>Người được hỏi:Giao Thiên Trang</w:t>
            </w:r>
          </w:p>
        </w:tc>
        <w:tc>
          <w:tcPr>
            <w:tcW w:w="5040" w:type="dxa"/>
          </w:tcPr>
          <w:p w:rsidR="002541D9" w:rsidRPr="00433B98" w:rsidRDefault="002541D9" w:rsidP="00433B98">
            <w:pPr>
              <w:pStyle w:val="Nidungvnbn"/>
              <w:ind w:firstLine="0"/>
              <w:jc w:val="center"/>
              <w:rPr>
                <w:b/>
              </w:rPr>
            </w:pPr>
            <w:r w:rsidRPr="00433B98">
              <w:rPr>
                <w:b/>
              </w:rPr>
              <w:t>Người phỏng vấn :Nguyễn Bảo Hồng Minh</w:t>
            </w:r>
          </w:p>
        </w:tc>
      </w:tr>
      <w:tr w:rsidR="002541D9" w:rsidRPr="000F37B8" w:rsidTr="00C458A1">
        <w:tc>
          <w:tcPr>
            <w:tcW w:w="4765" w:type="dxa"/>
          </w:tcPr>
          <w:p w:rsidR="002541D9" w:rsidRPr="00433B98" w:rsidRDefault="002541D9" w:rsidP="00345F8F">
            <w:pPr>
              <w:pStyle w:val="Nidungvnbn"/>
              <w:spacing w:line="276" w:lineRule="auto"/>
              <w:ind w:firstLine="0"/>
            </w:pPr>
            <w:r w:rsidRPr="00433B98">
              <w:t>-Địa chỉ:172 Bàu Cát ,phường 14,quận Tân Bình,Tp Hồ Chí Minh</w:t>
            </w:r>
          </w:p>
          <w:p w:rsidR="002541D9" w:rsidRPr="00433B98" w:rsidRDefault="002541D9" w:rsidP="00345F8F">
            <w:pPr>
              <w:pStyle w:val="Nidungvnbn"/>
              <w:spacing w:line="276" w:lineRule="auto"/>
              <w:ind w:firstLine="0"/>
            </w:pPr>
            <w:r w:rsidRPr="00433B98">
              <w:t>-Urban Station Coffee</w:t>
            </w:r>
          </w:p>
          <w:p w:rsidR="002541D9" w:rsidRPr="00433B98" w:rsidRDefault="002541D9" w:rsidP="00345F8F">
            <w:pPr>
              <w:pStyle w:val="Nidungvnbn"/>
              <w:spacing w:line="276" w:lineRule="auto"/>
              <w:ind w:firstLine="0"/>
            </w:pPr>
            <w:r w:rsidRPr="00433B98">
              <w:t>-ĐT: 0866547777</w:t>
            </w:r>
          </w:p>
        </w:tc>
        <w:tc>
          <w:tcPr>
            <w:tcW w:w="5040" w:type="dxa"/>
          </w:tcPr>
          <w:p w:rsidR="002541D9" w:rsidRPr="000F37B8" w:rsidRDefault="002541D9" w:rsidP="00433B98">
            <w:pPr>
              <w:pStyle w:val="Nidungvnbn"/>
              <w:ind w:firstLine="0"/>
            </w:pPr>
            <w:r w:rsidRPr="000F37B8">
              <w:t>Thời gian hẹn: Thứ sáu, ngày 16-9-2016</w:t>
            </w:r>
          </w:p>
          <w:p w:rsidR="002541D9" w:rsidRPr="000F37B8" w:rsidRDefault="002541D9" w:rsidP="00433B98">
            <w:pPr>
              <w:pStyle w:val="Nidungvnbn"/>
              <w:ind w:firstLine="0"/>
            </w:pPr>
            <w:r w:rsidRPr="000F37B8">
              <w:t>Thời gian bắt đầu:16h chiều.</w:t>
            </w:r>
          </w:p>
          <w:p w:rsidR="002541D9" w:rsidRPr="000F37B8" w:rsidRDefault="002541D9" w:rsidP="00433B98">
            <w:pPr>
              <w:pStyle w:val="Nidungvnbn"/>
              <w:ind w:firstLine="0"/>
            </w:pPr>
            <w:r w:rsidRPr="000F37B8">
              <w:t>Thời gian kết thúc:18h chiều</w:t>
            </w:r>
          </w:p>
          <w:p w:rsidR="002541D9" w:rsidRPr="000F37B8" w:rsidRDefault="002541D9" w:rsidP="00433B98">
            <w:pPr>
              <w:pStyle w:val="Nidungvnbn"/>
              <w:ind w:firstLine="0"/>
            </w:pPr>
          </w:p>
        </w:tc>
      </w:tr>
      <w:tr w:rsidR="002541D9" w:rsidRPr="000F37B8" w:rsidTr="00C458A1">
        <w:trPr>
          <w:trHeight w:val="2060"/>
        </w:trPr>
        <w:tc>
          <w:tcPr>
            <w:tcW w:w="4765" w:type="dxa"/>
          </w:tcPr>
          <w:p w:rsidR="002541D9" w:rsidRPr="00433B98" w:rsidRDefault="002541D9" w:rsidP="00345F8F">
            <w:pPr>
              <w:pStyle w:val="Nidungvnbn"/>
              <w:spacing w:line="276" w:lineRule="auto"/>
              <w:ind w:firstLine="0"/>
            </w:pPr>
            <w:r w:rsidRPr="00433B98">
              <w:t>Đối tượng:Nhân viêc bán hàng (Cashier)</w:t>
            </w:r>
          </w:p>
          <w:p w:rsidR="00433B98" w:rsidRDefault="002541D9" w:rsidP="00345F8F">
            <w:pPr>
              <w:pStyle w:val="Nidungvnbn"/>
              <w:spacing w:line="276" w:lineRule="auto"/>
              <w:ind w:firstLine="0"/>
            </w:pPr>
            <w:r w:rsidRPr="00433B98">
              <w:t>Thu thập:</w:t>
            </w:r>
          </w:p>
          <w:p w:rsidR="002541D9" w:rsidRPr="00433B98" w:rsidRDefault="002541D9" w:rsidP="00345F8F">
            <w:pPr>
              <w:pStyle w:val="Nidungvnbn"/>
              <w:spacing w:line="276" w:lineRule="auto"/>
              <w:ind w:firstLine="0"/>
            </w:pPr>
            <w:r w:rsidRPr="00433B98">
              <w:t>-</w:t>
            </w:r>
            <w:r w:rsidR="00433B98">
              <w:t xml:space="preserve"> </w:t>
            </w:r>
            <w:r w:rsidRPr="00433B98">
              <w:t>Thông tin nhận đơn hàng,</w:t>
            </w:r>
          </w:p>
          <w:p w:rsidR="002541D9" w:rsidRPr="00433B98" w:rsidRDefault="00433B98" w:rsidP="00345F8F">
            <w:pPr>
              <w:pStyle w:val="Nidungvnbn"/>
              <w:spacing w:line="276" w:lineRule="auto"/>
              <w:ind w:firstLine="0"/>
            </w:pPr>
            <w:r>
              <w:t xml:space="preserve">- </w:t>
            </w:r>
            <w:r w:rsidR="002541D9" w:rsidRPr="00433B98">
              <w:t>Hóa đơn bán hàng,số lượng bán hàng một ngày</w:t>
            </w:r>
          </w:p>
          <w:p w:rsidR="002541D9" w:rsidRPr="00433B98" w:rsidRDefault="002541D9" w:rsidP="00345F8F">
            <w:pPr>
              <w:pStyle w:val="Nidungvnbn"/>
              <w:spacing w:line="276" w:lineRule="auto"/>
              <w:ind w:firstLine="0"/>
            </w:pPr>
            <w:r w:rsidRPr="00433B98">
              <w:t>-</w:t>
            </w:r>
            <w:r w:rsidR="00433B98">
              <w:t xml:space="preserve"> </w:t>
            </w:r>
            <w:r w:rsidRPr="00433B98">
              <w:t>Khảo sát hệ thống cũ.</w:t>
            </w:r>
          </w:p>
          <w:p w:rsidR="002541D9" w:rsidRPr="00433B98" w:rsidRDefault="002541D9" w:rsidP="00345F8F">
            <w:pPr>
              <w:pStyle w:val="Nidungvnbn"/>
              <w:spacing w:line="276" w:lineRule="auto"/>
              <w:ind w:firstLine="0"/>
            </w:pPr>
            <w:r w:rsidRPr="00433B98">
              <w:t>-</w:t>
            </w:r>
            <w:r w:rsidR="00433B98">
              <w:t xml:space="preserve"> </w:t>
            </w:r>
            <w:r w:rsidRPr="00433B98">
              <w:t>Thông tin cung cấp là đầy đủ chính xác nhất để sản phẩm đạt được mức gần mức mô tả nhất.</w:t>
            </w:r>
          </w:p>
        </w:tc>
        <w:tc>
          <w:tcPr>
            <w:tcW w:w="5040" w:type="dxa"/>
          </w:tcPr>
          <w:p w:rsidR="002541D9" w:rsidRPr="000F37B8" w:rsidRDefault="002541D9" w:rsidP="00433B98">
            <w:pPr>
              <w:pStyle w:val="Nidungvnbn"/>
              <w:ind w:firstLine="0"/>
            </w:pPr>
            <w:r w:rsidRPr="000F37B8">
              <w:t>Các yêu cầu đòi hỏi:</w:t>
            </w:r>
          </w:p>
          <w:p w:rsidR="002541D9" w:rsidRPr="000F37B8" w:rsidRDefault="002541D9" w:rsidP="00433B98">
            <w:pPr>
              <w:pStyle w:val="Nidungvnbn"/>
              <w:ind w:firstLine="0"/>
            </w:pPr>
            <w:r w:rsidRPr="000F37B8">
              <w:t xml:space="preserve">-Vị trí :nhân viên Cashier </w:t>
            </w:r>
          </w:p>
          <w:p w:rsidR="002541D9" w:rsidRPr="000F37B8" w:rsidRDefault="002541D9" w:rsidP="00433B98">
            <w:pPr>
              <w:pStyle w:val="Nidungvnbn"/>
              <w:ind w:firstLine="0"/>
            </w:pPr>
            <w:r w:rsidRPr="000F37B8">
              <w:t>-Cần nắm rõ cách thức bán hàng,phần mềm đang sử ,việc thống kê chi tiêu trong ngày.</w:t>
            </w:r>
          </w:p>
          <w:p w:rsidR="002541D9" w:rsidRPr="000F37B8" w:rsidRDefault="002541D9" w:rsidP="00433B98">
            <w:pPr>
              <w:pStyle w:val="Nidungvnbn"/>
              <w:ind w:firstLine="0"/>
            </w:pPr>
            <w:r w:rsidRPr="000F37B8">
              <w:t>Kinh nghiệm:Làm cashier được 1 năm rưỡi.</w:t>
            </w:r>
          </w:p>
        </w:tc>
      </w:tr>
      <w:tr w:rsidR="002541D9" w:rsidRPr="000F37B8" w:rsidTr="00C458A1">
        <w:trPr>
          <w:trHeight w:val="4157"/>
        </w:trPr>
        <w:tc>
          <w:tcPr>
            <w:tcW w:w="4765" w:type="dxa"/>
          </w:tcPr>
          <w:p w:rsidR="002541D9" w:rsidRPr="00433B98" w:rsidRDefault="002541D9" w:rsidP="00345F8F">
            <w:pPr>
              <w:pStyle w:val="Nidungvnbn"/>
              <w:spacing w:line="276" w:lineRule="auto"/>
              <w:ind w:firstLine="0"/>
            </w:pPr>
            <w:r w:rsidRPr="00433B98">
              <w:lastRenderedPageBreak/>
              <w:t>Chương trình:</w:t>
            </w:r>
          </w:p>
          <w:p w:rsidR="002541D9" w:rsidRPr="00433B98" w:rsidRDefault="002541D9" w:rsidP="00345F8F">
            <w:pPr>
              <w:pStyle w:val="Nidungvnbn"/>
              <w:spacing w:line="276" w:lineRule="auto"/>
              <w:ind w:firstLine="0"/>
            </w:pPr>
            <w:r w:rsidRPr="00433B98">
              <w:t>- Giới thiệu</w:t>
            </w:r>
          </w:p>
          <w:p w:rsidR="002541D9" w:rsidRPr="00433B98" w:rsidRDefault="002541D9" w:rsidP="00345F8F">
            <w:pPr>
              <w:pStyle w:val="Nidungvnbn"/>
              <w:spacing w:line="276" w:lineRule="auto"/>
              <w:ind w:firstLine="0"/>
            </w:pPr>
            <w:r w:rsidRPr="00433B98">
              <w:t>-Tổng quan về dự án</w:t>
            </w:r>
          </w:p>
          <w:p w:rsidR="002541D9" w:rsidRPr="00433B98" w:rsidRDefault="002541D9" w:rsidP="00345F8F">
            <w:pPr>
              <w:pStyle w:val="Nidungvnbn"/>
              <w:spacing w:line="276" w:lineRule="auto"/>
              <w:ind w:firstLine="0"/>
            </w:pPr>
            <w:r w:rsidRPr="00433B98">
              <w:t>-Tổng quan về phỏng vấn:</w:t>
            </w:r>
          </w:p>
          <w:p w:rsidR="002541D9" w:rsidRPr="00433B98" w:rsidRDefault="002541D9" w:rsidP="00345F8F">
            <w:pPr>
              <w:pStyle w:val="Nidungvnbn"/>
              <w:spacing w:line="276" w:lineRule="auto"/>
              <w:ind w:firstLine="0"/>
            </w:pPr>
            <w:r w:rsidRPr="00433B98">
              <w:t xml:space="preserve"> Nội dung câu hỏi:</w:t>
            </w:r>
          </w:p>
          <w:p w:rsidR="002541D9" w:rsidRPr="00433B98" w:rsidRDefault="002541D9" w:rsidP="00345F8F">
            <w:pPr>
              <w:pStyle w:val="Nidungvnbn"/>
              <w:spacing w:line="276" w:lineRule="auto"/>
              <w:ind w:firstLine="0"/>
            </w:pPr>
            <w:r w:rsidRPr="00433B98">
              <w:t>Câu</w:t>
            </w:r>
            <w:r w:rsidR="00433B98">
              <w:t xml:space="preserve"> </w:t>
            </w:r>
            <w:r w:rsidRPr="00433B98">
              <w:t>1:</w:t>
            </w:r>
            <w:r w:rsidR="00433B98">
              <w:t xml:space="preserve"> </w:t>
            </w:r>
            <w:r w:rsidRPr="00433B98">
              <w:t>Thu thập thông tin về cách nhập nguyên liệu vào kho.</w:t>
            </w:r>
          </w:p>
          <w:p w:rsidR="002541D9" w:rsidRPr="00433B98" w:rsidRDefault="002541D9" w:rsidP="00345F8F">
            <w:pPr>
              <w:pStyle w:val="Nidungvnbn"/>
              <w:spacing w:line="276" w:lineRule="auto"/>
              <w:ind w:firstLine="0"/>
            </w:pPr>
            <w:r w:rsidRPr="00433B98">
              <w:t>Câu 2:</w:t>
            </w:r>
            <w:r w:rsidR="00433B98">
              <w:t xml:space="preserve"> </w:t>
            </w:r>
            <w:r w:rsidRPr="00433B98">
              <w:t>Thu thập thông tin về cách thức bán hàng</w:t>
            </w:r>
          </w:p>
          <w:p w:rsidR="002541D9" w:rsidRPr="00433B98" w:rsidRDefault="002541D9" w:rsidP="00345F8F">
            <w:pPr>
              <w:pStyle w:val="Nidungvnbn"/>
              <w:spacing w:line="276" w:lineRule="auto"/>
              <w:ind w:firstLine="0"/>
            </w:pPr>
            <w:r w:rsidRPr="00433B98">
              <w:t>Câu 3:</w:t>
            </w:r>
            <w:r w:rsidR="00433B98">
              <w:t xml:space="preserve"> </w:t>
            </w:r>
            <w:r w:rsidRPr="00433B98">
              <w:t>Thông tin về doanh số bán hàng.</w:t>
            </w:r>
          </w:p>
          <w:p w:rsidR="002541D9" w:rsidRPr="00433B98" w:rsidRDefault="002541D9" w:rsidP="00345F8F">
            <w:pPr>
              <w:pStyle w:val="Nidungvnbn"/>
              <w:spacing w:line="276" w:lineRule="auto"/>
              <w:ind w:firstLine="0"/>
            </w:pPr>
            <w:r w:rsidRPr="00433B98">
              <w:t>Câu 4:</w:t>
            </w:r>
            <w:r w:rsidR="00433B98">
              <w:t xml:space="preserve"> </w:t>
            </w:r>
            <w:r w:rsidRPr="00433B98">
              <w:t>Thống kê bán hàng ,chi phí trong ngày</w:t>
            </w:r>
          </w:p>
          <w:p w:rsidR="002541D9" w:rsidRPr="00433B98" w:rsidRDefault="002541D9" w:rsidP="00345F8F">
            <w:pPr>
              <w:pStyle w:val="Nidungvnbn"/>
              <w:spacing w:line="276" w:lineRule="auto"/>
              <w:ind w:firstLine="0"/>
            </w:pPr>
            <w:r w:rsidRPr="00433B98">
              <w:t>Câu 5:</w:t>
            </w:r>
            <w:r w:rsidR="00433B98">
              <w:t xml:space="preserve"> </w:t>
            </w:r>
            <w:r w:rsidRPr="00433B98">
              <w:t>Đề cập hệ thống mới</w:t>
            </w:r>
          </w:p>
          <w:p w:rsidR="002541D9" w:rsidRPr="00433B98" w:rsidRDefault="002541D9" w:rsidP="00345F8F">
            <w:pPr>
              <w:pStyle w:val="Nidungvnbn"/>
              <w:spacing w:line="276" w:lineRule="auto"/>
              <w:ind w:firstLine="0"/>
            </w:pPr>
            <w:r w:rsidRPr="00433B98">
              <w:t>Tổng hợp thông tin</w:t>
            </w:r>
          </w:p>
          <w:p w:rsidR="002541D9" w:rsidRPr="00433B98" w:rsidRDefault="002541D9" w:rsidP="00345F8F">
            <w:pPr>
              <w:pStyle w:val="Nidungvnbn"/>
              <w:spacing w:line="276" w:lineRule="auto"/>
              <w:ind w:firstLine="0"/>
            </w:pPr>
            <w:r w:rsidRPr="00433B98">
              <w:t>Nhận ý kiến khác từ khách hàng.</w:t>
            </w:r>
          </w:p>
          <w:p w:rsidR="002541D9" w:rsidRPr="00433B98" w:rsidRDefault="002541D9" w:rsidP="00345F8F">
            <w:pPr>
              <w:pStyle w:val="Nidungvnbn"/>
              <w:spacing w:line="276" w:lineRule="auto"/>
              <w:ind w:firstLine="0"/>
            </w:pPr>
            <w:r w:rsidRPr="00433B98">
              <w:t>Thỏa thuận một phần mềm khắc phục những hạn chế hiện có,tiện lợi dễ sử dụng</w:t>
            </w:r>
          </w:p>
          <w:p w:rsidR="002541D9" w:rsidRPr="00433B98" w:rsidRDefault="002541D9" w:rsidP="00345F8F">
            <w:pPr>
              <w:pStyle w:val="Nidungvnbn"/>
              <w:spacing w:line="276" w:lineRule="auto"/>
              <w:ind w:firstLine="0"/>
            </w:pPr>
          </w:p>
        </w:tc>
        <w:tc>
          <w:tcPr>
            <w:tcW w:w="5040" w:type="dxa"/>
          </w:tcPr>
          <w:p w:rsidR="002541D9" w:rsidRPr="000F37B8" w:rsidRDefault="002541D9" w:rsidP="00433B98">
            <w:pPr>
              <w:pStyle w:val="Nidungvnbn"/>
              <w:ind w:firstLine="0"/>
            </w:pPr>
          </w:p>
        </w:tc>
      </w:tr>
    </w:tbl>
    <w:p w:rsidR="003D3E2D" w:rsidRDefault="002541D9" w:rsidP="00433B98">
      <w:pPr>
        <w:pStyle w:val="Tiumccp3"/>
      </w:pPr>
      <w:r w:rsidRPr="00433B98">
        <w:t xml:space="preserve"> </w:t>
      </w:r>
      <w:bookmarkStart w:id="32" w:name="_Toc469225870"/>
    </w:p>
    <w:p w:rsidR="002541D9" w:rsidRPr="00433B98" w:rsidRDefault="00433B98" w:rsidP="00433B98">
      <w:pPr>
        <w:pStyle w:val="Tiumccp3"/>
        <w:rPr>
          <w:webHidden/>
        </w:rPr>
      </w:pPr>
      <w:r w:rsidRPr="00433B98">
        <w:t>1.3.2.2.</w:t>
      </w:r>
      <w:r>
        <w:t xml:space="preserve"> </w:t>
      </w:r>
      <w:r w:rsidR="002541D9" w:rsidRPr="00433B98">
        <w:t>Phiếu phỏng vấn</w:t>
      </w:r>
      <w:bookmarkEnd w:id="32"/>
      <w:r w:rsidR="002541D9" w:rsidRPr="00433B98">
        <w:tab/>
      </w:r>
      <w:r w:rsidR="002541D9" w:rsidRPr="00433B98">
        <w:br/>
      </w:r>
    </w:p>
    <w:tbl>
      <w:tblPr>
        <w:tblStyle w:val="TableGrid"/>
        <w:tblW w:w="9364" w:type="dxa"/>
        <w:tblLook w:val="04A0" w:firstRow="1" w:lastRow="0" w:firstColumn="1" w:lastColumn="0" w:noHBand="0" w:noVBand="1"/>
      </w:tblPr>
      <w:tblGrid>
        <w:gridCol w:w="4682"/>
        <w:gridCol w:w="4682"/>
      </w:tblGrid>
      <w:tr w:rsidR="002541D9" w:rsidRPr="000F37B8" w:rsidTr="00C458A1">
        <w:trPr>
          <w:trHeight w:val="283"/>
        </w:trPr>
        <w:tc>
          <w:tcPr>
            <w:tcW w:w="9364" w:type="dxa"/>
            <w:gridSpan w:val="2"/>
          </w:tcPr>
          <w:p w:rsidR="002541D9" w:rsidRPr="00433B98" w:rsidRDefault="002541D9" w:rsidP="00433B98">
            <w:pPr>
              <w:pStyle w:val="Nidungvnbn"/>
              <w:ind w:hanging="23"/>
              <w:jc w:val="center"/>
              <w:rPr>
                <w:b/>
              </w:rPr>
            </w:pPr>
            <w:r w:rsidRPr="00433B98">
              <w:rPr>
                <w:b/>
              </w:rPr>
              <w:t>Phiếu phỏng vấn</w:t>
            </w:r>
          </w:p>
        </w:tc>
      </w:tr>
      <w:tr w:rsidR="00433B98" w:rsidRPr="000F37B8" w:rsidTr="00C458A1">
        <w:trPr>
          <w:trHeight w:val="283"/>
        </w:trPr>
        <w:tc>
          <w:tcPr>
            <w:tcW w:w="9364" w:type="dxa"/>
            <w:gridSpan w:val="2"/>
          </w:tcPr>
          <w:p w:rsidR="00433B98" w:rsidRPr="00433B98" w:rsidRDefault="00433B98" w:rsidP="00433B98">
            <w:pPr>
              <w:pStyle w:val="Nidungvnbn"/>
              <w:ind w:hanging="23"/>
              <w:jc w:val="center"/>
              <w:rPr>
                <w:b/>
              </w:rPr>
            </w:pPr>
            <w:r w:rsidRPr="00433B98">
              <w:rPr>
                <w:b/>
              </w:rPr>
              <w:t>Dự án Quản lý bán hàng</w:t>
            </w:r>
          </w:p>
        </w:tc>
      </w:tr>
      <w:tr w:rsidR="00433B98" w:rsidRPr="000F37B8" w:rsidTr="00C458A1">
        <w:trPr>
          <w:trHeight w:val="283"/>
        </w:trPr>
        <w:tc>
          <w:tcPr>
            <w:tcW w:w="9364" w:type="dxa"/>
            <w:gridSpan w:val="2"/>
          </w:tcPr>
          <w:p w:rsidR="00433B98" w:rsidRPr="00433B98" w:rsidRDefault="00433B98" w:rsidP="00433B98">
            <w:pPr>
              <w:pStyle w:val="Nidungvnbn"/>
              <w:ind w:hanging="23"/>
              <w:jc w:val="center"/>
              <w:rPr>
                <w:b/>
              </w:rPr>
            </w:pPr>
            <w:r w:rsidRPr="00433B98">
              <w:rPr>
                <w:b/>
              </w:rPr>
              <w:t>Người được hỏi:Giao Thiên Trang</w:t>
            </w:r>
          </w:p>
        </w:tc>
      </w:tr>
      <w:tr w:rsidR="002541D9" w:rsidRPr="000F37B8" w:rsidTr="00C458A1">
        <w:trPr>
          <w:trHeight w:val="283"/>
        </w:trPr>
        <w:tc>
          <w:tcPr>
            <w:tcW w:w="4682" w:type="dxa"/>
          </w:tcPr>
          <w:p w:rsidR="002541D9" w:rsidRPr="000F37B8" w:rsidRDefault="002541D9" w:rsidP="00607A4E">
            <w:pPr>
              <w:pStyle w:val="Nidungvnbn"/>
              <w:ind w:firstLine="0"/>
            </w:pPr>
            <w:r w:rsidRPr="000F37B8">
              <w:t>Câu hỏi</w:t>
            </w:r>
          </w:p>
        </w:tc>
        <w:tc>
          <w:tcPr>
            <w:tcW w:w="4682" w:type="dxa"/>
          </w:tcPr>
          <w:p w:rsidR="002541D9" w:rsidRPr="000F37B8" w:rsidRDefault="002541D9" w:rsidP="00433B98">
            <w:pPr>
              <w:pStyle w:val="Nidungvnbn"/>
            </w:pPr>
          </w:p>
        </w:tc>
      </w:tr>
      <w:tr w:rsidR="002541D9" w:rsidRPr="000F37B8" w:rsidTr="00C458A1">
        <w:trPr>
          <w:trHeight w:val="800"/>
        </w:trPr>
        <w:tc>
          <w:tcPr>
            <w:tcW w:w="4682" w:type="dxa"/>
          </w:tcPr>
          <w:p w:rsidR="002541D9" w:rsidRPr="000F37B8" w:rsidRDefault="002541D9" w:rsidP="00433B98">
            <w:pPr>
              <w:pStyle w:val="Nidungvnbn"/>
              <w:ind w:hanging="23"/>
            </w:pPr>
            <w:r w:rsidRPr="000F37B8">
              <w:t>Câu 1:Bạn nhận đơn giao hàng đến thế nào?việc ghi chép tính toán có mất nhiều thời gian không?</w:t>
            </w:r>
          </w:p>
          <w:p w:rsidR="002541D9" w:rsidRPr="000F37B8" w:rsidRDefault="002541D9" w:rsidP="00433B98">
            <w:pPr>
              <w:pStyle w:val="Nidungvnbn"/>
              <w:ind w:hanging="23"/>
            </w:pPr>
          </w:p>
          <w:p w:rsidR="002541D9" w:rsidRPr="000F37B8" w:rsidRDefault="002541D9" w:rsidP="00433B98">
            <w:pPr>
              <w:pStyle w:val="Nidungvnbn"/>
              <w:ind w:hanging="23"/>
            </w:pPr>
          </w:p>
          <w:p w:rsidR="002541D9" w:rsidRDefault="002541D9" w:rsidP="00433B98">
            <w:pPr>
              <w:pStyle w:val="Nidungvnbn"/>
              <w:ind w:hanging="23"/>
            </w:pPr>
          </w:p>
          <w:p w:rsidR="002541D9" w:rsidRPr="000F37B8" w:rsidRDefault="002541D9" w:rsidP="00433B98">
            <w:pPr>
              <w:pStyle w:val="Nidungvnbn"/>
              <w:ind w:hanging="23"/>
            </w:pPr>
            <w:r w:rsidRPr="000F37B8">
              <w:t>Câu 2:Bạn nhận order cho một khách hàng thế nào ?và cho phép sử dụng các hình thức thanh toán nào?</w:t>
            </w:r>
          </w:p>
          <w:p w:rsidR="002541D9" w:rsidRPr="000F37B8" w:rsidRDefault="002541D9" w:rsidP="00433B98">
            <w:pPr>
              <w:pStyle w:val="Nidungvnbn"/>
              <w:ind w:hanging="23"/>
            </w:pPr>
          </w:p>
          <w:p w:rsidR="002541D9" w:rsidRDefault="002541D9" w:rsidP="00433B98">
            <w:pPr>
              <w:pStyle w:val="Nidungvnbn"/>
              <w:ind w:hanging="23"/>
            </w:pPr>
          </w:p>
          <w:p w:rsidR="002541D9" w:rsidRDefault="002541D9" w:rsidP="00433B98">
            <w:pPr>
              <w:pStyle w:val="Nidungvnbn"/>
              <w:ind w:hanging="23"/>
            </w:pPr>
          </w:p>
          <w:p w:rsidR="002541D9" w:rsidRPr="000F37B8" w:rsidRDefault="002541D9" w:rsidP="00433B98">
            <w:pPr>
              <w:pStyle w:val="Nidungvnbn"/>
              <w:ind w:hanging="23"/>
            </w:pPr>
            <w:r w:rsidRPr="000F37B8">
              <w:t>Câu 3:Bạn cho biết bình quân cửa hàng bán được bao nhiu ly 1 ngày?</w:t>
            </w:r>
          </w:p>
          <w:p w:rsidR="002541D9" w:rsidRPr="000F37B8" w:rsidRDefault="002541D9" w:rsidP="00433B98">
            <w:pPr>
              <w:pStyle w:val="Nidungvnbn"/>
              <w:ind w:hanging="23"/>
            </w:pPr>
          </w:p>
          <w:p w:rsidR="002541D9" w:rsidRPr="000F37B8" w:rsidRDefault="002541D9" w:rsidP="00433B98">
            <w:pPr>
              <w:pStyle w:val="Nidungvnbn"/>
              <w:ind w:hanging="23"/>
            </w:pPr>
            <w:r w:rsidRPr="000F37B8">
              <w:t>Câu 4:Cuối ngày mình thống kê tổng kết ca bán và tổng chi phí thu chi trong ngày thế nào?</w:t>
            </w:r>
          </w:p>
          <w:p w:rsidR="002541D9" w:rsidRPr="000F37B8" w:rsidRDefault="002541D9" w:rsidP="00433B98">
            <w:pPr>
              <w:pStyle w:val="Nidungvnbn"/>
              <w:ind w:hanging="23"/>
            </w:pPr>
          </w:p>
          <w:p w:rsidR="002541D9" w:rsidRDefault="002541D9" w:rsidP="00433B98">
            <w:pPr>
              <w:pStyle w:val="Nidungvnbn"/>
              <w:ind w:hanging="23"/>
            </w:pPr>
          </w:p>
          <w:p w:rsidR="002541D9" w:rsidRPr="000F37B8" w:rsidRDefault="002541D9" w:rsidP="00433B98">
            <w:pPr>
              <w:pStyle w:val="Nidungvnbn"/>
              <w:ind w:hanging="23"/>
            </w:pPr>
            <w:r w:rsidRPr="000F37B8">
              <w:t>Câu 5:Bạn cảm thấy chưa hài lòng gì về hệ thống đang sử dụng?</w:t>
            </w:r>
          </w:p>
          <w:p w:rsidR="002541D9" w:rsidRPr="000F37B8" w:rsidRDefault="002541D9" w:rsidP="00433B98">
            <w:pPr>
              <w:pStyle w:val="Nidungvnbn"/>
              <w:ind w:hanging="23"/>
            </w:pPr>
          </w:p>
        </w:tc>
        <w:tc>
          <w:tcPr>
            <w:tcW w:w="4682" w:type="dxa"/>
          </w:tcPr>
          <w:p w:rsidR="002541D9" w:rsidRPr="000F37B8" w:rsidRDefault="002541D9" w:rsidP="00433B98">
            <w:pPr>
              <w:pStyle w:val="Nidungvnbn"/>
              <w:ind w:firstLine="0"/>
            </w:pPr>
            <w:r w:rsidRPr="00F27D61">
              <w:rPr>
                <w:u w:val="single"/>
              </w:rPr>
              <w:lastRenderedPageBreak/>
              <w:t>Trả lời</w:t>
            </w:r>
            <w:r>
              <w:t>:</w:t>
            </w:r>
            <w:r w:rsidRPr="000F37B8">
              <w:t>Việc nhận đơn hàng thì chỉ cần kiểm tra số hàng thực tế được giao và số hàng trên hóa đơn, trùng khớp là được. Việc ghi chép tính toán không mất thời gian lắm</w:t>
            </w:r>
          </w:p>
          <w:p w:rsidR="002541D9" w:rsidRPr="000F37B8" w:rsidRDefault="002541D9" w:rsidP="00433B98">
            <w:pPr>
              <w:pStyle w:val="Nidungvnbn"/>
              <w:ind w:firstLine="0"/>
            </w:pPr>
          </w:p>
          <w:p w:rsidR="002541D9" w:rsidRPr="000F37B8" w:rsidRDefault="002541D9" w:rsidP="00433B98">
            <w:pPr>
              <w:pStyle w:val="Nidungvnbn"/>
              <w:ind w:firstLine="0"/>
            </w:pPr>
            <w:r w:rsidRPr="00F27D61">
              <w:rPr>
                <w:u w:val="single"/>
              </w:rPr>
              <w:t>Trả lời</w:t>
            </w:r>
            <w:r>
              <w:t>:</w:t>
            </w:r>
            <w:r w:rsidRPr="000F37B8">
              <w:t>Việc đầu tiên là chào hỏi khách, sau đó tư vấn cho khách hàng.,lấy thực đơn được yêu cầu đưa vào máy,xuất hóa đơn và giao nước cho khách. Hình thứ thanh toán là tiền mặt</w:t>
            </w:r>
          </w:p>
          <w:p w:rsidR="002541D9" w:rsidRPr="000F37B8" w:rsidRDefault="002541D9" w:rsidP="00433B98">
            <w:pPr>
              <w:pStyle w:val="Nidungvnbn"/>
              <w:ind w:firstLine="0"/>
            </w:pPr>
          </w:p>
          <w:p w:rsidR="002541D9" w:rsidRPr="000F37B8" w:rsidRDefault="002541D9" w:rsidP="00433B98">
            <w:pPr>
              <w:pStyle w:val="Nidungvnbn"/>
              <w:ind w:firstLine="0"/>
            </w:pPr>
            <w:r w:rsidRPr="00F27D61">
              <w:rPr>
                <w:u w:val="single"/>
              </w:rPr>
              <w:t>Trả lời</w:t>
            </w:r>
            <w:r>
              <w:t>:</w:t>
            </w:r>
            <w:r w:rsidRPr="000F37B8">
              <w:t>Bình quân bán được 300 ly ngày</w:t>
            </w:r>
          </w:p>
          <w:p w:rsidR="002541D9" w:rsidRPr="000F37B8" w:rsidRDefault="002541D9" w:rsidP="00433B98">
            <w:pPr>
              <w:pStyle w:val="Nidungvnbn"/>
              <w:ind w:firstLine="0"/>
            </w:pPr>
          </w:p>
          <w:p w:rsidR="002541D9" w:rsidRDefault="002541D9" w:rsidP="00433B98">
            <w:pPr>
              <w:pStyle w:val="Nidungvnbn"/>
              <w:ind w:firstLine="0"/>
              <w:rPr>
                <w:u w:val="single"/>
              </w:rPr>
            </w:pPr>
          </w:p>
          <w:p w:rsidR="002541D9" w:rsidRPr="000F37B8" w:rsidRDefault="002541D9" w:rsidP="00433B98">
            <w:pPr>
              <w:pStyle w:val="Nidungvnbn"/>
              <w:ind w:firstLine="0"/>
            </w:pPr>
            <w:r w:rsidRPr="00F27D61">
              <w:rPr>
                <w:u w:val="single"/>
              </w:rPr>
              <w:t>Trả lời</w:t>
            </w:r>
            <w:r>
              <w:t>:</w:t>
            </w:r>
            <w:r w:rsidRPr="000F37B8">
              <w:t>Số tiền thực tế thu vào sẽ bằng số tiền đầu ngày bỏ ra trừ đi các chi phí chi cộng cho chi phí thu và cộng cho tổng số t</w:t>
            </w:r>
            <w:r w:rsidR="00433B98">
              <w:t>i</w:t>
            </w:r>
            <w:r w:rsidRPr="000F37B8">
              <w:t>ền đã bán</w:t>
            </w:r>
          </w:p>
          <w:p w:rsidR="002541D9" w:rsidRPr="000F37B8" w:rsidRDefault="002541D9" w:rsidP="00433B98">
            <w:pPr>
              <w:pStyle w:val="Nidungvnbn"/>
              <w:ind w:firstLine="0"/>
            </w:pPr>
          </w:p>
          <w:p w:rsidR="002541D9" w:rsidRPr="000F37B8" w:rsidRDefault="002541D9" w:rsidP="00433B98">
            <w:pPr>
              <w:pStyle w:val="Nidungvnbn"/>
              <w:ind w:firstLine="0"/>
            </w:pPr>
            <w:r w:rsidRPr="00F27D61">
              <w:rPr>
                <w:u w:val="single"/>
              </w:rPr>
              <w:t>Trả lời</w:t>
            </w:r>
            <w:r>
              <w:t>:</w:t>
            </w:r>
            <w:r w:rsidRPr="000F37B8">
              <w:t>Còn có rất nhiều hạn chế như là phần mềm chưa hỗ trợ nhiều cho việc tiếp nhận thông tin khách hàng</w:t>
            </w:r>
          </w:p>
          <w:p w:rsidR="002541D9" w:rsidRPr="000F37B8" w:rsidRDefault="002541D9" w:rsidP="00433B98">
            <w:pPr>
              <w:pStyle w:val="Nidungvnbn"/>
            </w:pPr>
          </w:p>
        </w:tc>
      </w:tr>
      <w:tr w:rsidR="002541D9" w:rsidRPr="000F37B8" w:rsidTr="00C458A1">
        <w:trPr>
          <w:trHeight w:val="1556"/>
        </w:trPr>
        <w:tc>
          <w:tcPr>
            <w:tcW w:w="9364" w:type="dxa"/>
            <w:gridSpan w:val="2"/>
          </w:tcPr>
          <w:p w:rsidR="00326070" w:rsidRPr="00326070" w:rsidRDefault="002541D9" w:rsidP="00433B98">
            <w:pPr>
              <w:pStyle w:val="Nidungvnbn"/>
              <w:ind w:hanging="23"/>
              <w:rPr>
                <w:b/>
              </w:rPr>
            </w:pPr>
            <w:r w:rsidRPr="00326070">
              <w:rPr>
                <w:b/>
              </w:rPr>
              <w:lastRenderedPageBreak/>
              <w:t>Đánh giá chung:</w:t>
            </w:r>
          </w:p>
          <w:p w:rsidR="002541D9" w:rsidRPr="004F5122" w:rsidRDefault="00326070" w:rsidP="00433B98">
            <w:pPr>
              <w:pStyle w:val="Nidungvnbn"/>
              <w:ind w:hanging="23"/>
            </w:pPr>
            <w:r>
              <w:t>-</w:t>
            </w:r>
            <w:r w:rsidR="002541D9" w:rsidRPr="000F37B8">
              <w:t>Người trả lời nắm rõ cách thức bán hàng,cách nhập hàng,báo cáo .</w:t>
            </w:r>
          </w:p>
          <w:p w:rsidR="002541D9" w:rsidRPr="000F37B8" w:rsidRDefault="00326070" w:rsidP="00433B98">
            <w:pPr>
              <w:pStyle w:val="Nidungvnbn"/>
              <w:ind w:hanging="23"/>
            </w:pPr>
            <w:r>
              <w:t>-</w:t>
            </w:r>
            <w:r w:rsidR="002541D9" w:rsidRPr="000F37B8">
              <w:t>Hạn chế trong việc tiếp nhận thông tin khách hàng ,tuy nhiên buổi phóng vấn giúp hiểu rõ hơn về quy trình bán hàng ,báo cáo thống kê.</w:t>
            </w:r>
          </w:p>
          <w:p w:rsidR="002541D9" w:rsidRPr="000F37B8" w:rsidRDefault="00326070" w:rsidP="00433B98">
            <w:pPr>
              <w:pStyle w:val="Nidungvnbn"/>
              <w:ind w:hanging="23"/>
            </w:pPr>
            <w:r>
              <w:t>-</w:t>
            </w:r>
            <w:r w:rsidR="002541D9" w:rsidRPr="000F37B8">
              <w:t>Phần mềm mới có khả năng cải thiện được những vấn đề gặp phải là rất cao.</w:t>
            </w:r>
          </w:p>
        </w:tc>
      </w:tr>
    </w:tbl>
    <w:p w:rsidR="002541D9" w:rsidRPr="00B75CF1" w:rsidRDefault="002541D9" w:rsidP="00433B98">
      <w:pPr>
        <w:pStyle w:val="Nidungvnbn"/>
        <w:rPr>
          <w:i/>
        </w:rPr>
      </w:pPr>
      <w:r w:rsidRPr="00B75CF1">
        <w:rPr>
          <w:i/>
          <w:webHidden/>
        </w:rPr>
        <w:tab/>
      </w:r>
    </w:p>
    <w:p w:rsidR="002541D9" w:rsidRPr="00433B98" w:rsidRDefault="00433B98" w:rsidP="00433B98">
      <w:pPr>
        <w:pStyle w:val="Tiumccp2"/>
        <w:rPr>
          <w:webHidden/>
        </w:rPr>
      </w:pPr>
      <w:bookmarkStart w:id="33" w:name="_Toc469225871"/>
      <w:r>
        <w:rPr>
          <w:webHidden/>
        </w:rPr>
        <w:t xml:space="preserve">1.3.3. </w:t>
      </w:r>
      <w:r w:rsidR="002541D9" w:rsidRPr="00433B98">
        <w:rPr>
          <w:webHidden/>
        </w:rPr>
        <w:t>Phỏng vấn 3</w:t>
      </w:r>
      <w:bookmarkEnd w:id="33"/>
    </w:p>
    <w:p w:rsidR="002541D9" w:rsidRPr="00433B98" w:rsidRDefault="00433B98" w:rsidP="00433B98">
      <w:pPr>
        <w:pStyle w:val="Tiumccp3"/>
        <w:rPr>
          <w:webHidden/>
        </w:rPr>
      </w:pPr>
      <w:bookmarkStart w:id="34" w:name="_Toc469225872"/>
      <w:r>
        <w:rPr>
          <w:webHidden/>
        </w:rPr>
        <w:lastRenderedPageBreak/>
        <w:t xml:space="preserve">1.3.3.1. </w:t>
      </w:r>
      <w:r w:rsidR="002541D9" w:rsidRPr="00433B98">
        <w:rPr>
          <w:webHidden/>
        </w:rPr>
        <w:t>Kế hoạch phỏng vấn</w:t>
      </w:r>
      <w:bookmarkEnd w:id="34"/>
      <w:r w:rsidR="002541D9" w:rsidRPr="00433B98">
        <w:rPr>
          <w:webHidden/>
        </w:rPr>
        <w:br/>
      </w:r>
    </w:p>
    <w:tbl>
      <w:tblPr>
        <w:tblStyle w:val="TableGrid"/>
        <w:tblW w:w="9805" w:type="dxa"/>
        <w:tblLook w:val="04A0" w:firstRow="1" w:lastRow="0" w:firstColumn="1" w:lastColumn="0" w:noHBand="0" w:noVBand="1"/>
      </w:tblPr>
      <w:tblGrid>
        <w:gridCol w:w="4765"/>
        <w:gridCol w:w="5040"/>
      </w:tblGrid>
      <w:tr w:rsidR="002541D9" w:rsidRPr="00DF71E8" w:rsidTr="00C458A1">
        <w:tc>
          <w:tcPr>
            <w:tcW w:w="9805" w:type="dxa"/>
            <w:gridSpan w:val="2"/>
          </w:tcPr>
          <w:p w:rsidR="002541D9" w:rsidRPr="00433B98" w:rsidRDefault="002541D9" w:rsidP="00433B98">
            <w:pPr>
              <w:pStyle w:val="Nidungvnbn"/>
              <w:ind w:firstLine="0"/>
              <w:jc w:val="center"/>
              <w:rPr>
                <w:b/>
              </w:rPr>
            </w:pPr>
            <w:r w:rsidRPr="00433B98">
              <w:rPr>
                <w:b/>
              </w:rPr>
              <w:t>Kế hoạch phỏng vấn</w:t>
            </w:r>
          </w:p>
        </w:tc>
      </w:tr>
      <w:tr w:rsidR="002541D9" w:rsidRPr="00DF71E8" w:rsidTr="00C458A1">
        <w:tc>
          <w:tcPr>
            <w:tcW w:w="4765" w:type="dxa"/>
          </w:tcPr>
          <w:p w:rsidR="002541D9" w:rsidRPr="00433B98" w:rsidRDefault="002541D9" w:rsidP="00433B98">
            <w:pPr>
              <w:pStyle w:val="Nidungvnbn"/>
              <w:ind w:firstLine="0"/>
              <w:jc w:val="center"/>
              <w:rPr>
                <w:b/>
              </w:rPr>
            </w:pPr>
            <w:r w:rsidRPr="00433B98">
              <w:rPr>
                <w:b/>
              </w:rPr>
              <w:t>Người được hỏi:Trần Thị Minh Hằng</w:t>
            </w:r>
          </w:p>
        </w:tc>
        <w:tc>
          <w:tcPr>
            <w:tcW w:w="5040" w:type="dxa"/>
          </w:tcPr>
          <w:p w:rsidR="002541D9" w:rsidRPr="00433B98" w:rsidRDefault="002541D9" w:rsidP="00433B98">
            <w:pPr>
              <w:pStyle w:val="Nidungvnbn"/>
              <w:ind w:firstLine="0"/>
              <w:jc w:val="center"/>
              <w:rPr>
                <w:b/>
              </w:rPr>
            </w:pPr>
            <w:r w:rsidRPr="00433B98">
              <w:rPr>
                <w:b/>
              </w:rPr>
              <w:t>Người phỏng vấn :Nguyễn Bảo Hồng Minh</w:t>
            </w:r>
          </w:p>
        </w:tc>
      </w:tr>
      <w:tr w:rsidR="002541D9" w:rsidRPr="00DF71E8" w:rsidTr="00C458A1">
        <w:tc>
          <w:tcPr>
            <w:tcW w:w="4765" w:type="dxa"/>
          </w:tcPr>
          <w:p w:rsidR="002541D9" w:rsidRPr="00DF71E8" w:rsidRDefault="002541D9" w:rsidP="00433B98">
            <w:pPr>
              <w:pStyle w:val="Nidungvnbn"/>
              <w:ind w:firstLine="0"/>
            </w:pPr>
            <w:r w:rsidRPr="00DF71E8">
              <w:t>-Địa chỉ:172 Bàu Cát ,phường 14,quận Tân Bình,Tp Hồ Chí Minh</w:t>
            </w:r>
          </w:p>
          <w:p w:rsidR="002541D9" w:rsidRPr="00DF71E8" w:rsidRDefault="002541D9" w:rsidP="00433B98">
            <w:pPr>
              <w:pStyle w:val="Nidungvnbn"/>
              <w:ind w:firstLine="0"/>
            </w:pPr>
            <w:r w:rsidRPr="00DF71E8">
              <w:t>-Urban Station Coffee</w:t>
            </w:r>
          </w:p>
          <w:p w:rsidR="002541D9" w:rsidRPr="00DF71E8" w:rsidRDefault="002541D9" w:rsidP="00433B98">
            <w:pPr>
              <w:pStyle w:val="Nidungvnbn"/>
              <w:ind w:firstLine="0"/>
            </w:pPr>
            <w:r w:rsidRPr="00DF71E8">
              <w:t>-ĐT:</w:t>
            </w:r>
            <w:r>
              <w:t>0866547777</w:t>
            </w:r>
          </w:p>
        </w:tc>
        <w:tc>
          <w:tcPr>
            <w:tcW w:w="5040" w:type="dxa"/>
          </w:tcPr>
          <w:p w:rsidR="002541D9" w:rsidRPr="00DF71E8" w:rsidRDefault="002541D9" w:rsidP="00433B98">
            <w:pPr>
              <w:pStyle w:val="Nidungvnbn"/>
              <w:ind w:firstLine="0"/>
            </w:pPr>
            <w:r w:rsidRPr="00DF71E8">
              <w:t>Thời gian hẹn: Thứ sáu, ngày 16-9-2016</w:t>
            </w:r>
          </w:p>
          <w:p w:rsidR="002541D9" w:rsidRPr="00DF71E8" w:rsidRDefault="002541D9" w:rsidP="00433B98">
            <w:pPr>
              <w:pStyle w:val="Nidungvnbn"/>
              <w:ind w:firstLine="0"/>
            </w:pPr>
            <w:r w:rsidRPr="00DF71E8">
              <w:t>Thời gian bắt đầu:8h sáng.</w:t>
            </w:r>
          </w:p>
          <w:p w:rsidR="002541D9" w:rsidRPr="00DF71E8" w:rsidRDefault="002541D9" w:rsidP="00433B98">
            <w:pPr>
              <w:pStyle w:val="Nidungvnbn"/>
              <w:ind w:firstLine="0"/>
            </w:pPr>
            <w:r w:rsidRPr="00DF71E8">
              <w:t>Thời gian kết thúc:10h sáng</w:t>
            </w:r>
          </w:p>
          <w:p w:rsidR="002541D9" w:rsidRPr="00DF71E8" w:rsidRDefault="002541D9" w:rsidP="00433B98">
            <w:pPr>
              <w:pStyle w:val="Nidungvnbn"/>
              <w:ind w:firstLine="0"/>
            </w:pPr>
          </w:p>
        </w:tc>
      </w:tr>
      <w:tr w:rsidR="002541D9" w:rsidRPr="00DF71E8" w:rsidTr="00433B98">
        <w:trPr>
          <w:trHeight w:val="1344"/>
        </w:trPr>
        <w:tc>
          <w:tcPr>
            <w:tcW w:w="4765" w:type="dxa"/>
          </w:tcPr>
          <w:p w:rsidR="002541D9" w:rsidRPr="00DF71E8" w:rsidRDefault="002541D9" w:rsidP="00433B98">
            <w:pPr>
              <w:pStyle w:val="Nidungvnbn"/>
              <w:ind w:firstLine="0"/>
            </w:pPr>
            <w:r w:rsidRPr="00DF71E8">
              <w:t>Đối tượng:Quản lý cửa hàng (store manager)</w:t>
            </w:r>
          </w:p>
          <w:p w:rsidR="00433B98" w:rsidRDefault="002541D9" w:rsidP="00433B98">
            <w:pPr>
              <w:pStyle w:val="Nidungvnbn"/>
              <w:ind w:firstLine="0"/>
            </w:pPr>
            <w:r w:rsidRPr="00DF71E8">
              <w:t>Thu thập:</w:t>
            </w:r>
          </w:p>
          <w:p w:rsidR="002541D9" w:rsidRPr="00DF71E8" w:rsidRDefault="002541D9" w:rsidP="00433B98">
            <w:pPr>
              <w:pStyle w:val="Nidungvnbn"/>
              <w:ind w:firstLine="0"/>
            </w:pPr>
            <w:r w:rsidRPr="00DF71E8">
              <w:t xml:space="preserve">-Thông tin nhân viên,cách sắp xếp lịch làm,cách tính lương,hình thức trả lương nhân viên mỗi tháng.            </w:t>
            </w:r>
          </w:p>
          <w:p w:rsidR="002541D9" w:rsidRPr="00DF71E8" w:rsidRDefault="002541D9" w:rsidP="00433B98">
            <w:pPr>
              <w:pStyle w:val="Nidungvnbn"/>
              <w:ind w:firstLine="0"/>
            </w:pPr>
            <w:r w:rsidRPr="00DF71E8">
              <w:t>Thông tin cung cấp là đầy đủ chính xác nhất để sản phẩm đạt được mức gần với mô tả nhất.</w:t>
            </w:r>
          </w:p>
        </w:tc>
        <w:tc>
          <w:tcPr>
            <w:tcW w:w="5040" w:type="dxa"/>
          </w:tcPr>
          <w:p w:rsidR="002541D9" w:rsidRPr="00DF71E8" w:rsidRDefault="002541D9" w:rsidP="00433B98">
            <w:pPr>
              <w:pStyle w:val="Nidungvnbn"/>
              <w:ind w:firstLine="0"/>
            </w:pPr>
            <w:r w:rsidRPr="00DF71E8">
              <w:t>Các yêu cầu đòi hỏi:</w:t>
            </w:r>
          </w:p>
          <w:p w:rsidR="002541D9" w:rsidRPr="00DF71E8" w:rsidRDefault="002541D9" w:rsidP="00433B98">
            <w:pPr>
              <w:pStyle w:val="Nidungvnbn"/>
              <w:ind w:firstLine="0"/>
            </w:pPr>
            <w:r w:rsidRPr="00DF71E8">
              <w:t>-Vị trí :Quản lý</w:t>
            </w:r>
          </w:p>
          <w:p w:rsidR="002541D9" w:rsidRPr="00DF71E8" w:rsidRDefault="002541D9" w:rsidP="00433B98">
            <w:pPr>
              <w:pStyle w:val="Nidungvnbn"/>
              <w:ind w:firstLine="0"/>
            </w:pPr>
            <w:r w:rsidRPr="00DF71E8">
              <w:t>-Yêu cầu:Biết rõ thông tin nhân viên,cách sắp xếp lịch làm ,tính lương.</w:t>
            </w:r>
          </w:p>
          <w:p w:rsidR="002541D9" w:rsidRPr="00DF71E8" w:rsidRDefault="002541D9" w:rsidP="00433B98">
            <w:pPr>
              <w:pStyle w:val="Nidungvnbn"/>
              <w:ind w:firstLine="0"/>
            </w:pPr>
            <w:r w:rsidRPr="00DF71E8">
              <w:t>-Kinh nghiệm làm việc được 2 năm</w:t>
            </w:r>
          </w:p>
        </w:tc>
      </w:tr>
      <w:tr w:rsidR="002541D9" w:rsidRPr="00DF71E8" w:rsidTr="00C458A1">
        <w:trPr>
          <w:trHeight w:val="2060"/>
        </w:trPr>
        <w:tc>
          <w:tcPr>
            <w:tcW w:w="4765" w:type="dxa"/>
          </w:tcPr>
          <w:p w:rsidR="002541D9" w:rsidRPr="00DF71E8" w:rsidRDefault="002541D9" w:rsidP="00433B98">
            <w:pPr>
              <w:pStyle w:val="Nidungvnbn"/>
              <w:ind w:firstLine="0"/>
            </w:pPr>
            <w:r w:rsidRPr="00DF71E8">
              <w:t>Chương trình:</w:t>
            </w:r>
          </w:p>
          <w:p w:rsidR="002541D9" w:rsidRPr="00DF71E8" w:rsidRDefault="002541D9" w:rsidP="00433B98">
            <w:pPr>
              <w:pStyle w:val="Nidungvnbn"/>
              <w:ind w:firstLine="0"/>
            </w:pPr>
            <w:r w:rsidRPr="00DF71E8">
              <w:t>- Giới thiệu</w:t>
            </w:r>
          </w:p>
          <w:p w:rsidR="002541D9" w:rsidRPr="00DF71E8" w:rsidRDefault="002541D9" w:rsidP="00433B98">
            <w:pPr>
              <w:pStyle w:val="Nidungvnbn"/>
              <w:ind w:firstLine="0"/>
            </w:pPr>
            <w:r w:rsidRPr="00DF71E8">
              <w:t>-Tổng quan về dự án</w:t>
            </w:r>
          </w:p>
          <w:p w:rsidR="002541D9" w:rsidRPr="00DF71E8" w:rsidRDefault="002541D9" w:rsidP="00433B98">
            <w:pPr>
              <w:pStyle w:val="Nidungvnbn"/>
              <w:ind w:firstLine="0"/>
            </w:pPr>
            <w:r w:rsidRPr="00DF71E8">
              <w:t>-Tổng quan về phỏng vấn:</w:t>
            </w:r>
          </w:p>
          <w:p w:rsidR="002541D9" w:rsidRPr="00DF71E8" w:rsidRDefault="002541D9" w:rsidP="00433B98">
            <w:pPr>
              <w:pStyle w:val="Nidungvnbn"/>
              <w:ind w:firstLine="0"/>
            </w:pPr>
            <w:r w:rsidRPr="00DF71E8">
              <w:t xml:space="preserve"> Nội dung câu hỏi:</w:t>
            </w:r>
          </w:p>
          <w:p w:rsidR="002541D9" w:rsidRPr="00DF71E8" w:rsidRDefault="002541D9" w:rsidP="00433B98">
            <w:pPr>
              <w:pStyle w:val="Nidungvnbn"/>
              <w:ind w:firstLine="0"/>
            </w:pPr>
            <w:r w:rsidRPr="00DF71E8">
              <w:t>Câu 1:Thu thập thông tin nhân sự tại cửa hàng</w:t>
            </w:r>
          </w:p>
          <w:p w:rsidR="002541D9" w:rsidRPr="00DF71E8" w:rsidRDefault="002541D9" w:rsidP="00433B98">
            <w:pPr>
              <w:pStyle w:val="Nidungvnbn"/>
              <w:ind w:firstLine="0"/>
            </w:pPr>
            <w:r w:rsidRPr="00DF71E8">
              <w:t xml:space="preserve"> Câu 2:Thu thập thông tin quản lý giờ làm và ca làm cho mỗi nhân viên</w:t>
            </w:r>
          </w:p>
          <w:p w:rsidR="002541D9" w:rsidRPr="00DF71E8" w:rsidRDefault="002541D9" w:rsidP="00433B98">
            <w:pPr>
              <w:pStyle w:val="Nidungvnbn"/>
              <w:ind w:firstLine="0"/>
            </w:pPr>
            <w:r w:rsidRPr="00DF71E8">
              <w:lastRenderedPageBreak/>
              <w:t>Câu 3:Cách tính và hình thức trả lương .</w:t>
            </w:r>
          </w:p>
          <w:p w:rsidR="002541D9" w:rsidRPr="00DF71E8" w:rsidRDefault="002541D9" w:rsidP="00433B98">
            <w:pPr>
              <w:pStyle w:val="Nidungvnbn"/>
              <w:ind w:firstLine="0"/>
            </w:pPr>
            <w:r w:rsidRPr="00DF71E8">
              <w:t>Câu 4:Các thay đổi khác trong quá trình quản lý tính lương.</w:t>
            </w:r>
          </w:p>
          <w:p w:rsidR="002541D9" w:rsidRPr="00DF71E8" w:rsidRDefault="002541D9" w:rsidP="00433B98">
            <w:pPr>
              <w:pStyle w:val="Nidungvnbn"/>
              <w:ind w:firstLine="0"/>
            </w:pPr>
            <w:r w:rsidRPr="00DF71E8">
              <w:t>Câu 5:Đề cập hệ thống mới</w:t>
            </w:r>
          </w:p>
          <w:p w:rsidR="002541D9" w:rsidRPr="00DF71E8" w:rsidRDefault="002541D9" w:rsidP="00433B98">
            <w:pPr>
              <w:pStyle w:val="Nidungvnbn"/>
              <w:ind w:firstLine="0"/>
            </w:pPr>
            <w:r w:rsidRPr="00DF71E8">
              <w:t>Tổng hợp thông tin đã thu thập</w:t>
            </w:r>
          </w:p>
          <w:p w:rsidR="002541D9" w:rsidRPr="00DF71E8" w:rsidRDefault="002541D9" w:rsidP="00433B98">
            <w:pPr>
              <w:pStyle w:val="Nidungvnbn"/>
              <w:ind w:firstLine="0"/>
            </w:pPr>
            <w:r w:rsidRPr="00DF71E8">
              <w:t>Nhận ý kiến khác từ khách hàng.</w:t>
            </w:r>
          </w:p>
          <w:p w:rsidR="002541D9" w:rsidRPr="00DF71E8" w:rsidRDefault="002541D9" w:rsidP="00433B98">
            <w:pPr>
              <w:pStyle w:val="Nidungvnbn"/>
              <w:ind w:firstLine="0"/>
            </w:pPr>
            <w:r w:rsidRPr="00DF71E8">
              <w:t>Thỏa thuận xây dựng phần mềm quản lý nhân sự dễ dàng ,hiệu quá và chính xác.</w:t>
            </w:r>
          </w:p>
        </w:tc>
        <w:tc>
          <w:tcPr>
            <w:tcW w:w="5040" w:type="dxa"/>
          </w:tcPr>
          <w:p w:rsidR="002541D9" w:rsidRPr="00DF71E8" w:rsidRDefault="002541D9" w:rsidP="00433B98">
            <w:pPr>
              <w:pStyle w:val="Nidungvnbn"/>
              <w:ind w:firstLine="0"/>
            </w:pPr>
          </w:p>
        </w:tc>
      </w:tr>
    </w:tbl>
    <w:p w:rsidR="00433B98" w:rsidRDefault="00433B98" w:rsidP="00433B98">
      <w:pPr>
        <w:pStyle w:val="Nidungvnbn"/>
        <w:rPr>
          <w:i/>
          <w:webHidden/>
        </w:rPr>
      </w:pPr>
    </w:p>
    <w:p w:rsidR="002541D9" w:rsidRDefault="00433B98" w:rsidP="00433B98">
      <w:pPr>
        <w:pStyle w:val="Tiumccp3"/>
        <w:rPr>
          <w:webHidden/>
        </w:rPr>
      </w:pPr>
      <w:bookmarkStart w:id="35" w:name="_Toc469225873"/>
      <w:r w:rsidRPr="00433B98">
        <w:rPr>
          <w:webHidden/>
        </w:rPr>
        <w:t>1.3.3.2.</w:t>
      </w:r>
      <w:r w:rsidR="00EC2EC4">
        <w:rPr>
          <w:webHidden/>
        </w:rPr>
        <w:t xml:space="preserve"> </w:t>
      </w:r>
      <w:r w:rsidR="002541D9" w:rsidRPr="00433B98">
        <w:rPr>
          <w:webHidden/>
        </w:rPr>
        <w:t>Phiếu phỏng vấn</w:t>
      </w:r>
      <w:bookmarkEnd w:id="35"/>
    </w:p>
    <w:p w:rsidR="00433B98" w:rsidRPr="00433B98" w:rsidRDefault="00433B98" w:rsidP="00433B98">
      <w:pPr>
        <w:pStyle w:val="Nidungvnbn"/>
        <w:rPr>
          <w:webHidden/>
        </w:rPr>
      </w:pPr>
    </w:p>
    <w:tbl>
      <w:tblPr>
        <w:tblStyle w:val="TableGrid"/>
        <w:tblW w:w="0" w:type="auto"/>
        <w:tblLook w:val="04A0" w:firstRow="1" w:lastRow="0" w:firstColumn="1" w:lastColumn="0" w:noHBand="0" w:noVBand="1"/>
      </w:tblPr>
      <w:tblGrid>
        <w:gridCol w:w="4557"/>
        <w:gridCol w:w="4554"/>
      </w:tblGrid>
      <w:tr w:rsidR="002541D9" w:rsidRPr="00DF71E8" w:rsidTr="00433B98">
        <w:tc>
          <w:tcPr>
            <w:tcW w:w="9111" w:type="dxa"/>
            <w:gridSpan w:val="2"/>
          </w:tcPr>
          <w:p w:rsidR="002541D9" w:rsidRPr="00433B98" w:rsidRDefault="002541D9" w:rsidP="00433B98">
            <w:pPr>
              <w:pStyle w:val="Nidungvnbn"/>
              <w:ind w:firstLine="67"/>
              <w:jc w:val="center"/>
              <w:rPr>
                <w:b/>
              </w:rPr>
            </w:pPr>
            <w:r w:rsidRPr="00433B98">
              <w:rPr>
                <w:b/>
              </w:rPr>
              <w:t>Phiếu phỏng vấn</w:t>
            </w:r>
          </w:p>
        </w:tc>
      </w:tr>
      <w:tr w:rsidR="00433B98" w:rsidRPr="00DF71E8" w:rsidTr="00C458A1">
        <w:tc>
          <w:tcPr>
            <w:tcW w:w="9111" w:type="dxa"/>
            <w:gridSpan w:val="2"/>
          </w:tcPr>
          <w:p w:rsidR="00433B98" w:rsidRPr="00433B98" w:rsidRDefault="00433B98" w:rsidP="00433B98">
            <w:pPr>
              <w:pStyle w:val="Nidungvnbn"/>
              <w:ind w:firstLine="67"/>
              <w:jc w:val="center"/>
              <w:rPr>
                <w:b/>
              </w:rPr>
            </w:pPr>
            <w:r w:rsidRPr="00433B98">
              <w:rPr>
                <w:b/>
              </w:rPr>
              <w:t>Dự án quản lý nhân sự</w:t>
            </w:r>
          </w:p>
        </w:tc>
      </w:tr>
      <w:tr w:rsidR="00433B98" w:rsidRPr="00DF71E8" w:rsidTr="00C458A1">
        <w:tc>
          <w:tcPr>
            <w:tcW w:w="9111" w:type="dxa"/>
            <w:gridSpan w:val="2"/>
          </w:tcPr>
          <w:p w:rsidR="00433B98" w:rsidRPr="00433B98" w:rsidRDefault="00433B98" w:rsidP="00433B98">
            <w:pPr>
              <w:pStyle w:val="Nidungvnbn"/>
              <w:ind w:firstLine="67"/>
              <w:jc w:val="center"/>
              <w:rPr>
                <w:b/>
              </w:rPr>
            </w:pPr>
            <w:r w:rsidRPr="00433B98">
              <w:rPr>
                <w:b/>
              </w:rPr>
              <w:t>Người được hỏi:Trần Thị Minh Thư</w:t>
            </w:r>
          </w:p>
        </w:tc>
      </w:tr>
      <w:tr w:rsidR="002541D9" w:rsidRPr="00DF71E8" w:rsidTr="00433B98">
        <w:trPr>
          <w:trHeight w:val="2208"/>
        </w:trPr>
        <w:tc>
          <w:tcPr>
            <w:tcW w:w="4557" w:type="dxa"/>
          </w:tcPr>
          <w:p w:rsidR="002541D9" w:rsidRPr="00DF71E8" w:rsidRDefault="002541D9" w:rsidP="00EC2EC4">
            <w:pPr>
              <w:pStyle w:val="Nidungvnbn"/>
              <w:ind w:hanging="23"/>
            </w:pPr>
            <w:r w:rsidRPr="00DF71E8">
              <w:t>Câu 1:Mỗi nhân viên chị cần lưu giữ những thông tin gì?</w:t>
            </w:r>
          </w:p>
          <w:p w:rsidR="002541D9" w:rsidRPr="00DF71E8" w:rsidRDefault="002541D9" w:rsidP="00EC2EC4">
            <w:pPr>
              <w:pStyle w:val="Nidungvnbn"/>
              <w:ind w:hanging="23"/>
            </w:pPr>
          </w:p>
          <w:p w:rsidR="002541D9" w:rsidRPr="00DF71E8" w:rsidRDefault="002541D9" w:rsidP="00EC2EC4">
            <w:pPr>
              <w:pStyle w:val="Nidungvnbn"/>
              <w:ind w:hanging="23"/>
            </w:pPr>
            <w:r w:rsidRPr="00DF71E8">
              <w:t>Câu 2:Cách chị sắp xếp lịch làm cho mỗi nhân viên như thế nào?có mất nhiều thời gian không?</w:t>
            </w:r>
          </w:p>
          <w:p w:rsidR="002541D9" w:rsidRPr="00DF71E8" w:rsidRDefault="002541D9" w:rsidP="00EC2EC4">
            <w:pPr>
              <w:pStyle w:val="Nidungvnbn"/>
              <w:ind w:hanging="23"/>
            </w:pPr>
          </w:p>
          <w:p w:rsidR="002541D9" w:rsidRPr="00DF71E8" w:rsidRDefault="002541D9" w:rsidP="00EC2EC4">
            <w:pPr>
              <w:pStyle w:val="Nidungvnbn"/>
              <w:ind w:hanging="23"/>
            </w:pPr>
          </w:p>
          <w:p w:rsidR="002541D9" w:rsidRPr="00DF71E8" w:rsidRDefault="002541D9" w:rsidP="00EC2EC4">
            <w:pPr>
              <w:pStyle w:val="Nidungvnbn"/>
              <w:ind w:hanging="23"/>
            </w:pPr>
          </w:p>
          <w:p w:rsidR="002541D9" w:rsidRDefault="002541D9" w:rsidP="00EC2EC4">
            <w:pPr>
              <w:pStyle w:val="Nidungvnbn"/>
              <w:ind w:hanging="23"/>
            </w:pPr>
          </w:p>
          <w:p w:rsidR="002541D9" w:rsidRPr="00DF71E8" w:rsidRDefault="002541D9" w:rsidP="00EC2EC4">
            <w:pPr>
              <w:pStyle w:val="Nidungvnbn"/>
              <w:ind w:hanging="23"/>
            </w:pPr>
            <w:r w:rsidRPr="00DF71E8">
              <w:lastRenderedPageBreak/>
              <w:t>Câu 3 :Việc chị trả lương cho mỗi nhân viên cụ thể là như thế nào?và hình thức trả lương là gì?</w:t>
            </w:r>
          </w:p>
          <w:p w:rsidR="002541D9" w:rsidRPr="00DF71E8" w:rsidRDefault="002541D9" w:rsidP="00EC2EC4">
            <w:pPr>
              <w:pStyle w:val="Nidungvnbn"/>
              <w:ind w:hanging="23"/>
            </w:pPr>
          </w:p>
          <w:p w:rsidR="002541D9" w:rsidRPr="00DF71E8" w:rsidRDefault="002541D9" w:rsidP="00EC2EC4">
            <w:pPr>
              <w:pStyle w:val="Nidungvnbn"/>
              <w:ind w:hanging="23"/>
            </w:pPr>
          </w:p>
          <w:p w:rsidR="009B1EF5" w:rsidRDefault="009B1EF5" w:rsidP="00EC2EC4">
            <w:pPr>
              <w:pStyle w:val="Nidungvnbn"/>
              <w:ind w:hanging="23"/>
            </w:pPr>
          </w:p>
          <w:p w:rsidR="002541D9" w:rsidRPr="00DF71E8" w:rsidRDefault="002541D9" w:rsidP="00EC2EC4">
            <w:pPr>
              <w:pStyle w:val="Nidungvnbn"/>
              <w:ind w:hanging="23"/>
            </w:pPr>
            <w:r w:rsidRPr="00DF71E8">
              <w:t>Câu 4:Trong mỗi tháng có những thay đổi nào khác của việc trả lương không?</w:t>
            </w:r>
          </w:p>
          <w:p w:rsidR="002541D9" w:rsidRPr="00DF71E8" w:rsidRDefault="002541D9" w:rsidP="00EC2EC4">
            <w:pPr>
              <w:pStyle w:val="Nidungvnbn"/>
              <w:ind w:hanging="23"/>
            </w:pPr>
          </w:p>
          <w:p w:rsidR="002541D9" w:rsidRPr="00DF71E8" w:rsidRDefault="002541D9" w:rsidP="00EC2EC4">
            <w:pPr>
              <w:pStyle w:val="Nidungvnbn"/>
              <w:ind w:hanging="23"/>
            </w:pPr>
          </w:p>
          <w:p w:rsidR="002541D9" w:rsidRPr="00DF71E8" w:rsidRDefault="002541D9" w:rsidP="00EC2EC4">
            <w:pPr>
              <w:pStyle w:val="Nidungvnbn"/>
              <w:ind w:hanging="23"/>
            </w:pPr>
          </w:p>
          <w:p w:rsidR="002541D9" w:rsidRPr="00DF71E8" w:rsidRDefault="002541D9" w:rsidP="00EC2EC4">
            <w:pPr>
              <w:pStyle w:val="Nidungvnbn"/>
              <w:ind w:hanging="23"/>
            </w:pPr>
            <w:r w:rsidRPr="00DF71E8">
              <w:t>Câu 5:Chị nghĩ sao về một phần mềm quản lý hiểu quả và chính xác hơn?</w:t>
            </w:r>
          </w:p>
          <w:p w:rsidR="002541D9" w:rsidRPr="00DF71E8" w:rsidRDefault="002541D9" w:rsidP="00433B98">
            <w:pPr>
              <w:pStyle w:val="Nidungvnbn"/>
            </w:pPr>
          </w:p>
        </w:tc>
        <w:tc>
          <w:tcPr>
            <w:tcW w:w="4554" w:type="dxa"/>
          </w:tcPr>
          <w:p w:rsidR="002541D9" w:rsidRPr="00DF71E8" w:rsidRDefault="002541D9" w:rsidP="00EC2EC4">
            <w:pPr>
              <w:pStyle w:val="Nidungvnbn"/>
              <w:ind w:firstLine="0"/>
            </w:pPr>
            <w:r w:rsidRPr="00AC140D">
              <w:rPr>
                <w:u w:val="single"/>
              </w:rPr>
              <w:lastRenderedPageBreak/>
              <w:t>Trả lời</w:t>
            </w:r>
            <w:r>
              <w:t>:</w:t>
            </w:r>
            <w:r w:rsidRPr="00DF71E8">
              <w:t>Sơ yếu lý lịch cá nhân, thông tin liên lạc</w:t>
            </w:r>
          </w:p>
          <w:p w:rsidR="002541D9" w:rsidRPr="00DF71E8" w:rsidRDefault="002541D9" w:rsidP="00EC2EC4">
            <w:pPr>
              <w:pStyle w:val="Nidungvnbn"/>
              <w:ind w:firstLine="0"/>
            </w:pPr>
          </w:p>
          <w:p w:rsidR="002541D9" w:rsidRPr="00DF71E8" w:rsidRDefault="002541D9" w:rsidP="00EC2EC4">
            <w:pPr>
              <w:pStyle w:val="Nidungvnbn"/>
              <w:ind w:firstLine="0"/>
            </w:pPr>
            <w:r w:rsidRPr="00AC140D">
              <w:rPr>
                <w:u w:val="single"/>
              </w:rPr>
              <w:t>Trả lời</w:t>
            </w:r>
            <w:r>
              <w:t>:</w:t>
            </w:r>
            <w:r w:rsidRPr="00DF71E8">
              <w:t>Trung bình mỗi bạn từ 5 - 7 ca / tuần.sắp xếp dựa vào thời gian các bạn có thể làm việc được trong tuần, việc xếp ca sẽ tốn thời gian phụ thuộc vào các ca đăng ký của các bạn có trùng lắp hay dư thiếu hay không.</w:t>
            </w:r>
          </w:p>
          <w:p w:rsidR="002541D9" w:rsidRPr="00DF71E8" w:rsidRDefault="002541D9" w:rsidP="00EC2EC4">
            <w:pPr>
              <w:pStyle w:val="Nidungvnbn"/>
              <w:ind w:firstLine="0"/>
            </w:pPr>
          </w:p>
          <w:p w:rsidR="002541D9" w:rsidRPr="00DF71E8" w:rsidRDefault="002541D9" w:rsidP="00EC2EC4">
            <w:pPr>
              <w:pStyle w:val="Nidungvnbn"/>
              <w:ind w:firstLine="0"/>
            </w:pPr>
            <w:r w:rsidRPr="00AC140D">
              <w:rPr>
                <w:u w:val="single"/>
              </w:rPr>
              <w:t>Trả lời</w:t>
            </w:r>
            <w:r>
              <w:t>:</w:t>
            </w:r>
            <w:r w:rsidRPr="00DF71E8">
              <w:t xml:space="preserve">Trả lương sẽ dựa vào mức lương cơ bản rồi cân chỉnh theo khả năng đảm </w:t>
            </w:r>
            <w:r w:rsidRPr="00DF71E8">
              <w:lastRenderedPageBreak/>
              <w:t>nhận và cách thức làm việc, hình thức trả lương là bằng tiền mặt</w:t>
            </w:r>
          </w:p>
          <w:p w:rsidR="002541D9" w:rsidRPr="00DF71E8" w:rsidRDefault="002541D9" w:rsidP="00EC2EC4">
            <w:pPr>
              <w:pStyle w:val="Nidungvnbn"/>
              <w:ind w:firstLine="0"/>
            </w:pPr>
          </w:p>
          <w:p w:rsidR="002541D9" w:rsidRPr="00DF71E8" w:rsidRDefault="002541D9" w:rsidP="00EC2EC4">
            <w:pPr>
              <w:pStyle w:val="Nidungvnbn"/>
              <w:ind w:firstLine="0"/>
            </w:pPr>
            <w:r w:rsidRPr="00AC140D">
              <w:rPr>
                <w:u w:val="single"/>
              </w:rPr>
              <w:t>Trả lời</w:t>
            </w:r>
            <w:r>
              <w:t>:</w:t>
            </w:r>
            <w:r w:rsidRPr="00DF71E8">
              <w:t>Nếu tháng đó năng suất làm việc cao hoặc có trùng ngày lễ tết thì sẽ được hưởng thêm mức lương phụ cấp hoặc trừ lại vì một số lý do nào đó.</w:t>
            </w:r>
          </w:p>
          <w:p w:rsidR="002541D9" w:rsidRPr="00DF71E8" w:rsidRDefault="002541D9" w:rsidP="00EC2EC4">
            <w:pPr>
              <w:pStyle w:val="Nidungvnbn"/>
              <w:ind w:firstLine="0"/>
            </w:pPr>
          </w:p>
          <w:p w:rsidR="002541D9" w:rsidRPr="00DF71E8" w:rsidRDefault="002541D9" w:rsidP="00EC2EC4">
            <w:pPr>
              <w:pStyle w:val="Nidungvnbn"/>
              <w:ind w:firstLine="0"/>
            </w:pPr>
            <w:r w:rsidRPr="00AC140D">
              <w:rPr>
                <w:u w:val="single"/>
              </w:rPr>
              <w:t>Trả lời</w:t>
            </w:r>
            <w:r>
              <w:t>:</w:t>
            </w:r>
            <w:r w:rsidRPr="00DF71E8">
              <w:t>Nếu có được 1 phần mềm như vậy thì quá tốt rồi, đỡ tốn thời gian, nhân công, nhân lực và nhất là tiết kiệm được chi phí</w:t>
            </w:r>
          </w:p>
          <w:p w:rsidR="002541D9" w:rsidRPr="00DF71E8" w:rsidRDefault="002541D9" w:rsidP="00433B98">
            <w:pPr>
              <w:pStyle w:val="Nidungvnbn"/>
            </w:pPr>
          </w:p>
        </w:tc>
      </w:tr>
      <w:tr w:rsidR="002541D9" w:rsidRPr="00DF71E8" w:rsidTr="00433B98">
        <w:trPr>
          <w:trHeight w:val="1763"/>
        </w:trPr>
        <w:tc>
          <w:tcPr>
            <w:tcW w:w="9111" w:type="dxa"/>
            <w:gridSpan w:val="2"/>
          </w:tcPr>
          <w:p w:rsidR="00EC2EC4" w:rsidRPr="00EC2EC4" w:rsidRDefault="002541D9" w:rsidP="00EC2EC4">
            <w:pPr>
              <w:pStyle w:val="Nidungvnbn"/>
              <w:ind w:firstLine="0"/>
              <w:rPr>
                <w:b/>
              </w:rPr>
            </w:pPr>
            <w:r w:rsidRPr="00EC2EC4">
              <w:rPr>
                <w:b/>
              </w:rPr>
              <w:lastRenderedPageBreak/>
              <w:t>Đánh giá chung:</w:t>
            </w:r>
          </w:p>
          <w:p w:rsidR="00EC2EC4" w:rsidRDefault="00EC2EC4" w:rsidP="00EC2EC4">
            <w:pPr>
              <w:pStyle w:val="Nidungvnbn"/>
              <w:ind w:firstLine="0"/>
            </w:pPr>
            <w:r>
              <w:t xml:space="preserve">- </w:t>
            </w:r>
            <w:r w:rsidR="002541D9" w:rsidRPr="00DF71E8">
              <w:t>Người trả lời trả lời rõ ràng ,nhiệt tình cung cấp đầy đủ thông tin quản lý cần thiết</w:t>
            </w:r>
            <w:r w:rsidR="002541D9">
              <w:t>.</w:t>
            </w:r>
          </w:p>
          <w:p w:rsidR="002541D9" w:rsidRPr="00DF71E8" w:rsidRDefault="00EC2EC4" w:rsidP="00EC2EC4">
            <w:pPr>
              <w:pStyle w:val="Nidungvnbn"/>
              <w:ind w:firstLine="0"/>
            </w:pPr>
            <w:r>
              <w:t xml:space="preserve">- </w:t>
            </w:r>
            <w:r w:rsidR="002541D9" w:rsidRPr="00DF71E8">
              <w:t>Việc sắp xếp ca làm cho nhân viên là một vấn đề cần điều chỉnh cho phù hợp,cách tính các mức thay đổi của lương nhân viên cần cải thiện sao cho dễ quản lý .</w:t>
            </w:r>
          </w:p>
          <w:p w:rsidR="002541D9" w:rsidRPr="00DF71E8" w:rsidRDefault="00EC2EC4" w:rsidP="00EC2EC4">
            <w:pPr>
              <w:pStyle w:val="Nidungvnbn"/>
              <w:ind w:firstLine="0"/>
            </w:pPr>
            <w:r>
              <w:t xml:space="preserve">- </w:t>
            </w:r>
            <w:r w:rsidR="002541D9" w:rsidRPr="00DF71E8">
              <w:t>Hoàn thành đày đủ những thông tin cần thiết để thỏa thuận một phần mềm hữu ích cho hệ thống hiện tại</w:t>
            </w:r>
          </w:p>
        </w:tc>
      </w:tr>
    </w:tbl>
    <w:p w:rsidR="002541D9" w:rsidRPr="009B439A" w:rsidRDefault="002541D9" w:rsidP="00433B98">
      <w:pPr>
        <w:pStyle w:val="Nidungvnbn"/>
      </w:pPr>
      <w:r>
        <w:rPr>
          <w:webHidden/>
        </w:rPr>
        <w:br/>
      </w:r>
      <w:r w:rsidRPr="009B439A">
        <w:rPr>
          <w:webHidden/>
        </w:rPr>
        <w:tab/>
      </w:r>
    </w:p>
    <w:p w:rsidR="00EC2EC4" w:rsidRPr="00326070" w:rsidRDefault="00EC2EC4" w:rsidP="00326070">
      <w:pPr>
        <w:pStyle w:val="Tiumccp2"/>
      </w:pPr>
      <w:bookmarkStart w:id="36" w:name="_Toc469225874"/>
      <w:r w:rsidRPr="00326070">
        <w:t xml:space="preserve">1.3.4. </w:t>
      </w:r>
      <w:r w:rsidR="002541D9" w:rsidRPr="00326070">
        <w:t>Biểu mẫu thu thập</w:t>
      </w:r>
      <w:bookmarkEnd w:id="36"/>
      <w:r w:rsidRPr="00326070">
        <w:br w:type="page"/>
      </w:r>
    </w:p>
    <w:p w:rsidR="002541D9" w:rsidRPr="007D2773" w:rsidRDefault="00EC2EC4" w:rsidP="00EC2EC4">
      <w:pPr>
        <w:pStyle w:val="Tiumccp3"/>
        <w:rPr>
          <w:webHidden/>
        </w:rPr>
      </w:pPr>
      <w:bookmarkStart w:id="37" w:name="_Toc469225875"/>
      <w:r>
        <w:rPr>
          <w:webHidden/>
        </w:rPr>
        <w:lastRenderedPageBreak/>
        <w:t xml:space="preserve">1.3.4.1. </w:t>
      </w:r>
      <w:r w:rsidR="002541D9" w:rsidRPr="007D2773">
        <w:rPr>
          <w:webHidden/>
        </w:rPr>
        <w:t>Phiếu nhập hàng</w:t>
      </w:r>
      <w:bookmarkEnd w:id="37"/>
    </w:p>
    <w:tbl>
      <w:tblPr>
        <w:tblStyle w:val="TableGrid"/>
        <w:tblW w:w="0" w:type="auto"/>
        <w:tblLook w:val="04A0" w:firstRow="1" w:lastRow="0" w:firstColumn="1" w:lastColumn="0" w:noHBand="0" w:noVBand="1"/>
      </w:tblPr>
      <w:tblGrid>
        <w:gridCol w:w="9111"/>
      </w:tblGrid>
      <w:tr w:rsidR="002541D9" w:rsidTr="00EC2EC4">
        <w:trPr>
          <w:trHeight w:val="5624"/>
        </w:trPr>
        <w:tc>
          <w:tcPr>
            <w:tcW w:w="9111" w:type="dxa"/>
          </w:tcPr>
          <w:p w:rsidR="002541D9" w:rsidRPr="008041BB" w:rsidRDefault="002541D9" w:rsidP="00326070">
            <w:pPr>
              <w:pStyle w:val="Nidungvnbn"/>
              <w:ind w:firstLine="0"/>
              <w:jc w:val="left"/>
              <w:rPr>
                <w:i/>
                <w:webHidden/>
              </w:rPr>
            </w:pPr>
            <w:r w:rsidRPr="008041BB">
              <w:rPr>
                <w:i/>
                <w:webHidden/>
              </w:rPr>
              <w:t>Ubanstation Bàu Cát</w:t>
            </w:r>
          </w:p>
          <w:p w:rsidR="002541D9" w:rsidRPr="008041BB" w:rsidRDefault="002541D9" w:rsidP="00326070">
            <w:pPr>
              <w:pStyle w:val="Nidungvnbn"/>
              <w:ind w:firstLine="0"/>
              <w:jc w:val="left"/>
              <w:rPr>
                <w:i/>
                <w:webHidden/>
              </w:rPr>
            </w:pPr>
            <w:r w:rsidRPr="008041BB">
              <w:rPr>
                <w:i/>
                <w:webHidden/>
              </w:rPr>
              <w:t>172 Bàu cát-P14-Q Tân Bình</w:t>
            </w:r>
          </w:p>
          <w:p w:rsidR="002541D9" w:rsidRPr="008041BB" w:rsidRDefault="002541D9" w:rsidP="00326070">
            <w:pPr>
              <w:pStyle w:val="Nidungvnbn"/>
              <w:ind w:firstLine="0"/>
              <w:jc w:val="left"/>
              <w:rPr>
                <w:i/>
                <w:webHidden/>
              </w:rPr>
            </w:pPr>
            <w:r w:rsidRPr="008041BB">
              <w:rPr>
                <w:i/>
                <w:webHidden/>
              </w:rPr>
              <w:t>Điện thoại:08-6654-7777</w:t>
            </w:r>
          </w:p>
          <w:p w:rsidR="002541D9" w:rsidRDefault="002541D9" w:rsidP="00433B98">
            <w:pPr>
              <w:pStyle w:val="Nidungvnbn"/>
              <w:rPr>
                <w:webHidden/>
              </w:rPr>
            </w:pPr>
          </w:p>
          <w:p w:rsidR="002541D9" w:rsidRDefault="002541D9" w:rsidP="00433B98">
            <w:pPr>
              <w:pStyle w:val="Nidungvnbn"/>
              <w:rPr>
                <w:webHidden/>
              </w:rPr>
            </w:pPr>
          </w:p>
          <w:p w:rsidR="002541D9" w:rsidRPr="00326070" w:rsidRDefault="002541D9" w:rsidP="00326070">
            <w:pPr>
              <w:pStyle w:val="Nidungvnbn"/>
              <w:jc w:val="center"/>
              <w:rPr>
                <w:b/>
                <w:webHidden/>
                <w:sz w:val="28"/>
                <w:szCs w:val="28"/>
              </w:rPr>
            </w:pPr>
            <w:r w:rsidRPr="00326070">
              <w:rPr>
                <w:b/>
                <w:webHidden/>
                <w:sz w:val="28"/>
                <w:szCs w:val="28"/>
              </w:rPr>
              <w:t>PHIẾU NHẬP HÀNG</w:t>
            </w:r>
          </w:p>
          <w:p w:rsidR="002541D9" w:rsidRDefault="002541D9" w:rsidP="00433B98">
            <w:pPr>
              <w:pStyle w:val="Nidungvnbn"/>
              <w:rPr>
                <w:webHidden/>
                <w:sz w:val="28"/>
                <w:szCs w:val="28"/>
              </w:rPr>
            </w:pPr>
          </w:p>
          <w:p w:rsidR="002541D9" w:rsidRPr="00326070" w:rsidRDefault="002541D9" w:rsidP="00326070">
            <w:pPr>
              <w:pStyle w:val="Nidungvnbn"/>
              <w:jc w:val="center"/>
              <w:rPr>
                <w:b/>
                <w:webHidden/>
                <w:sz w:val="28"/>
                <w:szCs w:val="28"/>
              </w:rPr>
            </w:pPr>
            <w:r w:rsidRPr="00326070">
              <w:rPr>
                <w:b/>
                <w:webHidden/>
                <w:sz w:val="28"/>
                <w:szCs w:val="28"/>
              </w:rPr>
              <w:t>Số phiếu nhập:.......................................................</w:t>
            </w:r>
          </w:p>
          <w:p w:rsidR="002541D9" w:rsidRPr="00326070" w:rsidRDefault="002541D9" w:rsidP="00326070">
            <w:pPr>
              <w:pStyle w:val="Nidungvnbn"/>
              <w:jc w:val="center"/>
              <w:rPr>
                <w:b/>
                <w:webHidden/>
                <w:sz w:val="28"/>
                <w:szCs w:val="28"/>
              </w:rPr>
            </w:pPr>
            <w:r w:rsidRPr="00326070">
              <w:rPr>
                <w:b/>
                <w:webHidden/>
                <w:sz w:val="28"/>
                <w:szCs w:val="28"/>
              </w:rPr>
              <w:t>Ngày nhập:............................................................</w:t>
            </w:r>
          </w:p>
          <w:p w:rsidR="002541D9" w:rsidRPr="00326070" w:rsidRDefault="002541D9" w:rsidP="00326070">
            <w:pPr>
              <w:pStyle w:val="Nidungvnbn"/>
              <w:jc w:val="center"/>
              <w:rPr>
                <w:b/>
                <w:webHidden/>
                <w:sz w:val="28"/>
                <w:szCs w:val="28"/>
              </w:rPr>
            </w:pPr>
            <w:r w:rsidRPr="00326070">
              <w:rPr>
                <w:b/>
                <w:webHidden/>
                <w:sz w:val="28"/>
                <w:szCs w:val="28"/>
              </w:rPr>
              <w:t>Nhà cung cấp.........................................................</w:t>
            </w:r>
          </w:p>
          <w:p w:rsidR="002541D9" w:rsidRPr="00055E2B" w:rsidRDefault="002541D9" w:rsidP="00433B98">
            <w:pPr>
              <w:pStyle w:val="Nidungvnbn"/>
              <w:rPr>
                <w:webHidden/>
                <w:sz w:val="28"/>
                <w:szCs w:val="28"/>
              </w:rPr>
            </w:pPr>
          </w:p>
          <w:tbl>
            <w:tblPr>
              <w:tblStyle w:val="TableGrid"/>
              <w:tblW w:w="0" w:type="auto"/>
              <w:tblLook w:val="04A0" w:firstRow="1" w:lastRow="0" w:firstColumn="1" w:lastColumn="0" w:noHBand="0" w:noVBand="1"/>
            </w:tblPr>
            <w:tblGrid>
              <w:gridCol w:w="1475"/>
              <w:gridCol w:w="1480"/>
              <w:gridCol w:w="1481"/>
              <w:gridCol w:w="1485"/>
              <w:gridCol w:w="1476"/>
              <w:gridCol w:w="1488"/>
            </w:tblGrid>
            <w:tr w:rsidR="002541D9" w:rsidTr="00C458A1">
              <w:tc>
                <w:tcPr>
                  <w:tcW w:w="1520" w:type="dxa"/>
                </w:tcPr>
                <w:p w:rsidR="002541D9" w:rsidRPr="00055E2B" w:rsidRDefault="002541D9" w:rsidP="00326070">
                  <w:pPr>
                    <w:pStyle w:val="Nidungvnbn"/>
                    <w:tabs>
                      <w:tab w:val="left" w:pos="584"/>
                    </w:tabs>
                    <w:ind w:firstLine="0"/>
                    <w:rPr>
                      <w:webHidden/>
                      <w:sz w:val="28"/>
                      <w:szCs w:val="28"/>
                    </w:rPr>
                  </w:pPr>
                  <w:r w:rsidRPr="00055E2B">
                    <w:rPr>
                      <w:webHidden/>
                      <w:sz w:val="28"/>
                      <w:szCs w:val="28"/>
                    </w:rPr>
                    <w:t>STT</w:t>
                  </w:r>
                </w:p>
              </w:tc>
              <w:tc>
                <w:tcPr>
                  <w:tcW w:w="1520" w:type="dxa"/>
                </w:tcPr>
                <w:p w:rsidR="002541D9" w:rsidRPr="00055E2B" w:rsidRDefault="002541D9" w:rsidP="00326070">
                  <w:pPr>
                    <w:pStyle w:val="Nidungvnbn"/>
                    <w:tabs>
                      <w:tab w:val="left" w:pos="584"/>
                    </w:tabs>
                    <w:ind w:firstLine="0"/>
                    <w:rPr>
                      <w:webHidden/>
                      <w:sz w:val="28"/>
                      <w:szCs w:val="28"/>
                    </w:rPr>
                  </w:pPr>
                  <w:r w:rsidRPr="00055E2B">
                    <w:rPr>
                      <w:webHidden/>
                      <w:sz w:val="28"/>
                      <w:szCs w:val="28"/>
                    </w:rPr>
                    <w:t>Mã NCC</w:t>
                  </w:r>
                </w:p>
              </w:tc>
              <w:tc>
                <w:tcPr>
                  <w:tcW w:w="1521" w:type="dxa"/>
                </w:tcPr>
                <w:p w:rsidR="002541D9" w:rsidRPr="00055E2B" w:rsidRDefault="002541D9" w:rsidP="00326070">
                  <w:pPr>
                    <w:pStyle w:val="Nidungvnbn"/>
                    <w:tabs>
                      <w:tab w:val="left" w:pos="584"/>
                    </w:tabs>
                    <w:ind w:firstLine="0"/>
                    <w:rPr>
                      <w:webHidden/>
                      <w:sz w:val="28"/>
                      <w:szCs w:val="28"/>
                    </w:rPr>
                  </w:pPr>
                  <w:r w:rsidRPr="00055E2B">
                    <w:rPr>
                      <w:webHidden/>
                      <w:sz w:val="28"/>
                      <w:szCs w:val="28"/>
                    </w:rPr>
                    <w:t>Mã NVL</w:t>
                  </w:r>
                </w:p>
              </w:tc>
              <w:tc>
                <w:tcPr>
                  <w:tcW w:w="1521" w:type="dxa"/>
                </w:tcPr>
                <w:p w:rsidR="002541D9" w:rsidRPr="00055E2B" w:rsidRDefault="002541D9" w:rsidP="00326070">
                  <w:pPr>
                    <w:pStyle w:val="Nidungvnbn"/>
                    <w:tabs>
                      <w:tab w:val="left" w:pos="584"/>
                    </w:tabs>
                    <w:ind w:firstLine="0"/>
                    <w:rPr>
                      <w:webHidden/>
                      <w:sz w:val="28"/>
                      <w:szCs w:val="28"/>
                    </w:rPr>
                  </w:pPr>
                  <w:r w:rsidRPr="00055E2B">
                    <w:rPr>
                      <w:webHidden/>
                      <w:sz w:val="28"/>
                      <w:szCs w:val="28"/>
                    </w:rPr>
                    <w:t>Số lượng</w:t>
                  </w:r>
                </w:p>
              </w:tc>
              <w:tc>
                <w:tcPr>
                  <w:tcW w:w="1521" w:type="dxa"/>
                </w:tcPr>
                <w:p w:rsidR="002541D9" w:rsidRPr="00055E2B" w:rsidRDefault="002541D9" w:rsidP="00326070">
                  <w:pPr>
                    <w:pStyle w:val="Nidungvnbn"/>
                    <w:tabs>
                      <w:tab w:val="left" w:pos="584"/>
                    </w:tabs>
                    <w:ind w:firstLine="0"/>
                    <w:rPr>
                      <w:webHidden/>
                      <w:sz w:val="28"/>
                      <w:szCs w:val="28"/>
                    </w:rPr>
                  </w:pPr>
                  <w:r w:rsidRPr="00055E2B">
                    <w:rPr>
                      <w:webHidden/>
                      <w:sz w:val="28"/>
                      <w:szCs w:val="28"/>
                    </w:rPr>
                    <w:t xml:space="preserve">Đơn giá </w:t>
                  </w:r>
                </w:p>
              </w:tc>
              <w:tc>
                <w:tcPr>
                  <w:tcW w:w="1521" w:type="dxa"/>
                </w:tcPr>
                <w:p w:rsidR="002541D9" w:rsidRPr="00055E2B" w:rsidRDefault="002541D9" w:rsidP="00326070">
                  <w:pPr>
                    <w:pStyle w:val="Nidungvnbn"/>
                    <w:tabs>
                      <w:tab w:val="left" w:pos="584"/>
                    </w:tabs>
                    <w:ind w:firstLine="0"/>
                    <w:rPr>
                      <w:webHidden/>
                      <w:sz w:val="28"/>
                      <w:szCs w:val="28"/>
                    </w:rPr>
                  </w:pPr>
                  <w:r w:rsidRPr="00055E2B">
                    <w:rPr>
                      <w:webHidden/>
                      <w:sz w:val="28"/>
                      <w:szCs w:val="28"/>
                    </w:rPr>
                    <w:t>Thành tiền</w:t>
                  </w:r>
                </w:p>
              </w:tc>
            </w:tr>
            <w:tr w:rsidR="002541D9" w:rsidTr="00C458A1">
              <w:tc>
                <w:tcPr>
                  <w:tcW w:w="1520" w:type="dxa"/>
                </w:tcPr>
                <w:p w:rsidR="002541D9" w:rsidRDefault="002541D9" w:rsidP="00433B98">
                  <w:pPr>
                    <w:pStyle w:val="Nidungvnbn"/>
                    <w:rPr>
                      <w:webHidden/>
                      <w:sz w:val="28"/>
                      <w:szCs w:val="28"/>
                    </w:rPr>
                  </w:pPr>
                </w:p>
              </w:tc>
              <w:tc>
                <w:tcPr>
                  <w:tcW w:w="1520" w:type="dxa"/>
                </w:tcPr>
                <w:p w:rsidR="002541D9" w:rsidRDefault="002541D9" w:rsidP="00433B98">
                  <w:pPr>
                    <w:pStyle w:val="Nidungvnbn"/>
                    <w:rPr>
                      <w:webHidden/>
                      <w:sz w:val="28"/>
                      <w:szCs w:val="28"/>
                    </w:rPr>
                  </w:pPr>
                </w:p>
              </w:tc>
              <w:tc>
                <w:tcPr>
                  <w:tcW w:w="1521" w:type="dxa"/>
                </w:tcPr>
                <w:p w:rsidR="002541D9" w:rsidRDefault="002541D9" w:rsidP="00433B98">
                  <w:pPr>
                    <w:pStyle w:val="Nidungvnbn"/>
                    <w:rPr>
                      <w:webHidden/>
                      <w:sz w:val="28"/>
                      <w:szCs w:val="28"/>
                    </w:rPr>
                  </w:pPr>
                </w:p>
              </w:tc>
              <w:tc>
                <w:tcPr>
                  <w:tcW w:w="1521" w:type="dxa"/>
                </w:tcPr>
                <w:p w:rsidR="002541D9" w:rsidRDefault="002541D9" w:rsidP="00433B98">
                  <w:pPr>
                    <w:pStyle w:val="Nidungvnbn"/>
                    <w:rPr>
                      <w:webHidden/>
                      <w:sz w:val="28"/>
                      <w:szCs w:val="28"/>
                    </w:rPr>
                  </w:pPr>
                </w:p>
              </w:tc>
              <w:tc>
                <w:tcPr>
                  <w:tcW w:w="1521" w:type="dxa"/>
                </w:tcPr>
                <w:p w:rsidR="002541D9" w:rsidRDefault="002541D9" w:rsidP="00433B98">
                  <w:pPr>
                    <w:pStyle w:val="Nidungvnbn"/>
                    <w:rPr>
                      <w:webHidden/>
                      <w:sz w:val="28"/>
                      <w:szCs w:val="28"/>
                    </w:rPr>
                  </w:pPr>
                </w:p>
              </w:tc>
              <w:tc>
                <w:tcPr>
                  <w:tcW w:w="1521" w:type="dxa"/>
                </w:tcPr>
                <w:p w:rsidR="002541D9" w:rsidRDefault="002541D9" w:rsidP="00433B98">
                  <w:pPr>
                    <w:pStyle w:val="Nidungvnbn"/>
                    <w:rPr>
                      <w:webHidden/>
                      <w:sz w:val="28"/>
                      <w:szCs w:val="28"/>
                    </w:rPr>
                  </w:pPr>
                </w:p>
              </w:tc>
            </w:tr>
            <w:tr w:rsidR="002541D9" w:rsidTr="00C458A1">
              <w:tc>
                <w:tcPr>
                  <w:tcW w:w="1520" w:type="dxa"/>
                </w:tcPr>
                <w:p w:rsidR="002541D9" w:rsidRDefault="002541D9" w:rsidP="00433B98">
                  <w:pPr>
                    <w:pStyle w:val="Nidungvnbn"/>
                    <w:rPr>
                      <w:webHidden/>
                      <w:sz w:val="28"/>
                      <w:szCs w:val="28"/>
                    </w:rPr>
                  </w:pPr>
                </w:p>
              </w:tc>
              <w:tc>
                <w:tcPr>
                  <w:tcW w:w="1520" w:type="dxa"/>
                </w:tcPr>
                <w:p w:rsidR="002541D9" w:rsidRDefault="002541D9" w:rsidP="00433B98">
                  <w:pPr>
                    <w:pStyle w:val="Nidungvnbn"/>
                    <w:rPr>
                      <w:webHidden/>
                      <w:sz w:val="28"/>
                      <w:szCs w:val="28"/>
                    </w:rPr>
                  </w:pPr>
                </w:p>
              </w:tc>
              <w:tc>
                <w:tcPr>
                  <w:tcW w:w="1521" w:type="dxa"/>
                </w:tcPr>
                <w:p w:rsidR="002541D9" w:rsidRDefault="002541D9" w:rsidP="00433B98">
                  <w:pPr>
                    <w:pStyle w:val="Nidungvnbn"/>
                    <w:rPr>
                      <w:webHidden/>
                      <w:sz w:val="28"/>
                      <w:szCs w:val="28"/>
                    </w:rPr>
                  </w:pPr>
                </w:p>
              </w:tc>
              <w:tc>
                <w:tcPr>
                  <w:tcW w:w="1521" w:type="dxa"/>
                </w:tcPr>
                <w:p w:rsidR="002541D9" w:rsidRDefault="002541D9" w:rsidP="00433B98">
                  <w:pPr>
                    <w:pStyle w:val="Nidungvnbn"/>
                    <w:rPr>
                      <w:webHidden/>
                      <w:sz w:val="28"/>
                      <w:szCs w:val="28"/>
                    </w:rPr>
                  </w:pPr>
                </w:p>
              </w:tc>
              <w:tc>
                <w:tcPr>
                  <w:tcW w:w="1521" w:type="dxa"/>
                </w:tcPr>
                <w:p w:rsidR="002541D9" w:rsidRDefault="002541D9" w:rsidP="00433B98">
                  <w:pPr>
                    <w:pStyle w:val="Nidungvnbn"/>
                    <w:rPr>
                      <w:webHidden/>
                      <w:sz w:val="28"/>
                      <w:szCs w:val="28"/>
                    </w:rPr>
                  </w:pPr>
                </w:p>
              </w:tc>
              <w:tc>
                <w:tcPr>
                  <w:tcW w:w="1521" w:type="dxa"/>
                </w:tcPr>
                <w:p w:rsidR="002541D9" w:rsidRDefault="002541D9" w:rsidP="00433B98">
                  <w:pPr>
                    <w:pStyle w:val="Nidungvnbn"/>
                    <w:rPr>
                      <w:webHidden/>
                      <w:sz w:val="28"/>
                      <w:szCs w:val="28"/>
                    </w:rPr>
                  </w:pPr>
                </w:p>
              </w:tc>
            </w:tr>
          </w:tbl>
          <w:p w:rsidR="002541D9" w:rsidRDefault="002541D9" w:rsidP="00433B98">
            <w:pPr>
              <w:pStyle w:val="Nidungvnbn"/>
              <w:rPr>
                <w:webHidden/>
                <w:sz w:val="28"/>
                <w:szCs w:val="28"/>
              </w:rPr>
            </w:pPr>
          </w:p>
          <w:p w:rsidR="002541D9" w:rsidRPr="002F6352" w:rsidRDefault="00326070" w:rsidP="00433B98">
            <w:pPr>
              <w:pStyle w:val="Nidungvnbn"/>
              <w:rPr>
                <w:webHidden/>
                <w:sz w:val="28"/>
                <w:szCs w:val="28"/>
              </w:rPr>
            </w:pPr>
            <w:r>
              <w:rPr>
                <w:b/>
                <w:webHidden/>
                <w:sz w:val="28"/>
                <w:szCs w:val="28"/>
              </w:rPr>
              <w:t xml:space="preserve">          </w:t>
            </w:r>
            <w:r w:rsidR="002541D9" w:rsidRPr="00326070">
              <w:rPr>
                <w:b/>
                <w:webHidden/>
                <w:sz w:val="28"/>
                <w:szCs w:val="28"/>
              </w:rPr>
              <w:t>Nhà cung cấp</w:t>
            </w:r>
            <w:r w:rsidR="002541D9">
              <w:rPr>
                <w:webHidden/>
                <w:sz w:val="28"/>
                <w:szCs w:val="28"/>
              </w:rPr>
              <w:t xml:space="preserve">                                              </w:t>
            </w:r>
            <w:r w:rsidR="002541D9" w:rsidRPr="00326070">
              <w:rPr>
                <w:b/>
                <w:webHidden/>
                <w:sz w:val="28"/>
                <w:szCs w:val="28"/>
              </w:rPr>
              <w:t>Thu ngân</w:t>
            </w:r>
          </w:p>
        </w:tc>
      </w:tr>
    </w:tbl>
    <w:p w:rsidR="002541D9" w:rsidRPr="002F6352" w:rsidRDefault="002541D9" w:rsidP="00433B98">
      <w:pPr>
        <w:pStyle w:val="Nidungvnbn"/>
        <w:rPr>
          <w:webHidden/>
        </w:rPr>
      </w:pPr>
    </w:p>
    <w:p w:rsidR="00EC2EC4" w:rsidRDefault="00EC2EC4" w:rsidP="00433B98">
      <w:pPr>
        <w:pStyle w:val="Nidungvnbn"/>
        <w:rPr>
          <w:i/>
          <w:webHidden/>
        </w:rPr>
      </w:pPr>
      <w:r>
        <w:rPr>
          <w:i/>
          <w:webHidden/>
        </w:rPr>
        <w:br w:type="page"/>
      </w:r>
    </w:p>
    <w:p w:rsidR="00EC2EC4" w:rsidRDefault="00EC2EC4" w:rsidP="00EC2EC4">
      <w:pPr>
        <w:pStyle w:val="Tiumccp3"/>
        <w:rPr>
          <w:webHidden/>
        </w:rPr>
      </w:pPr>
      <w:bookmarkStart w:id="38" w:name="_Toc469225876"/>
      <w:r>
        <w:rPr>
          <w:webHidden/>
        </w:rPr>
        <w:lastRenderedPageBreak/>
        <w:t xml:space="preserve">1.3.4.2. </w:t>
      </w:r>
      <w:r w:rsidR="002541D9" w:rsidRPr="007D2773">
        <w:rPr>
          <w:webHidden/>
        </w:rPr>
        <w:t>Hóa đơn bán hàng</w:t>
      </w:r>
      <w:bookmarkEnd w:id="38"/>
    </w:p>
    <w:p w:rsidR="00DD0FE2" w:rsidRDefault="00DD0FE2" w:rsidP="00EC2EC4">
      <w:pPr>
        <w:pStyle w:val="Tiumccp3"/>
        <w:rPr>
          <w:webHidden/>
        </w:rPr>
      </w:pPr>
    </w:p>
    <w:p w:rsidR="002541D9" w:rsidRDefault="002541D9" w:rsidP="00EC2EC4">
      <w:pPr>
        <w:pStyle w:val="Nidungvnbn"/>
        <w:jc w:val="center"/>
        <w:rPr>
          <w:i/>
          <w:webHidden/>
        </w:rPr>
      </w:pPr>
      <w:r>
        <w:rPr>
          <w:noProof/>
        </w:rPr>
        <w:drawing>
          <wp:inline distT="0" distB="0" distL="0" distR="0" wp14:anchorId="027610B1" wp14:editId="066AFB18">
            <wp:extent cx="2533650" cy="3533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3650" cy="3533775"/>
                    </a:xfrm>
                    <a:prstGeom prst="rect">
                      <a:avLst/>
                    </a:prstGeom>
                  </pic:spPr>
                </pic:pic>
              </a:graphicData>
            </a:graphic>
          </wp:inline>
        </w:drawing>
      </w:r>
    </w:p>
    <w:p w:rsidR="002541D9" w:rsidRPr="00A814B6" w:rsidRDefault="002541D9" w:rsidP="00433B98">
      <w:pPr>
        <w:pStyle w:val="Nidungvnbn"/>
        <w:rPr>
          <w:webHidden/>
        </w:rPr>
      </w:pPr>
    </w:p>
    <w:p w:rsidR="00EC2EC4" w:rsidRDefault="00EC2EC4" w:rsidP="00EC2EC4">
      <w:pPr>
        <w:pStyle w:val="Tiumccp3"/>
        <w:rPr>
          <w:webHidden/>
        </w:rPr>
      </w:pPr>
      <w:bookmarkStart w:id="39" w:name="_Toc469225877"/>
      <w:r>
        <w:rPr>
          <w:webHidden/>
        </w:rPr>
        <w:t xml:space="preserve">1.3.4.3. </w:t>
      </w:r>
      <w:r w:rsidR="002541D9" w:rsidRPr="007D2773">
        <w:rPr>
          <w:webHidden/>
        </w:rPr>
        <w:t>Phiếu đăng ký ca làm</w:t>
      </w:r>
      <w:bookmarkEnd w:id="39"/>
    </w:p>
    <w:p w:rsidR="002541D9" w:rsidRDefault="002541D9" w:rsidP="00EC2EC4">
      <w:pPr>
        <w:pStyle w:val="Nidungvnbn"/>
        <w:ind w:hanging="90"/>
        <w:rPr>
          <w:i/>
          <w:webHidden/>
        </w:rPr>
      </w:pPr>
      <w:r>
        <w:rPr>
          <w:noProof/>
        </w:rPr>
        <w:drawing>
          <wp:inline distT="0" distB="0" distL="0" distR="0" wp14:anchorId="512F8250" wp14:editId="26A7298C">
            <wp:extent cx="5943600" cy="12541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54125"/>
                    </a:xfrm>
                    <a:prstGeom prst="rect">
                      <a:avLst/>
                    </a:prstGeom>
                  </pic:spPr>
                </pic:pic>
              </a:graphicData>
            </a:graphic>
          </wp:inline>
        </w:drawing>
      </w:r>
      <w:r w:rsidRPr="00092076">
        <w:rPr>
          <w:i/>
          <w:webHidden/>
        </w:rPr>
        <w:br/>
      </w:r>
    </w:p>
    <w:p w:rsidR="002541D9" w:rsidRPr="00EC2EC4" w:rsidRDefault="002541D9" w:rsidP="00EC2EC4">
      <w:pPr>
        <w:pStyle w:val="Tiumccp2"/>
        <w:rPr>
          <w:webHidden/>
        </w:rPr>
      </w:pPr>
      <w:r w:rsidRPr="00EC2EC4">
        <w:rPr>
          <w:webHidden/>
        </w:rPr>
        <w:t xml:space="preserve"> </w:t>
      </w:r>
      <w:bookmarkStart w:id="40" w:name="_Toc469225878"/>
      <w:r w:rsidR="00EC2EC4" w:rsidRPr="00EC2EC4">
        <w:rPr>
          <w:webHidden/>
        </w:rPr>
        <w:t>1.</w:t>
      </w:r>
      <w:r w:rsidR="00EC2EC4">
        <w:rPr>
          <w:webHidden/>
        </w:rPr>
        <w:t xml:space="preserve">3.5. </w:t>
      </w:r>
      <w:r w:rsidRPr="00EC2EC4">
        <w:rPr>
          <w:webHidden/>
        </w:rPr>
        <w:t>Tổng hợp kết quả phỏng vấn</w:t>
      </w:r>
      <w:bookmarkEnd w:id="40"/>
    </w:p>
    <w:p w:rsidR="00EC2EC4" w:rsidRDefault="002541D9" w:rsidP="00433B98">
      <w:pPr>
        <w:pStyle w:val="Nidungvnbn"/>
        <w:rPr>
          <w:i/>
          <w:webHidden/>
        </w:rPr>
      </w:pPr>
      <w:r>
        <w:rPr>
          <w:i/>
          <w:webHidden/>
        </w:rPr>
        <w:t xml:space="preserve"> </w:t>
      </w:r>
      <w:r w:rsidRPr="0057791D">
        <w:rPr>
          <w:i/>
          <w:webHidden/>
        </w:rPr>
        <w:t>Phiếu phỏng vấn tổng hợp</w:t>
      </w:r>
      <w:r w:rsidR="00EC2EC4">
        <w:rPr>
          <w:i/>
          <w:webHidden/>
        </w:rPr>
        <w:br w:type="page"/>
      </w:r>
    </w:p>
    <w:tbl>
      <w:tblPr>
        <w:tblStyle w:val="TableGrid"/>
        <w:tblW w:w="0" w:type="auto"/>
        <w:tblLook w:val="04A0" w:firstRow="1" w:lastRow="0" w:firstColumn="1" w:lastColumn="0" w:noHBand="0" w:noVBand="1"/>
      </w:tblPr>
      <w:tblGrid>
        <w:gridCol w:w="715"/>
        <w:gridCol w:w="1260"/>
        <w:gridCol w:w="3150"/>
        <w:gridCol w:w="1620"/>
        <w:gridCol w:w="1710"/>
      </w:tblGrid>
      <w:tr w:rsidR="002541D9" w:rsidRPr="00DF71E8" w:rsidTr="00C458A1">
        <w:tc>
          <w:tcPr>
            <w:tcW w:w="715" w:type="dxa"/>
          </w:tcPr>
          <w:p w:rsidR="002541D9" w:rsidRPr="00DF71E8" w:rsidRDefault="002541D9" w:rsidP="00EC2EC4">
            <w:pPr>
              <w:pStyle w:val="Nidungvnbn"/>
              <w:ind w:firstLine="0"/>
              <w:jc w:val="center"/>
            </w:pPr>
            <w:r w:rsidRPr="00DF71E8">
              <w:lastRenderedPageBreak/>
              <w:t>STT</w:t>
            </w:r>
          </w:p>
        </w:tc>
        <w:tc>
          <w:tcPr>
            <w:tcW w:w="1260" w:type="dxa"/>
          </w:tcPr>
          <w:p w:rsidR="002541D9" w:rsidRPr="00DF71E8" w:rsidRDefault="002541D9" w:rsidP="00EC2EC4">
            <w:pPr>
              <w:pStyle w:val="Nidungvnbn"/>
              <w:ind w:firstLine="0"/>
            </w:pPr>
            <w:r w:rsidRPr="00DF71E8">
              <w:t>Tên đề tài</w:t>
            </w:r>
          </w:p>
        </w:tc>
        <w:tc>
          <w:tcPr>
            <w:tcW w:w="3150" w:type="dxa"/>
          </w:tcPr>
          <w:p w:rsidR="002541D9" w:rsidRPr="00DF71E8" w:rsidRDefault="002541D9" w:rsidP="00EC2EC4">
            <w:pPr>
              <w:pStyle w:val="Nidungvnbn"/>
              <w:ind w:hanging="18"/>
            </w:pPr>
            <w:r w:rsidRPr="00DF71E8">
              <w:t>Nội dung phỏng vấn</w:t>
            </w:r>
          </w:p>
        </w:tc>
        <w:tc>
          <w:tcPr>
            <w:tcW w:w="1620" w:type="dxa"/>
          </w:tcPr>
          <w:p w:rsidR="002541D9" w:rsidRPr="00DF71E8" w:rsidRDefault="002541D9" w:rsidP="00EC2EC4">
            <w:pPr>
              <w:pStyle w:val="Nidungvnbn"/>
              <w:ind w:hanging="20"/>
            </w:pPr>
            <w:r w:rsidRPr="00DF71E8">
              <w:t>Ngày bắt đầu</w:t>
            </w:r>
          </w:p>
        </w:tc>
        <w:tc>
          <w:tcPr>
            <w:tcW w:w="1710" w:type="dxa"/>
          </w:tcPr>
          <w:p w:rsidR="002541D9" w:rsidRPr="00DF71E8" w:rsidRDefault="002541D9" w:rsidP="00EC2EC4">
            <w:pPr>
              <w:pStyle w:val="Nidungvnbn"/>
              <w:ind w:firstLine="14"/>
            </w:pPr>
            <w:r w:rsidRPr="00DF71E8">
              <w:t>Ngày kết thúc</w:t>
            </w:r>
          </w:p>
        </w:tc>
      </w:tr>
      <w:tr w:rsidR="00C458A1" w:rsidRPr="00DF71E8" w:rsidTr="00C458A1">
        <w:tc>
          <w:tcPr>
            <w:tcW w:w="715" w:type="dxa"/>
          </w:tcPr>
          <w:p w:rsidR="002541D9" w:rsidRPr="00DF71E8" w:rsidRDefault="002541D9" w:rsidP="00EC2EC4">
            <w:pPr>
              <w:pStyle w:val="Nidungvnbn"/>
              <w:ind w:firstLine="0"/>
              <w:jc w:val="center"/>
            </w:pPr>
            <w:r w:rsidRPr="00DF71E8">
              <w:t>1</w:t>
            </w:r>
          </w:p>
          <w:p w:rsidR="002541D9" w:rsidRPr="00DF71E8" w:rsidRDefault="002541D9" w:rsidP="00EC2EC4">
            <w:pPr>
              <w:pStyle w:val="Nidungvnbn"/>
              <w:ind w:firstLine="0"/>
              <w:jc w:val="center"/>
            </w:pPr>
          </w:p>
        </w:tc>
        <w:tc>
          <w:tcPr>
            <w:tcW w:w="1260" w:type="dxa"/>
            <w:vMerge w:val="restart"/>
            <w:textDirection w:val="btLr"/>
            <w:vAlign w:val="center"/>
          </w:tcPr>
          <w:p w:rsidR="002541D9" w:rsidRPr="00DF71E8" w:rsidRDefault="002541D9" w:rsidP="00EC2EC4">
            <w:pPr>
              <w:pStyle w:val="Nidungvnbn"/>
              <w:ind w:left="113" w:right="113" w:firstLine="0"/>
              <w:jc w:val="center"/>
            </w:pPr>
            <w:r w:rsidRPr="00DF71E8">
              <w:t>Quản lý quán cà phê</w:t>
            </w:r>
          </w:p>
        </w:tc>
        <w:tc>
          <w:tcPr>
            <w:tcW w:w="3150" w:type="dxa"/>
          </w:tcPr>
          <w:p w:rsidR="002541D9" w:rsidRPr="00DF71E8" w:rsidRDefault="002541D9" w:rsidP="00EC2EC4">
            <w:pPr>
              <w:pStyle w:val="Nidungvnbn"/>
              <w:ind w:hanging="18"/>
            </w:pPr>
            <w:r w:rsidRPr="00DF71E8">
              <w:t>-Cách quản lý kho hàng</w:t>
            </w:r>
          </w:p>
        </w:tc>
        <w:tc>
          <w:tcPr>
            <w:tcW w:w="1620" w:type="dxa"/>
          </w:tcPr>
          <w:p w:rsidR="002541D9" w:rsidRPr="00DF71E8" w:rsidRDefault="002541D9" w:rsidP="00EC2EC4">
            <w:pPr>
              <w:pStyle w:val="Nidungvnbn"/>
              <w:ind w:hanging="20"/>
            </w:pPr>
            <w:r w:rsidRPr="00DF71E8">
              <w:t>16-9-2016</w:t>
            </w:r>
          </w:p>
        </w:tc>
        <w:tc>
          <w:tcPr>
            <w:tcW w:w="1710" w:type="dxa"/>
          </w:tcPr>
          <w:p w:rsidR="002541D9" w:rsidRPr="00DF71E8" w:rsidRDefault="002541D9" w:rsidP="00EC2EC4">
            <w:pPr>
              <w:pStyle w:val="Nidungvnbn"/>
              <w:ind w:firstLine="14"/>
            </w:pPr>
            <w:r w:rsidRPr="00DF71E8">
              <w:t>16-9-2016</w:t>
            </w:r>
          </w:p>
        </w:tc>
      </w:tr>
      <w:tr w:rsidR="002541D9" w:rsidRPr="00DF71E8" w:rsidTr="00C458A1">
        <w:tc>
          <w:tcPr>
            <w:tcW w:w="715" w:type="dxa"/>
          </w:tcPr>
          <w:p w:rsidR="002541D9" w:rsidRPr="00DF71E8" w:rsidRDefault="002541D9" w:rsidP="00EC2EC4">
            <w:pPr>
              <w:pStyle w:val="Nidungvnbn"/>
              <w:ind w:firstLine="0"/>
              <w:jc w:val="center"/>
            </w:pPr>
            <w:r w:rsidRPr="00DF71E8">
              <w:t>2</w:t>
            </w:r>
          </w:p>
        </w:tc>
        <w:tc>
          <w:tcPr>
            <w:tcW w:w="1260" w:type="dxa"/>
            <w:vMerge/>
          </w:tcPr>
          <w:p w:rsidR="002541D9" w:rsidRPr="00DF71E8" w:rsidRDefault="002541D9" w:rsidP="00EC2EC4">
            <w:pPr>
              <w:pStyle w:val="Nidungvnbn"/>
              <w:ind w:firstLine="0"/>
            </w:pPr>
          </w:p>
        </w:tc>
        <w:tc>
          <w:tcPr>
            <w:tcW w:w="3150" w:type="dxa"/>
          </w:tcPr>
          <w:p w:rsidR="002541D9" w:rsidRPr="00DF71E8" w:rsidRDefault="002541D9" w:rsidP="00EC2EC4">
            <w:pPr>
              <w:pStyle w:val="Nidungvnbn"/>
              <w:ind w:hanging="18"/>
            </w:pPr>
            <w:r w:rsidRPr="00DF71E8">
              <w:t>-Cách quản lý bán hàng</w:t>
            </w:r>
          </w:p>
        </w:tc>
        <w:tc>
          <w:tcPr>
            <w:tcW w:w="1620" w:type="dxa"/>
          </w:tcPr>
          <w:p w:rsidR="002541D9" w:rsidRPr="00DF71E8" w:rsidRDefault="002541D9" w:rsidP="00EC2EC4">
            <w:pPr>
              <w:pStyle w:val="Nidungvnbn"/>
              <w:ind w:hanging="20"/>
            </w:pPr>
            <w:r w:rsidRPr="00DF71E8">
              <w:t>16-9-2016</w:t>
            </w:r>
          </w:p>
        </w:tc>
        <w:tc>
          <w:tcPr>
            <w:tcW w:w="1710" w:type="dxa"/>
          </w:tcPr>
          <w:p w:rsidR="002541D9" w:rsidRPr="00DF71E8" w:rsidRDefault="002541D9" w:rsidP="00EC2EC4">
            <w:pPr>
              <w:pStyle w:val="Nidungvnbn"/>
              <w:ind w:firstLine="14"/>
            </w:pPr>
            <w:r w:rsidRPr="00DF71E8">
              <w:t>16-9-2016</w:t>
            </w:r>
          </w:p>
        </w:tc>
      </w:tr>
      <w:tr w:rsidR="002541D9" w:rsidRPr="00DF71E8" w:rsidTr="00C458A1">
        <w:tc>
          <w:tcPr>
            <w:tcW w:w="715" w:type="dxa"/>
          </w:tcPr>
          <w:p w:rsidR="002541D9" w:rsidRPr="00DF71E8" w:rsidRDefault="002541D9" w:rsidP="00EC2EC4">
            <w:pPr>
              <w:pStyle w:val="Nidungvnbn"/>
              <w:ind w:firstLine="0"/>
              <w:jc w:val="center"/>
            </w:pPr>
            <w:r w:rsidRPr="00DF71E8">
              <w:t>3</w:t>
            </w:r>
          </w:p>
        </w:tc>
        <w:tc>
          <w:tcPr>
            <w:tcW w:w="1260" w:type="dxa"/>
            <w:vMerge/>
          </w:tcPr>
          <w:p w:rsidR="002541D9" w:rsidRPr="00DF71E8" w:rsidRDefault="002541D9" w:rsidP="00EC2EC4">
            <w:pPr>
              <w:pStyle w:val="Nidungvnbn"/>
              <w:ind w:firstLine="0"/>
            </w:pPr>
          </w:p>
        </w:tc>
        <w:tc>
          <w:tcPr>
            <w:tcW w:w="3150" w:type="dxa"/>
          </w:tcPr>
          <w:p w:rsidR="002541D9" w:rsidRPr="00DF71E8" w:rsidRDefault="00C458A1" w:rsidP="00EC2EC4">
            <w:pPr>
              <w:pStyle w:val="Nidungvnbn"/>
              <w:ind w:hanging="18"/>
            </w:pPr>
            <w:r>
              <w:t>-Cách báo cáo</w:t>
            </w:r>
            <w:r w:rsidR="002541D9" w:rsidRPr="00DF71E8">
              <w:t xml:space="preserve"> thu chi,</w:t>
            </w:r>
            <w:r w:rsidR="00EC2EC4">
              <w:t xml:space="preserve"> </w:t>
            </w:r>
            <w:r w:rsidR="002541D9" w:rsidRPr="00DF71E8">
              <w:t>doanh số bán hàng</w:t>
            </w:r>
          </w:p>
        </w:tc>
        <w:tc>
          <w:tcPr>
            <w:tcW w:w="1620" w:type="dxa"/>
          </w:tcPr>
          <w:p w:rsidR="002541D9" w:rsidRPr="00DF71E8" w:rsidRDefault="002541D9" w:rsidP="00EC2EC4">
            <w:pPr>
              <w:pStyle w:val="Nidungvnbn"/>
              <w:ind w:hanging="20"/>
            </w:pPr>
            <w:r w:rsidRPr="00DF71E8">
              <w:t>16-9-2016</w:t>
            </w:r>
          </w:p>
        </w:tc>
        <w:tc>
          <w:tcPr>
            <w:tcW w:w="1710" w:type="dxa"/>
          </w:tcPr>
          <w:p w:rsidR="002541D9" w:rsidRPr="00DF71E8" w:rsidRDefault="002541D9" w:rsidP="00EC2EC4">
            <w:pPr>
              <w:pStyle w:val="Nidungvnbn"/>
              <w:ind w:firstLine="14"/>
            </w:pPr>
            <w:r w:rsidRPr="00DF71E8">
              <w:t>16-9-2016</w:t>
            </w:r>
          </w:p>
        </w:tc>
      </w:tr>
      <w:tr w:rsidR="002541D9" w:rsidRPr="00DF71E8" w:rsidTr="00C458A1">
        <w:tc>
          <w:tcPr>
            <w:tcW w:w="715" w:type="dxa"/>
          </w:tcPr>
          <w:p w:rsidR="002541D9" w:rsidRPr="00DF71E8" w:rsidRDefault="002541D9" w:rsidP="00EC2EC4">
            <w:pPr>
              <w:pStyle w:val="Nidungvnbn"/>
              <w:ind w:firstLine="0"/>
              <w:jc w:val="center"/>
            </w:pPr>
            <w:r w:rsidRPr="00DF71E8">
              <w:t>4</w:t>
            </w:r>
          </w:p>
        </w:tc>
        <w:tc>
          <w:tcPr>
            <w:tcW w:w="1260" w:type="dxa"/>
            <w:vMerge/>
          </w:tcPr>
          <w:p w:rsidR="002541D9" w:rsidRPr="00DF71E8" w:rsidRDefault="002541D9" w:rsidP="00EC2EC4">
            <w:pPr>
              <w:pStyle w:val="Nidungvnbn"/>
              <w:ind w:firstLine="0"/>
            </w:pPr>
          </w:p>
        </w:tc>
        <w:tc>
          <w:tcPr>
            <w:tcW w:w="3150" w:type="dxa"/>
          </w:tcPr>
          <w:p w:rsidR="002541D9" w:rsidRPr="00DF71E8" w:rsidRDefault="002541D9" w:rsidP="00EC2EC4">
            <w:pPr>
              <w:pStyle w:val="Nidungvnbn"/>
              <w:ind w:hanging="18"/>
            </w:pPr>
            <w:r w:rsidRPr="00DF71E8">
              <w:t>-Cách quản lý nhân sự cửa hàng</w:t>
            </w:r>
          </w:p>
        </w:tc>
        <w:tc>
          <w:tcPr>
            <w:tcW w:w="1620" w:type="dxa"/>
          </w:tcPr>
          <w:p w:rsidR="002541D9" w:rsidRPr="00DF71E8" w:rsidRDefault="002541D9" w:rsidP="00EC2EC4">
            <w:pPr>
              <w:pStyle w:val="Nidungvnbn"/>
              <w:ind w:hanging="20"/>
            </w:pPr>
            <w:r w:rsidRPr="00DF71E8">
              <w:t>16-9-2016</w:t>
            </w:r>
          </w:p>
        </w:tc>
        <w:tc>
          <w:tcPr>
            <w:tcW w:w="1710" w:type="dxa"/>
          </w:tcPr>
          <w:p w:rsidR="002541D9" w:rsidRPr="00DF71E8" w:rsidRDefault="002541D9" w:rsidP="00EC2EC4">
            <w:pPr>
              <w:pStyle w:val="Nidungvnbn"/>
              <w:ind w:firstLine="14"/>
            </w:pPr>
            <w:r w:rsidRPr="00DF71E8">
              <w:t>16-9-2016</w:t>
            </w:r>
          </w:p>
        </w:tc>
      </w:tr>
    </w:tbl>
    <w:p w:rsidR="00C458A1" w:rsidRDefault="00C458A1" w:rsidP="00433B98">
      <w:pPr>
        <w:pStyle w:val="Nidungvnbn"/>
        <w:rPr>
          <w:i/>
          <w:iCs/>
          <w:webHidden/>
        </w:rPr>
      </w:pPr>
    </w:p>
    <w:p w:rsidR="00C458A1" w:rsidRDefault="002541D9" w:rsidP="00C458A1">
      <w:pPr>
        <w:pStyle w:val="Nidungvnbn"/>
        <w:rPr>
          <w:i/>
          <w:iCs/>
          <w:webHidden/>
        </w:rPr>
      </w:pPr>
      <w:r>
        <w:rPr>
          <w:i/>
          <w:iCs/>
          <w:webHidden/>
        </w:rPr>
        <w:t xml:space="preserve"> Bảng tổng hợp hồ sơ tài liệu</w:t>
      </w:r>
    </w:p>
    <w:tbl>
      <w:tblPr>
        <w:tblStyle w:val="TableGrid"/>
        <w:tblW w:w="0" w:type="auto"/>
        <w:tblLook w:val="04A0" w:firstRow="1" w:lastRow="0" w:firstColumn="1" w:lastColumn="0" w:noHBand="0" w:noVBand="1"/>
      </w:tblPr>
      <w:tblGrid>
        <w:gridCol w:w="1254"/>
        <w:gridCol w:w="5068"/>
        <w:gridCol w:w="2402"/>
      </w:tblGrid>
      <w:tr w:rsidR="002541D9" w:rsidRPr="00DF71E8" w:rsidTr="00C458A1">
        <w:tc>
          <w:tcPr>
            <w:tcW w:w="1254" w:type="dxa"/>
          </w:tcPr>
          <w:p w:rsidR="002541D9" w:rsidRPr="00DF71E8" w:rsidRDefault="002541D9" w:rsidP="00C458A1">
            <w:pPr>
              <w:pStyle w:val="Nidungvnbn"/>
              <w:ind w:firstLine="0"/>
            </w:pPr>
            <w:r w:rsidRPr="00DF71E8">
              <w:t>Số thứ tự</w:t>
            </w:r>
          </w:p>
        </w:tc>
        <w:tc>
          <w:tcPr>
            <w:tcW w:w="5068" w:type="dxa"/>
          </w:tcPr>
          <w:p w:rsidR="002541D9" w:rsidRPr="00DF71E8" w:rsidRDefault="002541D9" w:rsidP="00C458A1">
            <w:pPr>
              <w:pStyle w:val="Nidungvnbn"/>
              <w:ind w:firstLine="0"/>
            </w:pPr>
            <w:r w:rsidRPr="00DF71E8">
              <w:t>Tên -Vai trò</w:t>
            </w:r>
          </w:p>
        </w:tc>
        <w:tc>
          <w:tcPr>
            <w:tcW w:w="2402" w:type="dxa"/>
          </w:tcPr>
          <w:p w:rsidR="002541D9" w:rsidRPr="00DF71E8" w:rsidRDefault="002541D9" w:rsidP="00C458A1">
            <w:pPr>
              <w:pStyle w:val="Nidungvnbn"/>
              <w:ind w:firstLine="0"/>
            </w:pPr>
            <w:r w:rsidRPr="00DF71E8">
              <w:t>Công việc liên quan</w:t>
            </w:r>
          </w:p>
        </w:tc>
      </w:tr>
      <w:tr w:rsidR="002541D9" w:rsidRPr="00DF71E8" w:rsidTr="00C458A1">
        <w:tc>
          <w:tcPr>
            <w:tcW w:w="1254" w:type="dxa"/>
          </w:tcPr>
          <w:p w:rsidR="002541D9" w:rsidRPr="00DF71E8" w:rsidRDefault="002541D9" w:rsidP="00C458A1">
            <w:pPr>
              <w:pStyle w:val="Nidungvnbn"/>
              <w:ind w:firstLine="0"/>
            </w:pPr>
            <w:r w:rsidRPr="00DF71E8">
              <w:t>D1</w:t>
            </w:r>
          </w:p>
        </w:tc>
        <w:tc>
          <w:tcPr>
            <w:tcW w:w="5068" w:type="dxa"/>
          </w:tcPr>
          <w:p w:rsidR="002541D9" w:rsidRPr="00DF71E8" w:rsidRDefault="002541D9" w:rsidP="00C458A1">
            <w:pPr>
              <w:pStyle w:val="Nidungvnbn"/>
              <w:ind w:firstLine="0"/>
            </w:pPr>
            <w:r w:rsidRPr="00DF71E8">
              <w:t>Sổ kiểm kho:Ghi chép số nguyên vật liệu của cửa hàng theo từng ngày</w:t>
            </w:r>
          </w:p>
        </w:tc>
        <w:tc>
          <w:tcPr>
            <w:tcW w:w="2402" w:type="dxa"/>
          </w:tcPr>
          <w:p w:rsidR="002541D9" w:rsidRPr="00DF71E8" w:rsidRDefault="002541D9" w:rsidP="00C458A1">
            <w:pPr>
              <w:pStyle w:val="Nidungvnbn"/>
              <w:ind w:firstLine="0"/>
            </w:pPr>
            <w:r w:rsidRPr="00DF71E8">
              <w:t>T1</w:t>
            </w:r>
          </w:p>
        </w:tc>
      </w:tr>
      <w:tr w:rsidR="002541D9" w:rsidRPr="00DF71E8" w:rsidTr="00C458A1">
        <w:tc>
          <w:tcPr>
            <w:tcW w:w="1254" w:type="dxa"/>
          </w:tcPr>
          <w:p w:rsidR="002541D9" w:rsidRPr="00DF71E8" w:rsidRDefault="002541D9" w:rsidP="00C458A1">
            <w:pPr>
              <w:pStyle w:val="Nidungvnbn"/>
              <w:ind w:firstLine="0"/>
            </w:pPr>
            <w:r w:rsidRPr="00DF71E8">
              <w:t>D2</w:t>
            </w:r>
          </w:p>
        </w:tc>
        <w:tc>
          <w:tcPr>
            <w:tcW w:w="5068" w:type="dxa"/>
          </w:tcPr>
          <w:p w:rsidR="002541D9" w:rsidRPr="00DF71E8" w:rsidRDefault="002541D9" w:rsidP="00C458A1">
            <w:pPr>
              <w:pStyle w:val="Nidungvnbn"/>
              <w:ind w:firstLine="0"/>
            </w:pPr>
            <w:r w:rsidRPr="00DF71E8">
              <w:t>Phiếu nhập :Ghi chép chi tiết danh sách hàng nhập</w:t>
            </w:r>
          </w:p>
        </w:tc>
        <w:tc>
          <w:tcPr>
            <w:tcW w:w="2402" w:type="dxa"/>
          </w:tcPr>
          <w:p w:rsidR="002541D9" w:rsidRPr="00DF71E8" w:rsidRDefault="002541D9" w:rsidP="00C458A1">
            <w:pPr>
              <w:pStyle w:val="Nidungvnbn"/>
              <w:ind w:firstLine="0"/>
            </w:pPr>
            <w:r w:rsidRPr="00DF71E8">
              <w:t>T2</w:t>
            </w:r>
          </w:p>
        </w:tc>
      </w:tr>
      <w:tr w:rsidR="002541D9" w:rsidRPr="00DF71E8" w:rsidTr="00C458A1">
        <w:tc>
          <w:tcPr>
            <w:tcW w:w="1254" w:type="dxa"/>
          </w:tcPr>
          <w:p w:rsidR="002541D9" w:rsidRPr="00DF71E8" w:rsidRDefault="002541D9" w:rsidP="00C458A1">
            <w:pPr>
              <w:pStyle w:val="Nidungvnbn"/>
              <w:ind w:firstLine="0"/>
            </w:pPr>
            <w:r w:rsidRPr="00DF71E8">
              <w:t>D3</w:t>
            </w:r>
          </w:p>
        </w:tc>
        <w:tc>
          <w:tcPr>
            <w:tcW w:w="5068" w:type="dxa"/>
          </w:tcPr>
          <w:p w:rsidR="002541D9" w:rsidRPr="00DF71E8" w:rsidRDefault="002541D9" w:rsidP="00C458A1">
            <w:pPr>
              <w:pStyle w:val="Nidungvnbn"/>
              <w:ind w:firstLine="0"/>
            </w:pPr>
            <w:r w:rsidRPr="00DF71E8">
              <w:t>Sổ bán hàng:Ghi chép việc thu chi từng ca làm,tổng doanh thu từng ca và cả ngày.</w:t>
            </w:r>
          </w:p>
        </w:tc>
        <w:tc>
          <w:tcPr>
            <w:tcW w:w="2402" w:type="dxa"/>
          </w:tcPr>
          <w:p w:rsidR="002541D9" w:rsidRPr="00DF71E8" w:rsidRDefault="002541D9" w:rsidP="00C458A1">
            <w:pPr>
              <w:pStyle w:val="Nidungvnbn"/>
              <w:ind w:firstLine="0"/>
            </w:pPr>
            <w:r w:rsidRPr="00DF71E8">
              <w:t>T2,t3</w:t>
            </w:r>
          </w:p>
        </w:tc>
      </w:tr>
      <w:tr w:rsidR="002541D9" w:rsidRPr="00DF71E8" w:rsidTr="00C458A1">
        <w:tc>
          <w:tcPr>
            <w:tcW w:w="1254" w:type="dxa"/>
          </w:tcPr>
          <w:p w:rsidR="002541D9" w:rsidRPr="00DF71E8" w:rsidRDefault="002541D9" w:rsidP="00C458A1">
            <w:pPr>
              <w:pStyle w:val="Nidungvnbn"/>
              <w:ind w:firstLine="0"/>
            </w:pPr>
            <w:r w:rsidRPr="00DF71E8">
              <w:t>D4</w:t>
            </w:r>
          </w:p>
        </w:tc>
        <w:tc>
          <w:tcPr>
            <w:tcW w:w="5068" w:type="dxa"/>
          </w:tcPr>
          <w:p w:rsidR="002541D9" w:rsidRPr="00DF71E8" w:rsidRDefault="002541D9" w:rsidP="00C458A1">
            <w:pPr>
              <w:pStyle w:val="Nidungvnbn"/>
              <w:ind w:firstLine="0"/>
            </w:pPr>
            <w:r w:rsidRPr="00DF71E8">
              <w:t>Hóa đơn bán hàng:In thông tin chi tiết đơn hàng của khách hàng</w:t>
            </w:r>
          </w:p>
        </w:tc>
        <w:tc>
          <w:tcPr>
            <w:tcW w:w="2402" w:type="dxa"/>
          </w:tcPr>
          <w:p w:rsidR="002541D9" w:rsidRPr="00DF71E8" w:rsidRDefault="002541D9" w:rsidP="00C458A1">
            <w:pPr>
              <w:pStyle w:val="Nidungvnbn"/>
              <w:ind w:firstLine="0"/>
            </w:pPr>
            <w:r w:rsidRPr="00DF71E8">
              <w:t>T4</w:t>
            </w:r>
          </w:p>
        </w:tc>
      </w:tr>
      <w:tr w:rsidR="002541D9" w:rsidRPr="00DF71E8" w:rsidTr="00C458A1">
        <w:tc>
          <w:tcPr>
            <w:tcW w:w="1254" w:type="dxa"/>
          </w:tcPr>
          <w:p w:rsidR="002541D9" w:rsidRPr="00DF71E8" w:rsidRDefault="002541D9" w:rsidP="00C458A1">
            <w:pPr>
              <w:pStyle w:val="Nidungvnbn"/>
              <w:ind w:firstLine="0"/>
            </w:pPr>
            <w:r w:rsidRPr="00DF71E8">
              <w:t>D5</w:t>
            </w:r>
          </w:p>
        </w:tc>
        <w:tc>
          <w:tcPr>
            <w:tcW w:w="5068" w:type="dxa"/>
          </w:tcPr>
          <w:p w:rsidR="002541D9" w:rsidRPr="00DF71E8" w:rsidRDefault="002541D9" w:rsidP="00C458A1">
            <w:pPr>
              <w:pStyle w:val="Nidungvnbn"/>
              <w:ind w:firstLine="0"/>
            </w:pPr>
            <w:r w:rsidRPr="00DF71E8">
              <w:t>Phiếu đăng kí ca:Ghi chép ca đăng kí cho nhân viên</w:t>
            </w:r>
          </w:p>
        </w:tc>
        <w:tc>
          <w:tcPr>
            <w:tcW w:w="2402" w:type="dxa"/>
          </w:tcPr>
          <w:p w:rsidR="002541D9" w:rsidRPr="00DF71E8" w:rsidRDefault="002541D9" w:rsidP="00C458A1">
            <w:pPr>
              <w:pStyle w:val="Nidungvnbn"/>
              <w:ind w:firstLine="0"/>
            </w:pPr>
            <w:r w:rsidRPr="00DF71E8">
              <w:t>T5</w:t>
            </w:r>
          </w:p>
        </w:tc>
      </w:tr>
    </w:tbl>
    <w:p w:rsidR="00C458A1" w:rsidRDefault="00C458A1" w:rsidP="00433B98">
      <w:pPr>
        <w:pStyle w:val="Nidungvnbn"/>
        <w:rPr>
          <w:i/>
          <w:iCs/>
          <w:webHidden/>
        </w:rPr>
      </w:pPr>
      <w:r>
        <w:rPr>
          <w:i/>
          <w:iCs/>
          <w:webHidden/>
        </w:rPr>
        <w:br w:type="page"/>
      </w:r>
    </w:p>
    <w:tbl>
      <w:tblPr>
        <w:tblStyle w:val="TableGrid"/>
        <w:tblW w:w="0" w:type="auto"/>
        <w:tblLook w:val="04A0" w:firstRow="1" w:lastRow="0" w:firstColumn="1" w:lastColumn="0" w:noHBand="0" w:noVBand="1"/>
      </w:tblPr>
      <w:tblGrid>
        <w:gridCol w:w="1165"/>
        <w:gridCol w:w="2880"/>
        <w:gridCol w:w="1500"/>
        <w:gridCol w:w="1560"/>
        <w:gridCol w:w="1479"/>
      </w:tblGrid>
      <w:tr w:rsidR="002541D9" w:rsidRPr="00DF71E8" w:rsidTr="00C458A1">
        <w:tc>
          <w:tcPr>
            <w:tcW w:w="1165" w:type="dxa"/>
          </w:tcPr>
          <w:p w:rsidR="002541D9" w:rsidRPr="00DF71E8" w:rsidRDefault="002541D9" w:rsidP="00C458A1">
            <w:pPr>
              <w:pStyle w:val="Nidungvnbn"/>
              <w:ind w:hanging="23"/>
            </w:pPr>
            <w:r w:rsidRPr="00DF71E8">
              <w:lastRenderedPageBreak/>
              <w:t>Số thứ tự</w:t>
            </w:r>
          </w:p>
        </w:tc>
        <w:tc>
          <w:tcPr>
            <w:tcW w:w="2880" w:type="dxa"/>
          </w:tcPr>
          <w:p w:rsidR="002541D9" w:rsidRPr="00DF71E8" w:rsidRDefault="002541D9" w:rsidP="00C458A1">
            <w:pPr>
              <w:pStyle w:val="Nidungvnbn"/>
              <w:ind w:hanging="18"/>
            </w:pPr>
            <w:r w:rsidRPr="00DF71E8">
              <w:t>Mô tả công việc</w:t>
            </w:r>
          </w:p>
        </w:tc>
        <w:tc>
          <w:tcPr>
            <w:tcW w:w="1500" w:type="dxa"/>
          </w:tcPr>
          <w:p w:rsidR="002541D9" w:rsidRPr="00DF71E8" w:rsidRDefault="002541D9" w:rsidP="00C458A1">
            <w:pPr>
              <w:pStyle w:val="Nidungvnbn"/>
              <w:ind w:firstLine="0"/>
            </w:pPr>
            <w:r w:rsidRPr="00DF71E8">
              <w:t>Vị trí làm việc</w:t>
            </w:r>
          </w:p>
        </w:tc>
        <w:tc>
          <w:tcPr>
            <w:tcW w:w="1560" w:type="dxa"/>
          </w:tcPr>
          <w:p w:rsidR="002541D9" w:rsidRPr="00DF71E8" w:rsidRDefault="002541D9" w:rsidP="00C458A1">
            <w:pPr>
              <w:pStyle w:val="Nidungvnbn"/>
              <w:ind w:firstLine="12"/>
            </w:pPr>
            <w:r w:rsidRPr="00DF71E8">
              <w:t>Tần suất</w:t>
            </w:r>
          </w:p>
        </w:tc>
        <w:tc>
          <w:tcPr>
            <w:tcW w:w="1479" w:type="dxa"/>
          </w:tcPr>
          <w:p w:rsidR="002541D9" w:rsidRPr="00DF71E8" w:rsidRDefault="002541D9" w:rsidP="00C458A1">
            <w:pPr>
              <w:pStyle w:val="Nidungvnbn"/>
              <w:ind w:firstLine="23"/>
              <w:jc w:val="left"/>
            </w:pPr>
            <w:r w:rsidRPr="00DF71E8">
              <w:t>Hồ sơ liên quan</w:t>
            </w:r>
          </w:p>
        </w:tc>
      </w:tr>
      <w:tr w:rsidR="002541D9" w:rsidRPr="00DF71E8" w:rsidTr="00C458A1">
        <w:tc>
          <w:tcPr>
            <w:tcW w:w="1165" w:type="dxa"/>
          </w:tcPr>
          <w:p w:rsidR="002541D9" w:rsidRPr="00DF71E8" w:rsidRDefault="002541D9" w:rsidP="00C458A1">
            <w:pPr>
              <w:pStyle w:val="Nidungvnbn"/>
              <w:ind w:hanging="23"/>
            </w:pPr>
            <w:r w:rsidRPr="00DF71E8">
              <w:t>T1</w:t>
            </w:r>
          </w:p>
        </w:tc>
        <w:tc>
          <w:tcPr>
            <w:tcW w:w="2880" w:type="dxa"/>
          </w:tcPr>
          <w:p w:rsidR="002541D9" w:rsidRPr="00DF71E8" w:rsidRDefault="002541D9" w:rsidP="00C458A1">
            <w:pPr>
              <w:pStyle w:val="Nidungvnbn"/>
              <w:ind w:hanging="18"/>
            </w:pPr>
            <w:r w:rsidRPr="00DF71E8">
              <w:t xml:space="preserve">Quản lý nhập kho:Nhân viên  kiểm tra đo đạc các nguyên vật liệu,tiến hành ghi chép vào sổ kiểm kho </w:t>
            </w:r>
          </w:p>
          <w:p w:rsidR="002541D9" w:rsidRPr="00DF71E8" w:rsidRDefault="002541D9" w:rsidP="00C458A1">
            <w:pPr>
              <w:pStyle w:val="Nidungvnbn"/>
              <w:ind w:hanging="18"/>
            </w:pPr>
          </w:p>
        </w:tc>
        <w:tc>
          <w:tcPr>
            <w:tcW w:w="1500" w:type="dxa"/>
          </w:tcPr>
          <w:p w:rsidR="002541D9" w:rsidRPr="00DF71E8" w:rsidRDefault="002541D9" w:rsidP="00C458A1">
            <w:pPr>
              <w:pStyle w:val="Nidungvnbn"/>
              <w:ind w:firstLine="0"/>
            </w:pPr>
            <w:r w:rsidRPr="00DF71E8">
              <w:t>Nhân viên cửa hàng</w:t>
            </w:r>
          </w:p>
        </w:tc>
        <w:tc>
          <w:tcPr>
            <w:tcW w:w="1560" w:type="dxa"/>
          </w:tcPr>
          <w:p w:rsidR="002541D9" w:rsidRPr="00DF71E8" w:rsidRDefault="002541D9" w:rsidP="00C458A1">
            <w:pPr>
              <w:pStyle w:val="Nidungvnbn"/>
              <w:ind w:firstLine="12"/>
            </w:pPr>
            <w:r w:rsidRPr="00DF71E8">
              <w:t>1 lần/ngày</w:t>
            </w:r>
          </w:p>
        </w:tc>
        <w:tc>
          <w:tcPr>
            <w:tcW w:w="1479" w:type="dxa"/>
          </w:tcPr>
          <w:p w:rsidR="002541D9" w:rsidRPr="00DF71E8" w:rsidRDefault="002541D9" w:rsidP="00C458A1">
            <w:pPr>
              <w:pStyle w:val="Nidungvnbn"/>
              <w:ind w:firstLine="23"/>
              <w:jc w:val="left"/>
            </w:pPr>
            <w:r w:rsidRPr="00DF71E8">
              <w:t>D1</w:t>
            </w:r>
          </w:p>
        </w:tc>
      </w:tr>
      <w:tr w:rsidR="002541D9" w:rsidRPr="00DF71E8" w:rsidTr="00C458A1">
        <w:tc>
          <w:tcPr>
            <w:tcW w:w="1165" w:type="dxa"/>
          </w:tcPr>
          <w:p w:rsidR="002541D9" w:rsidRPr="00DF71E8" w:rsidRDefault="002541D9" w:rsidP="00C458A1">
            <w:pPr>
              <w:pStyle w:val="Nidungvnbn"/>
              <w:ind w:hanging="23"/>
            </w:pPr>
            <w:r w:rsidRPr="00DF71E8">
              <w:t>T2</w:t>
            </w:r>
          </w:p>
        </w:tc>
        <w:tc>
          <w:tcPr>
            <w:tcW w:w="2880" w:type="dxa"/>
          </w:tcPr>
          <w:p w:rsidR="002541D9" w:rsidRPr="00DF71E8" w:rsidRDefault="002541D9" w:rsidP="00C458A1">
            <w:pPr>
              <w:pStyle w:val="Nidungvnbn"/>
              <w:ind w:hanging="18"/>
            </w:pPr>
            <w:r w:rsidRPr="00DF71E8">
              <w:t>Quản lý bán hàng:Nhân viên nhận hóa đơn bán hàng và hàng từ cơ sở nhập hàng ,tiến hành ghi chép vào sổ bán hàng và phiếu nhập kho.</w:t>
            </w:r>
          </w:p>
        </w:tc>
        <w:tc>
          <w:tcPr>
            <w:tcW w:w="1500" w:type="dxa"/>
          </w:tcPr>
          <w:p w:rsidR="002541D9" w:rsidRPr="00DF71E8" w:rsidRDefault="002541D9" w:rsidP="00C458A1">
            <w:pPr>
              <w:pStyle w:val="Nidungvnbn"/>
              <w:ind w:firstLine="0"/>
            </w:pPr>
            <w:r w:rsidRPr="00DF71E8">
              <w:t>Nhân viên bán hàng</w:t>
            </w:r>
          </w:p>
        </w:tc>
        <w:tc>
          <w:tcPr>
            <w:tcW w:w="1560" w:type="dxa"/>
          </w:tcPr>
          <w:p w:rsidR="002541D9" w:rsidRPr="00DF71E8" w:rsidRDefault="002541D9" w:rsidP="00C458A1">
            <w:pPr>
              <w:pStyle w:val="Nidungvnbn"/>
              <w:ind w:firstLine="12"/>
            </w:pPr>
            <w:r w:rsidRPr="00DF71E8">
              <w:t>2,3 lần/ngày</w:t>
            </w:r>
          </w:p>
        </w:tc>
        <w:tc>
          <w:tcPr>
            <w:tcW w:w="1479" w:type="dxa"/>
          </w:tcPr>
          <w:p w:rsidR="002541D9" w:rsidRPr="00DF71E8" w:rsidRDefault="002541D9" w:rsidP="00C458A1">
            <w:pPr>
              <w:pStyle w:val="Nidungvnbn"/>
              <w:ind w:firstLine="23"/>
              <w:jc w:val="left"/>
            </w:pPr>
            <w:r w:rsidRPr="00DF71E8">
              <w:t>D2</w:t>
            </w:r>
          </w:p>
          <w:p w:rsidR="002541D9" w:rsidRPr="00DF71E8" w:rsidRDefault="002541D9" w:rsidP="00C458A1">
            <w:pPr>
              <w:pStyle w:val="Nidungvnbn"/>
              <w:ind w:firstLine="23"/>
              <w:jc w:val="left"/>
            </w:pPr>
            <w:r w:rsidRPr="00DF71E8">
              <w:t>D3</w:t>
            </w:r>
          </w:p>
        </w:tc>
      </w:tr>
      <w:tr w:rsidR="002541D9" w:rsidRPr="00DF71E8" w:rsidTr="00C458A1">
        <w:tc>
          <w:tcPr>
            <w:tcW w:w="1165" w:type="dxa"/>
          </w:tcPr>
          <w:p w:rsidR="002541D9" w:rsidRPr="00DF71E8" w:rsidRDefault="002541D9" w:rsidP="00C458A1">
            <w:pPr>
              <w:pStyle w:val="Nidungvnbn"/>
              <w:ind w:hanging="23"/>
            </w:pPr>
            <w:r w:rsidRPr="00DF71E8">
              <w:t xml:space="preserve">T3 </w:t>
            </w:r>
          </w:p>
        </w:tc>
        <w:tc>
          <w:tcPr>
            <w:tcW w:w="2880" w:type="dxa"/>
          </w:tcPr>
          <w:p w:rsidR="002541D9" w:rsidRPr="00DF71E8" w:rsidRDefault="002541D9" w:rsidP="00C458A1">
            <w:pPr>
              <w:pStyle w:val="Nidungvnbn"/>
              <w:ind w:hanging="18"/>
            </w:pPr>
            <w:r w:rsidRPr="00DF71E8">
              <w:t>Quản lý báo cáo thống kê:Cuối ngày nhân viên bán hàng tổng hợp thu chi trong ngày</w:t>
            </w:r>
          </w:p>
        </w:tc>
        <w:tc>
          <w:tcPr>
            <w:tcW w:w="1500" w:type="dxa"/>
          </w:tcPr>
          <w:p w:rsidR="002541D9" w:rsidRPr="00DF71E8" w:rsidRDefault="002541D9" w:rsidP="00C458A1">
            <w:pPr>
              <w:pStyle w:val="Nidungvnbn"/>
              <w:ind w:firstLine="0"/>
            </w:pPr>
            <w:r w:rsidRPr="00DF71E8">
              <w:t>Nhân viên bán hàng</w:t>
            </w:r>
          </w:p>
        </w:tc>
        <w:tc>
          <w:tcPr>
            <w:tcW w:w="1560" w:type="dxa"/>
          </w:tcPr>
          <w:p w:rsidR="002541D9" w:rsidRPr="00DF71E8" w:rsidRDefault="002541D9" w:rsidP="00C458A1">
            <w:pPr>
              <w:pStyle w:val="Nidungvnbn"/>
              <w:ind w:firstLine="12"/>
            </w:pPr>
            <w:r w:rsidRPr="00DF71E8">
              <w:t>1 lần/ngày</w:t>
            </w:r>
          </w:p>
        </w:tc>
        <w:tc>
          <w:tcPr>
            <w:tcW w:w="1479" w:type="dxa"/>
          </w:tcPr>
          <w:p w:rsidR="002541D9" w:rsidRPr="00DF71E8" w:rsidRDefault="002541D9" w:rsidP="00C458A1">
            <w:pPr>
              <w:pStyle w:val="Nidungvnbn"/>
              <w:ind w:firstLine="23"/>
              <w:jc w:val="left"/>
            </w:pPr>
            <w:r w:rsidRPr="00DF71E8">
              <w:t>D2</w:t>
            </w:r>
          </w:p>
        </w:tc>
      </w:tr>
      <w:tr w:rsidR="002541D9" w:rsidRPr="00DF71E8" w:rsidTr="00C458A1">
        <w:tc>
          <w:tcPr>
            <w:tcW w:w="1165" w:type="dxa"/>
          </w:tcPr>
          <w:p w:rsidR="002541D9" w:rsidRPr="00DF71E8" w:rsidRDefault="002541D9" w:rsidP="00C458A1">
            <w:pPr>
              <w:pStyle w:val="Nidungvnbn"/>
              <w:ind w:hanging="23"/>
            </w:pPr>
            <w:r w:rsidRPr="00DF71E8">
              <w:t>T4</w:t>
            </w:r>
          </w:p>
        </w:tc>
        <w:tc>
          <w:tcPr>
            <w:tcW w:w="2880" w:type="dxa"/>
          </w:tcPr>
          <w:p w:rsidR="002541D9" w:rsidRPr="00DF71E8" w:rsidRDefault="002541D9" w:rsidP="00C458A1">
            <w:pPr>
              <w:pStyle w:val="Nidungvnbn"/>
              <w:ind w:hanging="18"/>
            </w:pPr>
            <w:r w:rsidRPr="00DF71E8">
              <w:t>Lập hóa đơn bán hàng:</w:t>
            </w:r>
            <w:r w:rsidR="00C458A1">
              <w:t xml:space="preserve"> </w:t>
            </w:r>
            <w:r w:rsidRPr="00DF71E8">
              <w:t>Sau khi nhận thanh toán từ khách hàng xuất hóa đơn chi tiết bán hàng</w:t>
            </w:r>
          </w:p>
        </w:tc>
        <w:tc>
          <w:tcPr>
            <w:tcW w:w="1500" w:type="dxa"/>
          </w:tcPr>
          <w:p w:rsidR="002541D9" w:rsidRPr="00DF71E8" w:rsidRDefault="002541D9" w:rsidP="00C458A1">
            <w:pPr>
              <w:pStyle w:val="Nidungvnbn"/>
              <w:ind w:firstLine="0"/>
            </w:pPr>
            <w:r w:rsidRPr="00DF71E8">
              <w:t>Nhân viên</w:t>
            </w:r>
          </w:p>
        </w:tc>
        <w:tc>
          <w:tcPr>
            <w:tcW w:w="1560" w:type="dxa"/>
          </w:tcPr>
          <w:p w:rsidR="002541D9" w:rsidRPr="00DF71E8" w:rsidRDefault="002541D9" w:rsidP="00C458A1">
            <w:pPr>
              <w:pStyle w:val="Nidungvnbn"/>
              <w:ind w:firstLine="12"/>
            </w:pPr>
            <w:r w:rsidRPr="00DF71E8">
              <w:t>200/300 hóa đơn/ngày</w:t>
            </w:r>
          </w:p>
        </w:tc>
        <w:tc>
          <w:tcPr>
            <w:tcW w:w="1479" w:type="dxa"/>
          </w:tcPr>
          <w:p w:rsidR="002541D9" w:rsidRPr="00DF71E8" w:rsidRDefault="002541D9" w:rsidP="00C458A1">
            <w:pPr>
              <w:pStyle w:val="Nidungvnbn"/>
              <w:ind w:firstLine="23"/>
              <w:jc w:val="left"/>
            </w:pPr>
            <w:r w:rsidRPr="00DF71E8">
              <w:t>D4</w:t>
            </w:r>
          </w:p>
        </w:tc>
      </w:tr>
      <w:tr w:rsidR="002541D9" w:rsidRPr="00DF71E8" w:rsidTr="00C458A1">
        <w:tc>
          <w:tcPr>
            <w:tcW w:w="1165" w:type="dxa"/>
          </w:tcPr>
          <w:p w:rsidR="002541D9" w:rsidRPr="00DF71E8" w:rsidRDefault="002541D9" w:rsidP="00C458A1">
            <w:pPr>
              <w:pStyle w:val="Nidungvnbn"/>
              <w:ind w:hanging="23"/>
            </w:pPr>
            <w:r w:rsidRPr="00DF71E8">
              <w:t>T5</w:t>
            </w:r>
          </w:p>
        </w:tc>
        <w:tc>
          <w:tcPr>
            <w:tcW w:w="2880" w:type="dxa"/>
          </w:tcPr>
          <w:p w:rsidR="002541D9" w:rsidRPr="00DF71E8" w:rsidRDefault="002541D9" w:rsidP="00C458A1">
            <w:pPr>
              <w:pStyle w:val="Nidungvnbn"/>
              <w:ind w:hanging="18"/>
            </w:pPr>
            <w:r w:rsidRPr="00DF71E8">
              <w:t>Lập phiếu đăng kí ca:mỗi nhân viên vào mỗi đầu tuần tiến hành đăng kí các ca làm trong tuần</w:t>
            </w:r>
          </w:p>
        </w:tc>
        <w:tc>
          <w:tcPr>
            <w:tcW w:w="1500" w:type="dxa"/>
          </w:tcPr>
          <w:p w:rsidR="002541D9" w:rsidRPr="00DF71E8" w:rsidRDefault="002541D9" w:rsidP="00C458A1">
            <w:pPr>
              <w:pStyle w:val="Nidungvnbn"/>
              <w:ind w:firstLine="0"/>
            </w:pPr>
            <w:r w:rsidRPr="00DF71E8">
              <w:t>Nhân viên</w:t>
            </w:r>
          </w:p>
        </w:tc>
        <w:tc>
          <w:tcPr>
            <w:tcW w:w="1560" w:type="dxa"/>
          </w:tcPr>
          <w:p w:rsidR="002541D9" w:rsidRPr="00DF71E8" w:rsidRDefault="002541D9" w:rsidP="00C458A1">
            <w:pPr>
              <w:pStyle w:val="Nidungvnbn"/>
              <w:ind w:firstLine="12"/>
            </w:pPr>
            <w:r w:rsidRPr="00DF71E8">
              <w:t>2,3 lần/tuần</w:t>
            </w:r>
          </w:p>
        </w:tc>
        <w:tc>
          <w:tcPr>
            <w:tcW w:w="1479" w:type="dxa"/>
          </w:tcPr>
          <w:p w:rsidR="002541D9" w:rsidRPr="00DF71E8" w:rsidRDefault="002541D9" w:rsidP="00C458A1">
            <w:pPr>
              <w:pStyle w:val="Nidungvnbn"/>
              <w:ind w:firstLine="23"/>
              <w:jc w:val="left"/>
            </w:pPr>
            <w:r w:rsidRPr="00DF71E8">
              <w:t>D5</w:t>
            </w:r>
          </w:p>
        </w:tc>
      </w:tr>
    </w:tbl>
    <w:p w:rsidR="002541D9" w:rsidRPr="000F1AE4" w:rsidRDefault="002541D9" w:rsidP="00433B98">
      <w:pPr>
        <w:pStyle w:val="Nidungvnbn"/>
        <w:rPr>
          <w:i/>
        </w:rPr>
      </w:pPr>
      <w:r>
        <w:rPr>
          <w:i/>
          <w:iCs/>
          <w:webHidden/>
        </w:rPr>
        <w:br/>
      </w:r>
    </w:p>
    <w:p w:rsidR="002541D9" w:rsidRPr="00C458A1" w:rsidRDefault="00C458A1" w:rsidP="00C458A1">
      <w:pPr>
        <w:pStyle w:val="Tiumccp1"/>
      </w:pPr>
      <w:bookmarkStart w:id="41" w:name="_Toc469225879"/>
      <w:r>
        <w:lastRenderedPageBreak/>
        <w:t xml:space="preserve">1.4. </w:t>
      </w:r>
      <w:r w:rsidR="002541D9" w:rsidRPr="00C458A1">
        <w:t>KẾT</w:t>
      </w:r>
      <w:r w:rsidRPr="00C458A1">
        <w:t xml:space="preserve"> </w:t>
      </w:r>
      <w:r w:rsidR="002541D9" w:rsidRPr="00C458A1">
        <w:t>CHƯƠNG</w:t>
      </w:r>
      <w:bookmarkEnd w:id="41"/>
      <w:r w:rsidR="002541D9" w:rsidRPr="00C458A1">
        <w:t xml:space="preserve"> </w:t>
      </w:r>
    </w:p>
    <w:p w:rsidR="002541D9" w:rsidRPr="00EB6F08" w:rsidRDefault="002541D9" w:rsidP="00433B98">
      <w:pPr>
        <w:pStyle w:val="Nidungvnbn"/>
      </w:pPr>
      <w:r>
        <w:t>Sau quá trình thu thập và phân tích tài liệu ta có được mô tả sau:</w:t>
      </w:r>
    </w:p>
    <w:p w:rsidR="002541D9" w:rsidRPr="00EB6F08" w:rsidRDefault="002541D9" w:rsidP="00433B98">
      <w:pPr>
        <w:pStyle w:val="Nidungvnbn"/>
      </w:pPr>
      <w:r w:rsidRPr="00EB6F08">
        <w:t>Urban Station Coffe là hệ thống chuỗi cafe do công ty UrBan Staion quản lý,mỗi quán trong hệ thống có một mã số riêng và tên cửa hàng được đặt theo tên đường mà quán tọa lạc(Ví dụ Urban Station Bàu Cát-US32)</w:t>
      </w:r>
    </w:p>
    <w:p w:rsidR="002541D9" w:rsidRPr="00EB6F08" w:rsidRDefault="002541D9" w:rsidP="00433B98">
      <w:pPr>
        <w:pStyle w:val="Nidungvnbn"/>
      </w:pPr>
      <w:r w:rsidRPr="00EB6F08">
        <w:t>Mỗi cửa hàng có một quản lý cửa hàng (Manager store) quản lý các việc thống kê bán hàng ,quản lý kho hàng và quản lý nhân sự cửa hàng .</w:t>
      </w:r>
    </w:p>
    <w:p w:rsidR="002541D9" w:rsidRPr="00EB6F08" w:rsidRDefault="002541D9" w:rsidP="00433B98">
      <w:pPr>
        <w:pStyle w:val="Nidungvnbn"/>
      </w:pPr>
      <w:r w:rsidRPr="00EB6F08">
        <w:t>Cửa hàng chia các công việc theo ca làm ,cụ thể mỗi ngày có 3 ca là ca sáng ,ca trưa và ca tối.</w:t>
      </w:r>
    </w:p>
    <w:p w:rsidR="002541D9" w:rsidRPr="00EB6F08" w:rsidRDefault="002541D9" w:rsidP="00433B98">
      <w:pPr>
        <w:pStyle w:val="Nidungvnbn"/>
      </w:pPr>
      <w:r w:rsidRPr="00EB6F08">
        <w:t>Việc quản lý kho được tiến hành như sau vào mỗi ngày nhân viên ca sáng sẽ kiểm kê từng loại nguyên liệu tại cửa hàng sau đó ghi báo cáo chuyển đến cho quản lý ,quản lý dựa vào báo cáo tiến hành đặt những nguyên liệu hết hoặc sắp hết . Mỗi hóa đơn đặt hàng được giao đến sẽ có một nhân viên bán hàng (Cashier) kiểm tra,sau khi kiểm tra và thanh toán hóa đơn hàng xong nhân viên sẽ ghi phiếu nhập kho bao gồm mã mặt hàng ,tên mặt hàng,đơn vị tính,số lượng và đơn giá và ngày nhập hàng .</w:t>
      </w:r>
    </w:p>
    <w:p w:rsidR="002541D9" w:rsidRPr="00EB6F08" w:rsidRDefault="002541D9" w:rsidP="00433B98">
      <w:pPr>
        <w:pStyle w:val="Nidungvnbn"/>
      </w:pPr>
      <w:r w:rsidRPr="00EB6F08">
        <w:t>Cửa hàng kinh doanh nhiều mặt hàng nước khác nhau ,mỗi nhân viên bán hàng nhận order từ các khách hàng ,sau khi khách hàng thoanh toán xong ,hóa đơn nhân viên giao cho khách hàng và hệ thống lưu giữ các thông tin sau: mã số bàn,mã số loại thức uống ,tên thức uống ,số lượng và giá tiền . Sau khi ca tối kết thúc nhân viên bán hàng tiến hành việc tính toán thống kê doanh số bán hàng ,thu chi trong ngày và xuất báo cáo từ hệ thống gửi đến cho quản lý cửa hàng.</w:t>
      </w:r>
    </w:p>
    <w:p w:rsidR="002541D9" w:rsidRPr="00EB6F08" w:rsidRDefault="002541D9" w:rsidP="00433B98">
      <w:pPr>
        <w:pStyle w:val="Nidungvnbn"/>
      </w:pPr>
      <w:r w:rsidRPr="00EB6F08">
        <w:t>Nhân viên đăng ký ca làm cho quản lý vào mỗi tuần,quản lý dựa vào số ca nhân viên đăng ký mà sắp xếp lịch cho phù hợp ,lịch đăng ký</w:t>
      </w:r>
      <w:r w:rsidR="00C458A1">
        <w:t xml:space="preserve"> ca bao gồm những thông tin sau</w:t>
      </w:r>
      <w:r w:rsidRPr="00EB6F08">
        <w:t>:</w:t>
      </w:r>
      <w:r w:rsidR="00C458A1">
        <w:t xml:space="preserve"> </w:t>
      </w:r>
      <w:r w:rsidRPr="00EB6F08">
        <w:t>Tên nhân viên ,ngày trong tuần,số ca ,vị trí,lương theo tuần ,tổng lương hiện tại.</w:t>
      </w:r>
    </w:p>
    <w:p w:rsidR="00C458A1" w:rsidRDefault="002541D9" w:rsidP="00433B98">
      <w:pPr>
        <w:pStyle w:val="Nidungvnbn"/>
      </w:pPr>
      <w:r w:rsidRPr="00EB6F08">
        <w:t>Cuối mỗi tháng ,người quản lý phải lập báo cáo tổng hợp về việc nhập , tồn kho của các loại nguyên liệu để đánh giá việc sử dụng và hao tổn nguyên vật liệu trong tháng</w:t>
      </w:r>
      <w:r w:rsidR="00C458A1">
        <w:t xml:space="preserve">. </w:t>
      </w:r>
      <w:r w:rsidRPr="00EB6F08">
        <w:lastRenderedPageBreak/>
        <w:t>Báo cáo doanh số bán hàng để đánh giá tình hình của cửa hàng và tổng hợp về thu chi và lợi nhuận của cử</w:t>
      </w:r>
      <w:r>
        <w:t>a hàng.</w:t>
      </w:r>
    </w:p>
    <w:p w:rsidR="00DD0FE2" w:rsidRDefault="00DD0FE2" w:rsidP="00433B98">
      <w:pPr>
        <w:pStyle w:val="Nidungvnbn"/>
      </w:pPr>
    </w:p>
    <w:p w:rsidR="002541D9" w:rsidRPr="009B439A" w:rsidRDefault="00C458A1" w:rsidP="00C458A1">
      <w:pPr>
        <w:pStyle w:val="Chng"/>
      </w:pPr>
      <w:bookmarkStart w:id="42" w:name="_Toc469225880"/>
      <w:r>
        <w:t xml:space="preserve">Chương 2: </w:t>
      </w:r>
      <w:r w:rsidR="002541D9" w:rsidRPr="009B439A">
        <w:t>PHÂN TÍCH HỆ THỐNG</w:t>
      </w:r>
      <w:bookmarkEnd w:id="42"/>
    </w:p>
    <w:p w:rsidR="002541D9" w:rsidRPr="00C458A1" w:rsidRDefault="00C458A1" w:rsidP="00C458A1">
      <w:pPr>
        <w:pStyle w:val="Tiumccp1"/>
      </w:pPr>
      <w:bookmarkStart w:id="43" w:name="_Toc469225881"/>
      <w:r w:rsidRPr="00C458A1">
        <w:t xml:space="preserve">2.1. </w:t>
      </w:r>
      <w:r w:rsidR="002541D9" w:rsidRPr="00C458A1">
        <w:t>GIỚI THIỆU</w:t>
      </w:r>
      <w:bookmarkEnd w:id="43"/>
    </w:p>
    <w:p w:rsidR="002541D9" w:rsidRPr="00C458A1" w:rsidRDefault="002541D9" w:rsidP="00C458A1">
      <w:pPr>
        <w:pStyle w:val="Nidungvnbn"/>
        <w:rPr>
          <w:webHidden/>
        </w:rPr>
      </w:pPr>
      <w:r w:rsidRPr="00C458A1">
        <w:rPr>
          <w:webHidden/>
        </w:rPr>
        <w:t>Hệ thống quản lý cà phê được xây dựng toàn diện chặt chẽ phân chia quản lý thành 3 phần nhỏ đó là: quản lý nhập hàng,quản lý bán hàng ,báo cáo thống kê,và quản lý nhân sự.</w:t>
      </w:r>
    </w:p>
    <w:p w:rsidR="002541D9" w:rsidRPr="00C458A1" w:rsidRDefault="002541D9" w:rsidP="00C458A1">
      <w:pPr>
        <w:pStyle w:val="Nidungvnbn"/>
        <w:rPr>
          <w:webHidden/>
        </w:rPr>
      </w:pPr>
      <w:r w:rsidRPr="00C458A1">
        <w:rPr>
          <w:webHidden/>
        </w:rPr>
        <w:t>Quản lý nhập hàng về nơi cung cấp ,thông tin mặt hàng,chi tiết nhập hàng.</w:t>
      </w:r>
    </w:p>
    <w:p w:rsidR="002541D9" w:rsidRPr="00C458A1" w:rsidRDefault="002541D9" w:rsidP="00C458A1">
      <w:pPr>
        <w:pStyle w:val="Nidungvnbn"/>
        <w:rPr>
          <w:webHidden/>
        </w:rPr>
      </w:pPr>
      <w:r w:rsidRPr="00C458A1">
        <w:rPr>
          <w:webHidden/>
        </w:rPr>
        <w:t>Quản lý bán hàng về hệ thống bàn,đặt thực đơn,chi tiết hóa đơn ,thông tin khách hàng,Báo cáo thống kê doanh thu,chi phí trong tốn hao trong ngày.</w:t>
      </w:r>
    </w:p>
    <w:p w:rsidR="00C458A1" w:rsidRDefault="002541D9" w:rsidP="00C458A1">
      <w:pPr>
        <w:pStyle w:val="Nidungvnbn"/>
        <w:rPr>
          <w:webHidden/>
        </w:rPr>
      </w:pPr>
      <w:r w:rsidRPr="00C458A1">
        <w:rPr>
          <w:webHidden/>
        </w:rPr>
        <w:t>Quản lý nhân sự về thông tin nhân viên,ca làm ,tính toán linh hoạt về các ngày lễ tết,những thay đổi về chính sách...</w:t>
      </w:r>
    </w:p>
    <w:p w:rsidR="002541D9" w:rsidRPr="00C458A1" w:rsidRDefault="002541D9" w:rsidP="00C458A1">
      <w:pPr>
        <w:pStyle w:val="Nidungvnbn"/>
      </w:pPr>
    </w:p>
    <w:p w:rsidR="002541D9" w:rsidRPr="000E7152" w:rsidRDefault="00C458A1" w:rsidP="00C458A1">
      <w:pPr>
        <w:pStyle w:val="Tiumccp1"/>
      </w:pPr>
      <w:bookmarkStart w:id="44" w:name="_Toc469225882"/>
      <w:r>
        <w:t xml:space="preserve">2.2. </w:t>
      </w:r>
      <w:r w:rsidR="002541D9" w:rsidRPr="009B439A">
        <w:t>PHÂN TÍCH DỮ LIỆU</w:t>
      </w:r>
      <w:bookmarkEnd w:id="44"/>
      <w:r w:rsidR="002541D9" w:rsidRPr="009B439A">
        <w:rPr>
          <w:webHidden/>
        </w:rPr>
        <w:tab/>
      </w:r>
    </w:p>
    <w:p w:rsidR="002541D9" w:rsidRPr="00C458A1" w:rsidRDefault="00C458A1" w:rsidP="00C458A1">
      <w:pPr>
        <w:pStyle w:val="Tiumccp2"/>
        <w:rPr>
          <w:webHidden/>
        </w:rPr>
      </w:pPr>
      <w:bookmarkStart w:id="45" w:name="_Toc469225883"/>
      <w:r w:rsidRPr="00C458A1">
        <w:t xml:space="preserve">2.2.1. </w:t>
      </w:r>
      <w:r w:rsidR="002541D9" w:rsidRPr="00C458A1">
        <w:t>Xác định thực thể</w:t>
      </w:r>
      <w:bookmarkEnd w:id="45"/>
      <w:r w:rsidR="002541D9" w:rsidRPr="00C458A1">
        <w:rPr>
          <w:webHidden/>
        </w:rPr>
        <w:tab/>
      </w:r>
    </w:p>
    <w:p w:rsidR="002541D9" w:rsidRPr="00DC392A" w:rsidRDefault="002541D9" w:rsidP="00433B98">
      <w:pPr>
        <w:pStyle w:val="Nidungvnbn"/>
        <w:rPr>
          <w:webHidden/>
        </w:rPr>
      </w:pPr>
      <w:r w:rsidRPr="00DC392A">
        <w:rPr>
          <w:webHidden/>
        </w:rPr>
        <w:t>Nhà cung cấp(</w:t>
      </w:r>
      <w:r w:rsidRPr="00607A4E">
        <w:rPr>
          <w:webHidden/>
          <w:u w:val="single"/>
        </w:rPr>
        <w:t>Mã NCC</w:t>
      </w:r>
      <w:r w:rsidRPr="00DC392A">
        <w:rPr>
          <w:webHidden/>
        </w:rPr>
        <w:t>,Tên NCC,Địa chỉ,Số điện thoại)</w:t>
      </w:r>
    </w:p>
    <w:p w:rsidR="002541D9" w:rsidRPr="00DC392A" w:rsidRDefault="002541D9" w:rsidP="00433B98">
      <w:pPr>
        <w:pStyle w:val="Nidungvnbn"/>
        <w:rPr>
          <w:webHidden/>
        </w:rPr>
      </w:pPr>
      <w:r w:rsidRPr="00DC392A">
        <w:rPr>
          <w:webHidden/>
        </w:rPr>
        <w:t>Nhân viên(</w:t>
      </w:r>
      <w:r w:rsidRPr="00607A4E">
        <w:rPr>
          <w:webHidden/>
          <w:u w:val="single"/>
        </w:rPr>
        <w:t>Mã NV</w:t>
      </w:r>
      <w:r w:rsidRPr="00DC392A">
        <w:rPr>
          <w:webHidden/>
        </w:rPr>
        <w:t>,Tên NV,Số điện thoại,Địa chỉ,Mật khẩu)</w:t>
      </w:r>
    </w:p>
    <w:p w:rsidR="002541D9" w:rsidRPr="00DC392A" w:rsidRDefault="002541D9" w:rsidP="00433B98">
      <w:pPr>
        <w:pStyle w:val="Nidungvnbn"/>
        <w:rPr>
          <w:webHidden/>
        </w:rPr>
      </w:pPr>
      <w:r w:rsidRPr="00DC392A">
        <w:rPr>
          <w:webHidden/>
        </w:rPr>
        <w:t>Phiếu nhập(</w:t>
      </w:r>
      <w:r w:rsidRPr="00607A4E">
        <w:rPr>
          <w:webHidden/>
          <w:u w:val="single"/>
        </w:rPr>
        <w:t>Mã PN</w:t>
      </w:r>
      <w:r w:rsidRPr="00DC392A">
        <w:rPr>
          <w:webHidden/>
        </w:rPr>
        <w:t>,Mã NV,Mã NCC,Ngày lập)</w:t>
      </w:r>
    </w:p>
    <w:p w:rsidR="002541D9" w:rsidRPr="00DC392A" w:rsidRDefault="002541D9" w:rsidP="00433B98">
      <w:pPr>
        <w:pStyle w:val="Nidungvnbn"/>
        <w:rPr>
          <w:webHidden/>
        </w:rPr>
      </w:pPr>
      <w:r w:rsidRPr="00DC392A">
        <w:rPr>
          <w:webHidden/>
        </w:rPr>
        <w:t>Nguyên vật liệu(</w:t>
      </w:r>
      <w:r w:rsidRPr="00607A4E">
        <w:rPr>
          <w:webHidden/>
          <w:u w:val="single"/>
        </w:rPr>
        <w:t>Mã NVL</w:t>
      </w:r>
      <w:r w:rsidRPr="00DC392A">
        <w:rPr>
          <w:webHidden/>
        </w:rPr>
        <w:t>,Tên NVL,Đơn vị tính,Đơn giá)</w:t>
      </w:r>
    </w:p>
    <w:p w:rsidR="002541D9" w:rsidRPr="00DC392A" w:rsidRDefault="002541D9" w:rsidP="00433B98">
      <w:pPr>
        <w:pStyle w:val="Nidungvnbn"/>
        <w:rPr>
          <w:webHidden/>
        </w:rPr>
      </w:pPr>
      <w:r w:rsidRPr="00DC392A">
        <w:rPr>
          <w:webHidden/>
        </w:rPr>
        <w:t>Chi tiết phiếu nhập(</w:t>
      </w:r>
      <w:r w:rsidRPr="00607A4E">
        <w:rPr>
          <w:webHidden/>
          <w:u w:val="single"/>
        </w:rPr>
        <w:t>Mã PN,Mã NVL</w:t>
      </w:r>
      <w:r w:rsidRPr="00DC392A">
        <w:rPr>
          <w:webHidden/>
        </w:rPr>
        <w:t>,Số lượng,Đơn giá)</w:t>
      </w:r>
    </w:p>
    <w:p w:rsidR="002541D9" w:rsidRPr="00DC392A" w:rsidRDefault="002541D9" w:rsidP="00433B98">
      <w:pPr>
        <w:pStyle w:val="Nidungvnbn"/>
        <w:rPr>
          <w:webHidden/>
        </w:rPr>
      </w:pPr>
      <w:r w:rsidRPr="00DC392A">
        <w:rPr>
          <w:webHidden/>
        </w:rPr>
        <w:t>Nguyên vật liệu hao hụt(</w:t>
      </w:r>
      <w:r w:rsidRPr="00607A4E">
        <w:rPr>
          <w:webHidden/>
          <w:u w:val="single"/>
        </w:rPr>
        <w:t>Ngày hao hụt</w:t>
      </w:r>
      <w:r w:rsidRPr="00DC392A">
        <w:rPr>
          <w:webHidden/>
        </w:rPr>
        <w:t xml:space="preserve">,Mã NV) </w:t>
      </w:r>
    </w:p>
    <w:p w:rsidR="002541D9" w:rsidRPr="00DC392A" w:rsidRDefault="002541D9" w:rsidP="00433B98">
      <w:pPr>
        <w:pStyle w:val="Nidungvnbn"/>
        <w:rPr>
          <w:webHidden/>
        </w:rPr>
      </w:pPr>
      <w:r w:rsidRPr="00DC392A">
        <w:rPr>
          <w:webHidden/>
        </w:rPr>
        <w:t>Chi tiết hao hụt(</w:t>
      </w:r>
      <w:r w:rsidRPr="00607A4E">
        <w:rPr>
          <w:webHidden/>
          <w:u w:val="single"/>
        </w:rPr>
        <w:t>Mã NVL,Ngày hao hụt</w:t>
      </w:r>
      <w:r w:rsidRPr="00DC392A">
        <w:rPr>
          <w:webHidden/>
        </w:rPr>
        <w:t>,Số lượng,Lý do)</w:t>
      </w:r>
    </w:p>
    <w:p w:rsidR="002541D9" w:rsidRPr="00DC392A" w:rsidRDefault="002541D9" w:rsidP="00433B98">
      <w:pPr>
        <w:pStyle w:val="Nidungvnbn"/>
        <w:rPr>
          <w:webHidden/>
        </w:rPr>
      </w:pPr>
      <w:r w:rsidRPr="00DC392A">
        <w:rPr>
          <w:webHidden/>
        </w:rPr>
        <w:t>Thực đơn(</w:t>
      </w:r>
      <w:r w:rsidRPr="00607A4E">
        <w:rPr>
          <w:webHidden/>
          <w:u w:val="single"/>
        </w:rPr>
        <w:t>Mã thực đơn</w:t>
      </w:r>
      <w:r w:rsidRPr="00DC392A">
        <w:rPr>
          <w:webHidden/>
        </w:rPr>
        <w:t>,Tên thực đơn,Đơn vị tính,Gía bán,Ngày tạo,Còn bán)</w:t>
      </w:r>
    </w:p>
    <w:p w:rsidR="002541D9" w:rsidRPr="00DC392A" w:rsidRDefault="002541D9" w:rsidP="00433B98">
      <w:pPr>
        <w:pStyle w:val="Nidungvnbn"/>
        <w:rPr>
          <w:webHidden/>
        </w:rPr>
      </w:pPr>
      <w:r w:rsidRPr="00DC392A">
        <w:rPr>
          <w:webHidden/>
        </w:rPr>
        <w:t>Nhóm thực đơn(</w:t>
      </w:r>
      <w:r w:rsidRPr="00607A4E">
        <w:rPr>
          <w:webHidden/>
          <w:u w:val="single"/>
        </w:rPr>
        <w:t>Mã NVL,Mã thực đơn</w:t>
      </w:r>
      <w:r w:rsidRPr="00DC392A">
        <w:rPr>
          <w:webHidden/>
        </w:rPr>
        <w:t>,nhóm thực đơn)</w:t>
      </w:r>
    </w:p>
    <w:p w:rsidR="002541D9" w:rsidRPr="00DC392A" w:rsidRDefault="002541D9" w:rsidP="00433B98">
      <w:pPr>
        <w:pStyle w:val="Nidungvnbn"/>
        <w:rPr>
          <w:webHidden/>
        </w:rPr>
      </w:pPr>
      <w:r w:rsidRPr="00DC392A">
        <w:rPr>
          <w:webHidden/>
        </w:rPr>
        <w:t>Hóa đơn(</w:t>
      </w:r>
      <w:r w:rsidRPr="00607A4E">
        <w:rPr>
          <w:webHidden/>
          <w:u w:val="single"/>
        </w:rPr>
        <w:t>Mã HĐ</w:t>
      </w:r>
      <w:r w:rsidRPr="00DC392A">
        <w:rPr>
          <w:webHidden/>
        </w:rPr>
        <w:t>,Mã KH,Mã NV,Mã bàn,Ngày lập,Tên loại,Ý kiến khách hàng)</w:t>
      </w:r>
    </w:p>
    <w:p w:rsidR="002541D9" w:rsidRPr="00DC392A" w:rsidRDefault="002541D9" w:rsidP="00433B98">
      <w:pPr>
        <w:pStyle w:val="Nidungvnbn"/>
        <w:rPr>
          <w:webHidden/>
        </w:rPr>
      </w:pPr>
      <w:r w:rsidRPr="00DC392A">
        <w:rPr>
          <w:webHidden/>
        </w:rPr>
        <w:lastRenderedPageBreak/>
        <w:t>Bàn(</w:t>
      </w:r>
      <w:r w:rsidRPr="00607A4E">
        <w:rPr>
          <w:webHidden/>
          <w:u w:val="single"/>
        </w:rPr>
        <w:t>Mã bàn</w:t>
      </w:r>
      <w:r w:rsidRPr="00DC392A">
        <w:rPr>
          <w:webHidden/>
        </w:rPr>
        <w:t xml:space="preserve"> ,Tên bàn)</w:t>
      </w:r>
    </w:p>
    <w:p w:rsidR="002541D9" w:rsidRPr="00DC392A" w:rsidRDefault="002541D9" w:rsidP="00433B98">
      <w:pPr>
        <w:pStyle w:val="Nidungvnbn"/>
        <w:rPr>
          <w:webHidden/>
        </w:rPr>
      </w:pPr>
      <w:r w:rsidRPr="00DC392A">
        <w:rPr>
          <w:webHidden/>
        </w:rPr>
        <w:t>Chi tiết hóa đơn(</w:t>
      </w:r>
      <w:r w:rsidRPr="00607A4E">
        <w:rPr>
          <w:webHidden/>
          <w:u w:val="single"/>
        </w:rPr>
        <w:t>Mã HĐ,Mã thực đơn</w:t>
      </w:r>
      <w:r w:rsidRPr="00DC392A">
        <w:rPr>
          <w:webHidden/>
        </w:rPr>
        <w:t>,số lượng,đơn giá)</w:t>
      </w:r>
    </w:p>
    <w:p w:rsidR="002541D9" w:rsidRPr="00DC392A" w:rsidRDefault="002541D9" w:rsidP="00433B98">
      <w:pPr>
        <w:pStyle w:val="Nidungvnbn"/>
        <w:rPr>
          <w:webHidden/>
        </w:rPr>
      </w:pPr>
      <w:r w:rsidRPr="00DC392A">
        <w:rPr>
          <w:webHidden/>
        </w:rPr>
        <w:t>Khách hàng(</w:t>
      </w:r>
      <w:r w:rsidRPr="00607A4E">
        <w:rPr>
          <w:webHidden/>
          <w:u w:val="single"/>
        </w:rPr>
        <w:t>Mã KH</w:t>
      </w:r>
      <w:r w:rsidRPr="00DC392A">
        <w:rPr>
          <w:webHidden/>
        </w:rPr>
        <w:t>,Tên khách hàng,số điện thoại ,địa chỉ)</w:t>
      </w:r>
    </w:p>
    <w:p w:rsidR="002541D9" w:rsidRPr="00DC392A" w:rsidRDefault="002541D9" w:rsidP="00433B98">
      <w:pPr>
        <w:pStyle w:val="Nidungvnbn"/>
        <w:rPr>
          <w:webHidden/>
        </w:rPr>
      </w:pPr>
      <w:r w:rsidRPr="00DC392A">
        <w:rPr>
          <w:webHidden/>
        </w:rPr>
        <w:t>Ca làm(</w:t>
      </w:r>
      <w:r w:rsidRPr="00607A4E">
        <w:rPr>
          <w:webHidden/>
          <w:u w:val="single"/>
        </w:rPr>
        <w:t>Mã ca,Ngày làm việc</w:t>
      </w:r>
      <w:r w:rsidRPr="00DC392A">
        <w:rPr>
          <w:webHidden/>
        </w:rPr>
        <w:t>,Gìò bắt đầu,Giờ kết thúc)</w:t>
      </w:r>
    </w:p>
    <w:p w:rsidR="002541D9" w:rsidRPr="00DC392A" w:rsidRDefault="002541D9" w:rsidP="00433B98">
      <w:pPr>
        <w:pStyle w:val="Nidungvnbn"/>
        <w:rPr>
          <w:webHidden/>
        </w:rPr>
      </w:pPr>
      <w:r w:rsidRPr="00DC392A">
        <w:rPr>
          <w:webHidden/>
        </w:rPr>
        <w:t>Lương ca(</w:t>
      </w:r>
      <w:r w:rsidRPr="00607A4E">
        <w:rPr>
          <w:webHidden/>
          <w:u w:val="single"/>
        </w:rPr>
        <w:t>Mã lương</w:t>
      </w:r>
      <w:r w:rsidRPr="00DC392A">
        <w:rPr>
          <w:webHidden/>
        </w:rPr>
        <w:t>,Ngày làm việc,Mã ca,Ngày bắt đầu ,Lương)</w:t>
      </w:r>
    </w:p>
    <w:p w:rsidR="002541D9" w:rsidRPr="00DC392A" w:rsidRDefault="002541D9" w:rsidP="00433B98">
      <w:pPr>
        <w:pStyle w:val="Nidungvnbn"/>
        <w:rPr>
          <w:webHidden/>
        </w:rPr>
      </w:pPr>
      <w:r w:rsidRPr="00DC392A">
        <w:rPr>
          <w:webHidden/>
        </w:rPr>
        <w:t>Hệ số lương nhân viên(</w:t>
      </w:r>
      <w:r w:rsidRPr="00607A4E">
        <w:rPr>
          <w:webHidden/>
          <w:u w:val="single"/>
        </w:rPr>
        <w:t>Mã hệ số</w:t>
      </w:r>
      <w:r w:rsidRPr="00DC392A">
        <w:rPr>
          <w:webHidden/>
        </w:rPr>
        <w:t>,Mã NV,Ngày bắt đầu,Lương)</w:t>
      </w:r>
    </w:p>
    <w:p w:rsidR="002541D9" w:rsidRPr="00DC392A" w:rsidRDefault="002541D9" w:rsidP="00433B98">
      <w:pPr>
        <w:pStyle w:val="Nidungvnbn"/>
        <w:rPr>
          <w:webHidden/>
        </w:rPr>
      </w:pPr>
      <w:r w:rsidRPr="00DC392A">
        <w:rPr>
          <w:webHidden/>
        </w:rPr>
        <w:t>Nghỉ phép(</w:t>
      </w:r>
      <w:r w:rsidRPr="00607A4E">
        <w:rPr>
          <w:webHidden/>
          <w:u w:val="single"/>
        </w:rPr>
        <w:t>Mã NP,Mã NV</w:t>
      </w:r>
      <w:r w:rsidRPr="00DC392A">
        <w:rPr>
          <w:webHidden/>
        </w:rPr>
        <w:t>,Bắt đầu nghỉ,Ngày kết thúc)</w:t>
      </w:r>
    </w:p>
    <w:p w:rsidR="002541D9" w:rsidRPr="00DC392A" w:rsidRDefault="002541D9" w:rsidP="00433B98">
      <w:pPr>
        <w:pStyle w:val="Nidungvnbn"/>
        <w:rPr>
          <w:webHidden/>
        </w:rPr>
      </w:pPr>
      <w:r w:rsidRPr="00DC392A">
        <w:rPr>
          <w:webHidden/>
        </w:rPr>
        <w:t>Thưởng phạt(</w:t>
      </w:r>
      <w:r w:rsidRPr="00607A4E">
        <w:rPr>
          <w:webHidden/>
          <w:u w:val="single"/>
        </w:rPr>
        <w:t>Mã TP,Mã NV</w:t>
      </w:r>
      <w:r w:rsidRPr="00DC392A">
        <w:rPr>
          <w:webHidden/>
        </w:rPr>
        <w:t>,Lý do,Số tiền)</w:t>
      </w:r>
    </w:p>
    <w:p w:rsidR="002541D9" w:rsidRPr="00DC392A" w:rsidRDefault="002541D9" w:rsidP="00433B98">
      <w:pPr>
        <w:pStyle w:val="Nidungvnbn"/>
        <w:rPr>
          <w:webHidden/>
        </w:rPr>
      </w:pPr>
      <w:r w:rsidRPr="00DC392A">
        <w:rPr>
          <w:webHidden/>
        </w:rPr>
        <w:t>Vai trò Nhân viên(</w:t>
      </w:r>
      <w:r w:rsidRPr="00607A4E">
        <w:rPr>
          <w:webHidden/>
          <w:u w:val="single"/>
        </w:rPr>
        <w:t>Mã VT,Mã NV,Mã VTNV</w:t>
      </w:r>
      <w:r w:rsidRPr="00DC392A">
        <w:rPr>
          <w:webHidden/>
        </w:rPr>
        <w:t>)</w:t>
      </w:r>
    </w:p>
    <w:p w:rsidR="002541D9" w:rsidRPr="00DC392A" w:rsidRDefault="002541D9" w:rsidP="00433B98">
      <w:pPr>
        <w:pStyle w:val="Nidungvnbn"/>
        <w:rPr>
          <w:webHidden/>
        </w:rPr>
      </w:pPr>
      <w:r w:rsidRPr="00DC392A">
        <w:rPr>
          <w:webHidden/>
        </w:rPr>
        <w:t>Vai trò(</w:t>
      </w:r>
      <w:r w:rsidRPr="00607A4E">
        <w:rPr>
          <w:webHidden/>
          <w:u w:val="single"/>
        </w:rPr>
        <w:t>Mã VT</w:t>
      </w:r>
      <w:r w:rsidRPr="00DC392A">
        <w:rPr>
          <w:webHidden/>
        </w:rPr>
        <w:t>,Tên VT)</w:t>
      </w:r>
    </w:p>
    <w:p w:rsidR="002541D9" w:rsidRPr="00DC392A" w:rsidRDefault="00607A4E" w:rsidP="00433B98">
      <w:pPr>
        <w:pStyle w:val="Nidungvnbn"/>
        <w:rPr>
          <w:webHidden/>
        </w:rPr>
      </w:pPr>
      <w:r>
        <w:rPr>
          <w:webHidden/>
        </w:rPr>
        <w:t>Chi tiết ca làm(</w:t>
      </w:r>
      <w:r w:rsidRPr="00607A4E">
        <w:rPr>
          <w:webHidden/>
          <w:u w:val="single"/>
        </w:rPr>
        <w:t>Mã NV</w:t>
      </w:r>
      <w:r w:rsidR="002541D9" w:rsidRPr="00607A4E">
        <w:rPr>
          <w:webHidden/>
          <w:u w:val="single"/>
        </w:rPr>
        <w:t>,Ngày làm việc,Mã ca</w:t>
      </w:r>
      <w:r w:rsidR="002541D9" w:rsidRPr="00DC392A">
        <w:rPr>
          <w:webHidden/>
        </w:rPr>
        <w:t>,Ngày bắt đầu,Ngày kết thúc)</w:t>
      </w:r>
    </w:p>
    <w:p w:rsidR="002541D9" w:rsidRDefault="002541D9" w:rsidP="00433B98">
      <w:pPr>
        <w:pStyle w:val="Nidungvnbn"/>
        <w:rPr>
          <w:webHidden/>
        </w:rPr>
      </w:pPr>
      <w:r w:rsidRPr="00DC392A">
        <w:rPr>
          <w:webHidden/>
        </w:rPr>
        <w:t>Ngày lễ(</w:t>
      </w:r>
      <w:r w:rsidRPr="00607A4E">
        <w:rPr>
          <w:webHidden/>
          <w:u w:val="single"/>
        </w:rPr>
        <w:t>Ngày lễ</w:t>
      </w:r>
      <w:r w:rsidRPr="00DC392A">
        <w:rPr>
          <w:webHidden/>
        </w:rPr>
        <w:t>,Tên lễ,Hệ số lương)</w:t>
      </w:r>
      <w:bookmarkStart w:id="46" w:name="_GoBack"/>
      <w:bookmarkEnd w:id="46"/>
    </w:p>
    <w:p w:rsidR="00DD0FE2" w:rsidRPr="00DC392A" w:rsidRDefault="00DD0FE2" w:rsidP="00433B98">
      <w:pPr>
        <w:pStyle w:val="Nidungvnbn"/>
        <w:rPr>
          <w:webHidden/>
        </w:rPr>
      </w:pPr>
    </w:p>
    <w:p w:rsidR="002541D9" w:rsidRPr="00C458A1" w:rsidRDefault="00C458A1" w:rsidP="00C458A1">
      <w:pPr>
        <w:pStyle w:val="Tiumccp2"/>
        <w:rPr>
          <w:webHidden/>
        </w:rPr>
      </w:pPr>
      <w:bookmarkStart w:id="47" w:name="_Toc469225884"/>
      <w:r w:rsidRPr="00C458A1">
        <w:t xml:space="preserve">2.2.2. </w:t>
      </w:r>
      <w:r w:rsidR="002541D9" w:rsidRPr="00C458A1">
        <w:t>Mô hình thực thể kết hợp (ERD)</w:t>
      </w:r>
      <w:bookmarkEnd w:id="47"/>
      <w:r w:rsidR="002541D9" w:rsidRPr="00C458A1">
        <w:rPr>
          <w:webHidden/>
        </w:rPr>
        <w:tab/>
      </w:r>
    </w:p>
    <w:p w:rsidR="002541D9" w:rsidRPr="009B439A" w:rsidRDefault="002541D9" w:rsidP="00C458A1">
      <w:r>
        <w:rPr>
          <w:noProof/>
        </w:rPr>
        <w:drawing>
          <wp:inline distT="0" distB="0" distL="0" distR="0" wp14:anchorId="75F19907" wp14:editId="50889216">
            <wp:extent cx="5943600" cy="34537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53765"/>
                    </a:xfrm>
                    <a:prstGeom prst="rect">
                      <a:avLst/>
                    </a:prstGeom>
                  </pic:spPr>
                </pic:pic>
              </a:graphicData>
            </a:graphic>
          </wp:inline>
        </w:drawing>
      </w:r>
      <w:r w:rsidR="00DD0FE2" w:rsidRPr="009B439A">
        <w:t xml:space="preserve"> </w:t>
      </w:r>
    </w:p>
    <w:p w:rsidR="00C458A1" w:rsidRDefault="00C458A1" w:rsidP="00433B98">
      <w:pPr>
        <w:pStyle w:val="Nidungvnbn"/>
      </w:pPr>
    </w:p>
    <w:p w:rsidR="002541D9" w:rsidRPr="00C458A1" w:rsidRDefault="00C458A1" w:rsidP="00C458A1">
      <w:pPr>
        <w:pStyle w:val="Tiumccp1"/>
      </w:pPr>
      <w:bookmarkStart w:id="48" w:name="_Toc469225885"/>
      <w:r>
        <w:lastRenderedPageBreak/>
        <w:t xml:space="preserve">2.3. </w:t>
      </w:r>
      <w:r w:rsidR="002541D9" w:rsidRPr="00C458A1">
        <w:t>PHÂN TÍCH XỬ LÝ</w:t>
      </w:r>
      <w:r w:rsidR="002541D9" w:rsidRPr="00C458A1">
        <w:rPr>
          <w:webHidden/>
        </w:rPr>
        <w:tab/>
      </w:r>
      <w:r w:rsidR="002541D9" w:rsidRPr="00C458A1">
        <w:rPr>
          <w:webHidden/>
        </w:rPr>
        <w:fldChar w:fldCharType="begin"/>
      </w:r>
      <w:r w:rsidR="002541D9" w:rsidRPr="00C458A1">
        <w:rPr>
          <w:webHidden/>
        </w:rPr>
        <w:instrText xml:space="preserve"> PAGEREF _Toc385200552 \h </w:instrText>
      </w:r>
      <w:r w:rsidR="00CF0A09">
        <w:rPr>
          <w:webHidden/>
        </w:rPr>
        <w:fldChar w:fldCharType="separate"/>
      </w:r>
      <w:r w:rsidR="00210C6A">
        <w:rPr>
          <w:b w:val="0"/>
          <w:bCs/>
          <w:noProof/>
          <w:webHidden/>
        </w:rPr>
        <w:t>.</w:t>
      </w:r>
      <w:bookmarkEnd w:id="48"/>
      <w:r w:rsidR="002541D9" w:rsidRPr="00C458A1">
        <w:rPr>
          <w:webHidden/>
        </w:rPr>
        <w:fldChar w:fldCharType="end"/>
      </w:r>
    </w:p>
    <w:p w:rsidR="00C458A1" w:rsidRDefault="00C458A1" w:rsidP="00C458A1">
      <w:pPr>
        <w:pStyle w:val="Tiumccp2"/>
      </w:pPr>
      <w:bookmarkStart w:id="49" w:name="_Toc469225886"/>
      <w:r w:rsidRPr="00C458A1">
        <w:t xml:space="preserve">2.3.1. </w:t>
      </w:r>
      <w:r w:rsidR="002541D9" w:rsidRPr="00C458A1">
        <w:t>BFD</w:t>
      </w:r>
      <w:bookmarkEnd w:id="49"/>
    </w:p>
    <w:p w:rsidR="002541D9" w:rsidRPr="00725332" w:rsidRDefault="002541D9" w:rsidP="00C458A1">
      <w:r>
        <w:rPr>
          <w:noProof/>
        </w:rPr>
        <w:drawing>
          <wp:inline distT="0" distB="0" distL="0" distR="0" wp14:anchorId="2259293D" wp14:editId="518FDB6E">
            <wp:extent cx="5943600" cy="24866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6660"/>
                    </a:xfrm>
                    <a:prstGeom prst="rect">
                      <a:avLst/>
                    </a:prstGeom>
                  </pic:spPr>
                </pic:pic>
              </a:graphicData>
            </a:graphic>
          </wp:inline>
        </w:drawing>
      </w:r>
    </w:p>
    <w:p w:rsidR="00C458A1" w:rsidRDefault="00C458A1" w:rsidP="00433B98">
      <w:pPr>
        <w:pStyle w:val="Nidungvnbn"/>
      </w:pPr>
    </w:p>
    <w:p w:rsidR="002541D9" w:rsidRPr="00C458A1" w:rsidRDefault="00C458A1" w:rsidP="00C458A1">
      <w:pPr>
        <w:pStyle w:val="Tiumccp2"/>
      </w:pPr>
      <w:bookmarkStart w:id="50" w:name="_Toc469225887"/>
      <w:r w:rsidRPr="00C458A1">
        <w:t xml:space="preserve">2.3.2. </w:t>
      </w:r>
      <w:r w:rsidR="002541D9" w:rsidRPr="00C458A1">
        <w:t>DFD</w:t>
      </w:r>
      <w:bookmarkEnd w:id="50"/>
    </w:p>
    <w:p w:rsidR="002541D9" w:rsidRPr="00C458A1" w:rsidRDefault="00C458A1" w:rsidP="00C458A1">
      <w:pPr>
        <w:pStyle w:val="Tiumccp3"/>
      </w:pPr>
      <w:bookmarkStart w:id="51" w:name="_Toc469225888"/>
      <w:r w:rsidRPr="00C458A1">
        <w:t xml:space="preserve">2.3.2.1. </w:t>
      </w:r>
      <w:r w:rsidR="002541D9" w:rsidRPr="00C458A1">
        <w:t>DFD -Ngữ cảnh</w:t>
      </w:r>
      <w:bookmarkEnd w:id="51"/>
    </w:p>
    <w:p w:rsidR="002541D9" w:rsidRDefault="002541D9" w:rsidP="00C458A1">
      <w:r>
        <w:rPr>
          <w:noProof/>
        </w:rPr>
        <w:drawing>
          <wp:inline distT="0" distB="0" distL="0" distR="0" wp14:anchorId="16E1F5BD" wp14:editId="759D00EA">
            <wp:extent cx="5943600" cy="3691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1255"/>
                    </a:xfrm>
                    <a:prstGeom prst="rect">
                      <a:avLst/>
                    </a:prstGeom>
                  </pic:spPr>
                </pic:pic>
              </a:graphicData>
            </a:graphic>
          </wp:inline>
        </w:drawing>
      </w:r>
    </w:p>
    <w:p w:rsidR="002541D9" w:rsidRPr="00C458A1" w:rsidRDefault="00C458A1" w:rsidP="00C458A1">
      <w:pPr>
        <w:pStyle w:val="Tiumccp3"/>
      </w:pPr>
      <w:bookmarkStart w:id="52" w:name="_Toc469225889"/>
      <w:r w:rsidRPr="00C458A1">
        <w:lastRenderedPageBreak/>
        <w:t xml:space="preserve">2.3.2.2. </w:t>
      </w:r>
      <w:r w:rsidR="002541D9" w:rsidRPr="00C458A1">
        <w:t>DFD-Mức 0</w:t>
      </w:r>
      <w:bookmarkEnd w:id="52"/>
    </w:p>
    <w:p w:rsidR="002541D9" w:rsidRDefault="002541D9" w:rsidP="00C458A1">
      <w:r w:rsidRPr="00C458A1">
        <w:drawing>
          <wp:inline distT="0" distB="0" distL="0" distR="0" wp14:anchorId="2339061F" wp14:editId="5DACA981">
            <wp:extent cx="5943600" cy="2820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20670"/>
                    </a:xfrm>
                    <a:prstGeom prst="rect">
                      <a:avLst/>
                    </a:prstGeom>
                  </pic:spPr>
                </pic:pic>
              </a:graphicData>
            </a:graphic>
          </wp:inline>
        </w:drawing>
      </w:r>
    </w:p>
    <w:p w:rsidR="00C458A1" w:rsidRDefault="00C458A1" w:rsidP="00C458A1"/>
    <w:p w:rsidR="002541D9" w:rsidRPr="00C458A1" w:rsidRDefault="00C458A1" w:rsidP="00C458A1">
      <w:pPr>
        <w:pStyle w:val="Tiumccp3"/>
      </w:pPr>
      <w:bookmarkStart w:id="53" w:name="_Toc469225890"/>
      <w:r w:rsidRPr="00C458A1">
        <w:t xml:space="preserve">2.3.2.3. </w:t>
      </w:r>
      <w:r w:rsidR="002541D9" w:rsidRPr="00C458A1">
        <w:t>DFD-Mức 1</w:t>
      </w:r>
      <w:bookmarkEnd w:id="53"/>
    </w:p>
    <w:p w:rsidR="002541D9" w:rsidRDefault="002541D9" w:rsidP="00C458A1">
      <w:r>
        <w:rPr>
          <w:noProof/>
        </w:rPr>
        <w:drawing>
          <wp:inline distT="0" distB="0" distL="0" distR="0" wp14:anchorId="43EF9653" wp14:editId="5966CD89">
            <wp:extent cx="5943600" cy="2848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8610"/>
                    </a:xfrm>
                    <a:prstGeom prst="rect">
                      <a:avLst/>
                    </a:prstGeom>
                  </pic:spPr>
                </pic:pic>
              </a:graphicData>
            </a:graphic>
          </wp:inline>
        </w:drawing>
      </w:r>
    </w:p>
    <w:p w:rsidR="002541D9" w:rsidRDefault="002541D9" w:rsidP="00C458A1">
      <w:r>
        <w:rPr>
          <w:noProof/>
        </w:rPr>
        <w:lastRenderedPageBreak/>
        <w:drawing>
          <wp:inline distT="0" distB="0" distL="0" distR="0" wp14:anchorId="57E7E360" wp14:editId="760AB536">
            <wp:extent cx="5943600" cy="37357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35705"/>
                    </a:xfrm>
                    <a:prstGeom prst="rect">
                      <a:avLst/>
                    </a:prstGeom>
                  </pic:spPr>
                </pic:pic>
              </a:graphicData>
            </a:graphic>
          </wp:inline>
        </w:drawing>
      </w:r>
    </w:p>
    <w:p w:rsidR="002541D9" w:rsidRDefault="002541D9" w:rsidP="00C458A1">
      <w:r>
        <w:rPr>
          <w:noProof/>
        </w:rPr>
        <w:drawing>
          <wp:inline distT="0" distB="0" distL="0" distR="0" wp14:anchorId="13D6C292" wp14:editId="30F30886">
            <wp:extent cx="5429250"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2705100"/>
                    </a:xfrm>
                    <a:prstGeom prst="rect">
                      <a:avLst/>
                    </a:prstGeom>
                  </pic:spPr>
                </pic:pic>
              </a:graphicData>
            </a:graphic>
          </wp:inline>
        </w:drawing>
      </w:r>
    </w:p>
    <w:p w:rsidR="002541D9" w:rsidRPr="00831561" w:rsidRDefault="002541D9" w:rsidP="00C458A1">
      <w:pPr>
        <w:rPr>
          <w:webHidden/>
        </w:rPr>
      </w:pPr>
      <w:r w:rsidRPr="00A25E70">
        <w:rPr>
          <w:noProof/>
        </w:rPr>
        <w:lastRenderedPageBreak/>
        <w:drawing>
          <wp:inline distT="0" distB="0" distL="0" distR="0" wp14:anchorId="769AB9F8" wp14:editId="28DD4F43">
            <wp:extent cx="5943600" cy="31750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5000"/>
                    </a:xfrm>
                    <a:prstGeom prst="rect">
                      <a:avLst/>
                    </a:prstGeom>
                  </pic:spPr>
                </pic:pic>
              </a:graphicData>
            </a:graphic>
          </wp:inline>
        </w:drawing>
      </w:r>
    </w:p>
    <w:p w:rsidR="002541D9" w:rsidRPr="009B439A" w:rsidRDefault="002541D9" w:rsidP="00433B98">
      <w:pPr>
        <w:pStyle w:val="Nidungvnbn"/>
      </w:pPr>
    </w:p>
    <w:p w:rsidR="002541D9" w:rsidRPr="009B439A" w:rsidRDefault="006204DA" w:rsidP="006204DA">
      <w:pPr>
        <w:pStyle w:val="Chng"/>
      </w:pPr>
      <w:bookmarkStart w:id="54" w:name="_Toc469225891"/>
      <w:r>
        <w:t xml:space="preserve">Chương 3: </w:t>
      </w:r>
      <w:r w:rsidR="002541D9" w:rsidRPr="009B439A">
        <w:t>THIẾT KẾ HỆ THỐNG</w:t>
      </w:r>
      <w:bookmarkEnd w:id="54"/>
      <w:r w:rsidR="002541D9" w:rsidRPr="009B439A">
        <w:rPr>
          <w:webHidden/>
        </w:rPr>
        <w:tab/>
      </w:r>
    </w:p>
    <w:p w:rsidR="002541D9" w:rsidRDefault="006204DA" w:rsidP="006204DA">
      <w:pPr>
        <w:pStyle w:val="Tiumccp1"/>
        <w:rPr>
          <w:webHidden/>
        </w:rPr>
      </w:pPr>
      <w:bookmarkStart w:id="55" w:name="_Toc469225892"/>
      <w:r>
        <w:t>3.1.</w:t>
      </w:r>
      <w:r w:rsidR="002541D9">
        <w:t xml:space="preserve"> </w:t>
      </w:r>
      <w:r w:rsidR="002541D9" w:rsidRPr="009B439A">
        <w:t>GIỚI THIỆU</w:t>
      </w:r>
      <w:bookmarkEnd w:id="55"/>
      <w:r w:rsidR="002541D9" w:rsidRPr="009B439A">
        <w:rPr>
          <w:webHidden/>
        </w:rPr>
        <w:tab/>
      </w:r>
    </w:p>
    <w:p w:rsidR="002541D9" w:rsidRPr="006204DA" w:rsidRDefault="002541D9" w:rsidP="006204DA">
      <w:pPr>
        <w:pStyle w:val="Nidungvnbn"/>
      </w:pPr>
      <w:r w:rsidRPr="006204DA">
        <w:t>Từ các mô tả về dữ liệu và xử lý hệ thống ta tiến hành xây dựng hệ thống đạt những mục tiêu sau:</w:t>
      </w:r>
    </w:p>
    <w:p w:rsidR="002541D9" w:rsidRPr="006204DA" w:rsidRDefault="002541D9" w:rsidP="00CC119E">
      <w:pPr>
        <w:pStyle w:val="Nidungvnbn"/>
        <w:numPr>
          <w:ilvl w:val="0"/>
          <w:numId w:val="3"/>
        </w:numPr>
      </w:pPr>
      <w:r w:rsidRPr="006204DA">
        <w:t>Quản lý bán hàng chặt chẽ ,an toàn ,chi tiết .</w:t>
      </w:r>
    </w:p>
    <w:p w:rsidR="002541D9" w:rsidRPr="006204DA" w:rsidRDefault="002541D9" w:rsidP="00CC119E">
      <w:pPr>
        <w:pStyle w:val="Nidungvnbn"/>
        <w:numPr>
          <w:ilvl w:val="0"/>
          <w:numId w:val="3"/>
        </w:numPr>
      </w:pPr>
      <w:r w:rsidRPr="006204DA">
        <w:t>Quản lý bán hàng dễ sử dụng,thao tác nhanh trong việc thêm mới cập nhật...Báo cáo thống kê chi tiết linh hoạt chính xác,dễ theo dõi.</w:t>
      </w:r>
    </w:p>
    <w:p w:rsidR="006204DA" w:rsidRDefault="002541D9" w:rsidP="00CC119E">
      <w:pPr>
        <w:pStyle w:val="Nidungvnbn"/>
        <w:numPr>
          <w:ilvl w:val="0"/>
          <w:numId w:val="3"/>
        </w:numPr>
        <w:rPr>
          <w:webHidden/>
        </w:rPr>
      </w:pPr>
      <w:r w:rsidRPr="006204DA">
        <w:t>Quản lý nhân sự trực quan,dễ theo dõi, tính toán linh hoạt</w:t>
      </w:r>
      <w:r w:rsidR="00D01441">
        <w:rPr>
          <w:webHidden/>
        </w:rPr>
        <w:t>.</w:t>
      </w:r>
    </w:p>
    <w:p w:rsidR="00D01441" w:rsidRDefault="00D01441" w:rsidP="00D01441">
      <w:pPr>
        <w:pStyle w:val="Nidungvnbn"/>
        <w:ind w:left="720" w:firstLine="0"/>
      </w:pPr>
    </w:p>
    <w:p w:rsidR="002541D9" w:rsidRDefault="006204DA" w:rsidP="006204DA">
      <w:pPr>
        <w:pStyle w:val="Tiumccp1"/>
        <w:rPr>
          <w:webHidden/>
        </w:rPr>
      </w:pPr>
      <w:bookmarkStart w:id="56" w:name="_Toc469225893"/>
      <w:r>
        <w:t xml:space="preserve">3.2. </w:t>
      </w:r>
      <w:r w:rsidR="002541D9" w:rsidRPr="009B439A">
        <w:t>MÔ HÌNH QUAN HỆ</w:t>
      </w:r>
      <w:bookmarkEnd w:id="56"/>
      <w:r w:rsidR="002541D9" w:rsidRPr="009B439A">
        <w:rPr>
          <w:webHidden/>
        </w:rPr>
        <w:tab/>
      </w:r>
    </w:p>
    <w:p w:rsidR="002541D9" w:rsidRPr="004C55A7" w:rsidRDefault="002541D9" w:rsidP="006204DA">
      <w:pPr>
        <w:pStyle w:val="Nidungvnbn"/>
        <w:rPr>
          <w:webHidden/>
        </w:rPr>
      </w:pPr>
    </w:p>
    <w:p w:rsidR="002541D9" w:rsidRPr="009B439A" w:rsidRDefault="002541D9" w:rsidP="006204DA">
      <w:r>
        <w:rPr>
          <w:noProof/>
        </w:rPr>
        <w:lastRenderedPageBreak/>
        <w:drawing>
          <wp:inline distT="0" distB="0" distL="0" distR="0" wp14:anchorId="4D369408" wp14:editId="41D9D6D1">
            <wp:extent cx="5943600" cy="34270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27095"/>
                    </a:xfrm>
                    <a:prstGeom prst="rect">
                      <a:avLst/>
                    </a:prstGeom>
                  </pic:spPr>
                </pic:pic>
              </a:graphicData>
            </a:graphic>
          </wp:inline>
        </w:drawing>
      </w:r>
      <w:r w:rsidR="0009434F" w:rsidRPr="009B439A">
        <w:t xml:space="preserve"> </w:t>
      </w:r>
    </w:p>
    <w:p w:rsidR="006204DA" w:rsidRDefault="006204DA" w:rsidP="006204DA">
      <w:pPr>
        <w:pStyle w:val="Nidungvnbn"/>
      </w:pPr>
    </w:p>
    <w:p w:rsidR="002541D9" w:rsidRPr="006204DA" w:rsidRDefault="006204DA" w:rsidP="006204DA">
      <w:pPr>
        <w:pStyle w:val="Tiumccp1"/>
      </w:pPr>
      <w:bookmarkStart w:id="57" w:name="_Toc469225894"/>
      <w:r w:rsidRPr="006204DA">
        <w:t xml:space="preserve">3.3. </w:t>
      </w:r>
      <w:r w:rsidR="002541D9" w:rsidRPr="006204DA">
        <w:t>SƯU LIỆU CHO CƠ SỞ DỮ LIỆU</w:t>
      </w:r>
      <w:bookmarkEnd w:id="57"/>
    </w:p>
    <w:p w:rsidR="002541D9" w:rsidRPr="00837A39" w:rsidRDefault="002541D9" w:rsidP="00837A39">
      <w:pPr>
        <w:pStyle w:val="Nidungvnbn"/>
        <w:spacing w:line="276" w:lineRule="auto"/>
        <w:ind w:firstLine="0"/>
        <w:rPr>
          <w:i/>
        </w:rPr>
      </w:pPr>
      <w:bookmarkStart w:id="58" w:name="_Toc377503216"/>
      <w:bookmarkStart w:id="59" w:name="_Toc377504999"/>
      <w:bookmarkStart w:id="60" w:name="_Toc385200539"/>
      <w:r w:rsidRPr="00837A39">
        <w:rPr>
          <w:i/>
        </w:rPr>
        <w:t>Nhà cung cấp:</w:t>
      </w:r>
      <w:bookmarkEnd w:id="58"/>
      <w:bookmarkEnd w:id="59"/>
      <w:bookmarkEnd w:id="60"/>
      <w:r w:rsidRPr="00837A39">
        <w:rPr>
          <w:i/>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09"/>
        <w:gridCol w:w="2076"/>
        <w:gridCol w:w="1354"/>
        <w:gridCol w:w="1715"/>
        <w:gridCol w:w="1716"/>
      </w:tblGrid>
      <w:tr w:rsidR="002541D9" w:rsidRPr="00837A39" w:rsidTr="006204DA">
        <w:trPr>
          <w:trHeight w:val="222"/>
        </w:trPr>
        <w:tc>
          <w:tcPr>
            <w:tcW w:w="1609" w:type="dxa"/>
            <w:shd w:val="clear" w:color="auto" w:fill="A6A6A6"/>
          </w:tcPr>
          <w:p w:rsidR="002541D9" w:rsidRPr="00837A39" w:rsidRDefault="002541D9" w:rsidP="00837A39">
            <w:pPr>
              <w:spacing w:line="276" w:lineRule="auto"/>
              <w:rPr>
                <w:sz w:val="26"/>
                <w:szCs w:val="26"/>
              </w:rPr>
            </w:pPr>
            <w:r w:rsidRPr="00837A39">
              <w:rPr>
                <w:sz w:val="26"/>
                <w:szCs w:val="26"/>
              </w:rPr>
              <w:t>Tên thuộc tính</w:t>
            </w:r>
          </w:p>
        </w:tc>
        <w:tc>
          <w:tcPr>
            <w:tcW w:w="2076" w:type="dxa"/>
            <w:shd w:val="clear" w:color="auto" w:fill="A6A6A6"/>
          </w:tcPr>
          <w:p w:rsidR="002541D9" w:rsidRPr="00837A39" w:rsidRDefault="002541D9" w:rsidP="00837A39">
            <w:pPr>
              <w:spacing w:line="276" w:lineRule="auto"/>
              <w:rPr>
                <w:sz w:val="26"/>
                <w:szCs w:val="26"/>
              </w:rPr>
            </w:pPr>
            <w:r w:rsidRPr="00837A39">
              <w:rPr>
                <w:sz w:val="26"/>
                <w:szCs w:val="26"/>
              </w:rPr>
              <w:t>Diễn giải</w:t>
            </w:r>
          </w:p>
        </w:tc>
        <w:tc>
          <w:tcPr>
            <w:tcW w:w="1354" w:type="dxa"/>
            <w:shd w:val="clear" w:color="auto" w:fill="A6A6A6"/>
          </w:tcPr>
          <w:p w:rsidR="002541D9" w:rsidRPr="00837A39" w:rsidRDefault="002541D9" w:rsidP="00837A39">
            <w:pPr>
              <w:spacing w:line="276" w:lineRule="auto"/>
              <w:rPr>
                <w:sz w:val="26"/>
                <w:szCs w:val="26"/>
              </w:rPr>
            </w:pPr>
            <w:r w:rsidRPr="00837A39">
              <w:rPr>
                <w:sz w:val="26"/>
                <w:szCs w:val="26"/>
              </w:rPr>
              <w:t>Kiểu dữ liệu</w:t>
            </w:r>
          </w:p>
        </w:tc>
        <w:tc>
          <w:tcPr>
            <w:tcW w:w="1715" w:type="dxa"/>
            <w:shd w:val="clear" w:color="auto" w:fill="A6A6A6"/>
          </w:tcPr>
          <w:p w:rsidR="002541D9" w:rsidRPr="00837A39" w:rsidRDefault="002541D9" w:rsidP="00837A39">
            <w:pPr>
              <w:spacing w:line="276" w:lineRule="auto"/>
              <w:rPr>
                <w:sz w:val="26"/>
                <w:szCs w:val="26"/>
              </w:rPr>
            </w:pPr>
            <w:r w:rsidRPr="00837A39">
              <w:rPr>
                <w:sz w:val="26"/>
                <w:szCs w:val="26"/>
              </w:rPr>
              <w:t>Chiều dài</w:t>
            </w:r>
          </w:p>
        </w:tc>
        <w:tc>
          <w:tcPr>
            <w:tcW w:w="1716" w:type="dxa"/>
            <w:shd w:val="clear" w:color="auto" w:fill="A6A6A6"/>
          </w:tcPr>
          <w:p w:rsidR="002541D9" w:rsidRPr="00837A39" w:rsidRDefault="002541D9" w:rsidP="00837A39">
            <w:pPr>
              <w:spacing w:line="276" w:lineRule="auto"/>
              <w:rPr>
                <w:sz w:val="26"/>
                <w:szCs w:val="26"/>
              </w:rPr>
            </w:pPr>
            <w:r w:rsidRPr="00837A39">
              <w:rPr>
                <w:sz w:val="26"/>
                <w:szCs w:val="26"/>
              </w:rPr>
              <w:t>Ghi chú</w:t>
            </w:r>
          </w:p>
        </w:tc>
      </w:tr>
      <w:tr w:rsidR="002541D9" w:rsidRPr="00837A39" w:rsidTr="006204DA">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MaNCC</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nhà cung cấp</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6204DA">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TenNCC</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Tên nhà cung cấp</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50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6204DA">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Diachi</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Địa chỉ</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long varchar</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6204DA">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Sodienthoai</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Số điện thoại</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numeric</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bl>
    <w:p w:rsidR="002541D9" w:rsidRPr="00837A39" w:rsidRDefault="002541D9" w:rsidP="00837A39">
      <w:pPr>
        <w:pStyle w:val="Nidungvnbn"/>
        <w:spacing w:line="276" w:lineRule="auto"/>
      </w:pPr>
    </w:p>
    <w:p w:rsidR="002541D9" w:rsidRPr="00837A39" w:rsidRDefault="002541D9" w:rsidP="00837A39">
      <w:pPr>
        <w:spacing w:line="276" w:lineRule="auto"/>
        <w:rPr>
          <w:i/>
          <w:sz w:val="26"/>
          <w:szCs w:val="26"/>
        </w:rPr>
      </w:pPr>
      <w:r w:rsidRPr="00837A39">
        <w:rPr>
          <w:i/>
          <w:sz w:val="26"/>
          <w:szCs w:val="26"/>
        </w:rPr>
        <w:t xml:space="preserve">Phiếu nhập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09"/>
        <w:gridCol w:w="2076"/>
        <w:gridCol w:w="1354"/>
        <w:gridCol w:w="1715"/>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i/>
                <w:sz w:val="26"/>
                <w:szCs w:val="26"/>
              </w:rPr>
            </w:pPr>
            <w:r w:rsidRPr="00837A39">
              <w:rPr>
                <w:i/>
                <w:sz w:val="26"/>
                <w:szCs w:val="26"/>
              </w:rPr>
              <w:t>Tên thuộc tính</w:t>
            </w:r>
          </w:p>
        </w:tc>
        <w:tc>
          <w:tcPr>
            <w:tcW w:w="2076" w:type="dxa"/>
            <w:shd w:val="clear" w:color="auto" w:fill="A6A6A6"/>
          </w:tcPr>
          <w:p w:rsidR="002541D9" w:rsidRPr="00837A39" w:rsidRDefault="002541D9" w:rsidP="00837A39">
            <w:pPr>
              <w:spacing w:line="276" w:lineRule="auto"/>
              <w:rPr>
                <w:i/>
                <w:sz w:val="26"/>
                <w:szCs w:val="26"/>
              </w:rPr>
            </w:pPr>
            <w:r w:rsidRPr="00837A39">
              <w:rPr>
                <w:i/>
                <w:sz w:val="26"/>
                <w:szCs w:val="26"/>
              </w:rPr>
              <w:t>Diễn giải</w:t>
            </w:r>
          </w:p>
        </w:tc>
        <w:tc>
          <w:tcPr>
            <w:tcW w:w="1354" w:type="dxa"/>
            <w:shd w:val="clear" w:color="auto" w:fill="A6A6A6"/>
          </w:tcPr>
          <w:p w:rsidR="002541D9" w:rsidRPr="00837A39" w:rsidRDefault="002541D9" w:rsidP="00837A39">
            <w:pPr>
              <w:spacing w:line="276" w:lineRule="auto"/>
              <w:rPr>
                <w:i/>
                <w:sz w:val="26"/>
                <w:szCs w:val="26"/>
              </w:rPr>
            </w:pPr>
            <w:r w:rsidRPr="00837A39">
              <w:rPr>
                <w:i/>
                <w:sz w:val="26"/>
                <w:szCs w:val="26"/>
              </w:rPr>
              <w:t>Kiểu dữ liệu</w:t>
            </w:r>
          </w:p>
        </w:tc>
        <w:tc>
          <w:tcPr>
            <w:tcW w:w="1715" w:type="dxa"/>
            <w:shd w:val="clear" w:color="auto" w:fill="A6A6A6"/>
          </w:tcPr>
          <w:p w:rsidR="002541D9" w:rsidRPr="00837A39" w:rsidRDefault="002541D9" w:rsidP="00837A39">
            <w:pPr>
              <w:spacing w:line="276" w:lineRule="auto"/>
              <w:rPr>
                <w:i/>
                <w:sz w:val="26"/>
                <w:szCs w:val="26"/>
              </w:rPr>
            </w:pPr>
            <w:r w:rsidRPr="00837A39">
              <w:rPr>
                <w:i/>
                <w:sz w:val="26"/>
                <w:szCs w:val="26"/>
              </w:rPr>
              <w:t>Chiều dài</w:t>
            </w:r>
          </w:p>
        </w:tc>
        <w:tc>
          <w:tcPr>
            <w:tcW w:w="1716" w:type="dxa"/>
            <w:shd w:val="clear" w:color="auto" w:fill="A6A6A6"/>
          </w:tcPr>
          <w:p w:rsidR="002541D9" w:rsidRPr="00837A39" w:rsidRDefault="002541D9" w:rsidP="00837A39">
            <w:pPr>
              <w:spacing w:line="276" w:lineRule="auto"/>
              <w:rPr>
                <w:i/>
                <w:sz w:val="26"/>
                <w:szCs w:val="26"/>
              </w:rPr>
            </w:pPr>
            <w:r w:rsidRPr="00837A39">
              <w:rPr>
                <w:i/>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MaPN</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phiếu nhập</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MaNV</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nhân viên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MaNCC</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nhà cung cấp</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NgayNhap</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Ngày nhập</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Date</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bl>
    <w:p w:rsidR="002541D9" w:rsidRPr="00837A39" w:rsidRDefault="002541D9" w:rsidP="00837A39">
      <w:pPr>
        <w:spacing w:line="276" w:lineRule="auto"/>
        <w:rPr>
          <w:sz w:val="26"/>
          <w:szCs w:val="26"/>
        </w:rPr>
      </w:pPr>
    </w:p>
    <w:p w:rsidR="002541D9" w:rsidRPr="00837A39" w:rsidRDefault="002541D9" w:rsidP="00837A39">
      <w:pPr>
        <w:spacing w:line="276" w:lineRule="auto"/>
        <w:rPr>
          <w:i/>
          <w:sz w:val="26"/>
          <w:szCs w:val="26"/>
        </w:rPr>
      </w:pPr>
      <w:r w:rsidRPr="00837A39">
        <w:rPr>
          <w:i/>
          <w:sz w:val="26"/>
          <w:szCs w:val="26"/>
        </w:rPr>
        <w:lastRenderedPageBreak/>
        <w:t>Nhân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09"/>
        <w:gridCol w:w="2076"/>
        <w:gridCol w:w="1530"/>
        <w:gridCol w:w="1539"/>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i/>
                <w:sz w:val="26"/>
                <w:szCs w:val="26"/>
              </w:rPr>
            </w:pPr>
            <w:r w:rsidRPr="00837A39">
              <w:rPr>
                <w:i/>
                <w:sz w:val="26"/>
                <w:szCs w:val="26"/>
              </w:rPr>
              <w:t>Tên thuộc tính</w:t>
            </w:r>
          </w:p>
        </w:tc>
        <w:tc>
          <w:tcPr>
            <w:tcW w:w="2076" w:type="dxa"/>
            <w:shd w:val="clear" w:color="auto" w:fill="A6A6A6"/>
          </w:tcPr>
          <w:p w:rsidR="002541D9" w:rsidRPr="00837A39" w:rsidRDefault="002541D9" w:rsidP="00837A39">
            <w:pPr>
              <w:spacing w:line="276" w:lineRule="auto"/>
              <w:rPr>
                <w:i/>
                <w:sz w:val="26"/>
                <w:szCs w:val="26"/>
              </w:rPr>
            </w:pPr>
            <w:r w:rsidRPr="00837A39">
              <w:rPr>
                <w:i/>
                <w:sz w:val="26"/>
                <w:szCs w:val="26"/>
              </w:rPr>
              <w:t>Diễn giải</w:t>
            </w:r>
          </w:p>
        </w:tc>
        <w:tc>
          <w:tcPr>
            <w:tcW w:w="1530" w:type="dxa"/>
            <w:shd w:val="clear" w:color="auto" w:fill="A6A6A6"/>
          </w:tcPr>
          <w:p w:rsidR="002541D9" w:rsidRPr="00837A39" w:rsidRDefault="002541D9" w:rsidP="00837A39">
            <w:pPr>
              <w:spacing w:line="276" w:lineRule="auto"/>
              <w:rPr>
                <w:i/>
                <w:sz w:val="26"/>
                <w:szCs w:val="26"/>
              </w:rPr>
            </w:pPr>
            <w:r w:rsidRPr="00837A39">
              <w:rPr>
                <w:i/>
                <w:sz w:val="26"/>
                <w:szCs w:val="26"/>
              </w:rPr>
              <w:t>Kiểu dữ liệu</w:t>
            </w:r>
          </w:p>
        </w:tc>
        <w:tc>
          <w:tcPr>
            <w:tcW w:w="1539" w:type="dxa"/>
            <w:shd w:val="clear" w:color="auto" w:fill="A6A6A6"/>
          </w:tcPr>
          <w:p w:rsidR="002541D9" w:rsidRPr="00837A39" w:rsidRDefault="002541D9" w:rsidP="00837A39">
            <w:pPr>
              <w:spacing w:line="276" w:lineRule="auto"/>
              <w:rPr>
                <w:i/>
                <w:sz w:val="26"/>
                <w:szCs w:val="26"/>
              </w:rPr>
            </w:pPr>
            <w:r w:rsidRPr="00837A39">
              <w:rPr>
                <w:i/>
                <w:sz w:val="26"/>
                <w:szCs w:val="26"/>
              </w:rPr>
              <w:t>Chiều dài</w:t>
            </w:r>
          </w:p>
        </w:tc>
        <w:tc>
          <w:tcPr>
            <w:tcW w:w="1716" w:type="dxa"/>
            <w:shd w:val="clear" w:color="auto" w:fill="A6A6A6"/>
          </w:tcPr>
          <w:p w:rsidR="002541D9" w:rsidRPr="00837A39" w:rsidRDefault="002541D9" w:rsidP="00837A39">
            <w:pPr>
              <w:spacing w:line="276" w:lineRule="auto"/>
              <w:rPr>
                <w:i/>
                <w:sz w:val="26"/>
                <w:szCs w:val="26"/>
              </w:rPr>
            </w:pPr>
            <w:r w:rsidRPr="00837A39">
              <w:rPr>
                <w:i/>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MaNV</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nhân viên</w:t>
            </w:r>
          </w:p>
        </w:tc>
        <w:tc>
          <w:tcPr>
            <w:tcW w:w="1530"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539"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TenNV</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Tên nhân viên</w:t>
            </w:r>
          </w:p>
        </w:tc>
        <w:tc>
          <w:tcPr>
            <w:tcW w:w="1530"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539" w:type="dxa"/>
            <w:shd w:val="clear" w:color="auto" w:fill="auto"/>
          </w:tcPr>
          <w:p w:rsidR="002541D9" w:rsidRPr="00837A39" w:rsidRDefault="002541D9" w:rsidP="00837A39">
            <w:pPr>
              <w:spacing w:line="276" w:lineRule="auto"/>
              <w:rPr>
                <w:sz w:val="26"/>
                <w:szCs w:val="26"/>
              </w:rPr>
            </w:pPr>
            <w:r w:rsidRPr="00837A39">
              <w:rPr>
                <w:sz w:val="26"/>
                <w:szCs w:val="26"/>
              </w:rPr>
              <w:t>50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Sodienthoai</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Số điện thoại</w:t>
            </w:r>
          </w:p>
        </w:tc>
        <w:tc>
          <w:tcPr>
            <w:tcW w:w="1530" w:type="dxa"/>
            <w:shd w:val="clear" w:color="auto" w:fill="auto"/>
          </w:tcPr>
          <w:p w:rsidR="002541D9" w:rsidRPr="00837A39" w:rsidRDefault="002541D9" w:rsidP="00837A39">
            <w:pPr>
              <w:spacing w:line="276" w:lineRule="auto"/>
              <w:rPr>
                <w:sz w:val="26"/>
                <w:szCs w:val="26"/>
              </w:rPr>
            </w:pPr>
            <w:r w:rsidRPr="00837A39">
              <w:rPr>
                <w:sz w:val="26"/>
                <w:szCs w:val="26"/>
              </w:rPr>
              <w:t>numeric</w:t>
            </w:r>
          </w:p>
        </w:tc>
        <w:tc>
          <w:tcPr>
            <w:tcW w:w="1539"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Diachi</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530" w:type="dxa"/>
            <w:shd w:val="clear" w:color="auto" w:fill="auto"/>
          </w:tcPr>
          <w:p w:rsidR="002541D9" w:rsidRPr="00837A39" w:rsidRDefault="002541D9" w:rsidP="00837A39">
            <w:pPr>
              <w:spacing w:line="276" w:lineRule="auto"/>
              <w:rPr>
                <w:sz w:val="26"/>
                <w:szCs w:val="26"/>
              </w:rPr>
            </w:pPr>
            <w:r w:rsidRPr="00837A39">
              <w:rPr>
                <w:sz w:val="26"/>
                <w:szCs w:val="26"/>
              </w:rPr>
              <w:t>Long varchar</w:t>
            </w:r>
          </w:p>
        </w:tc>
        <w:tc>
          <w:tcPr>
            <w:tcW w:w="1539"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Ngaybatdau</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Ngày bắt đầu</w:t>
            </w:r>
          </w:p>
        </w:tc>
        <w:tc>
          <w:tcPr>
            <w:tcW w:w="1530" w:type="dxa"/>
            <w:shd w:val="clear" w:color="auto" w:fill="auto"/>
          </w:tcPr>
          <w:p w:rsidR="002541D9" w:rsidRPr="00837A39" w:rsidRDefault="002541D9" w:rsidP="00837A39">
            <w:pPr>
              <w:spacing w:line="276" w:lineRule="auto"/>
              <w:rPr>
                <w:sz w:val="26"/>
                <w:szCs w:val="26"/>
              </w:rPr>
            </w:pPr>
            <w:r w:rsidRPr="00837A39">
              <w:rPr>
                <w:sz w:val="26"/>
                <w:szCs w:val="26"/>
              </w:rPr>
              <w:t>Date</w:t>
            </w:r>
          </w:p>
        </w:tc>
        <w:tc>
          <w:tcPr>
            <w:tcW w:w="1539"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Matkhau</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Mật khẩu</w:t>
            </w:r>
          </w:p>
        </w:tc>
        <w:tc>
          <w:tcPr>
            <w:tcW w:w="1530"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539" w:type="dxa"/>
            <w:shd w:val="clear" w:color="auto" w:fill="auto"/>
          </w:tcPr>
          <w:p w:rsidR="002541D9" w:rsidRPr="00837A39" w:rsidRDefault="002541D9" w:rsidP="00837A39">
            <w:pPr>
              <w:spacing w:line="276" w:lineRule="auto"/>
              <w:rPr>
                <w:sz w:val="26"/>
                <w:szCs w:val="26"/>
              </w:rPr>
            </w:pPr>
            <w:r w:rsidRPr="00837A39">
              <w:rPr>
                <w:sz w:val="26"/>
                <w:szCs w:val="26"/>
              </w:rPr>
              <w:t>50</w:t>
            </w:r>
          </w:p>
        </w:tc>
        <w:tc>
          <w:tcPr>
            <w:tcW w:w="1716" w:type="dxa"/>
            <w:shd w:val="clear" w:color="auto" w:fill="auto"/>
          </w:tcPr>
          <w:p w:rsidR="002541D9" w:rsidRPr="00837A39" w:rsidRDefault="002541D9" w:rsidP="00837A39">
            <w:pPr>
              <w:spacing w:line="276" w:lineRule="auto"/>
              <w:rPr>
                <w:sz w:val="26"/>
                <w:szCs w:val="26"/>
              </w:rPr>
            </w:pPr>
          </w:p>
        </w:tc>
      </w:tr>
    </w:tbl>
    <w:p w:rsidR="002541D9" w:rsidRPr="00837A39" w:rsidRDefault="002541D9" w:rsidP="00837A39">
      <w:pPr>
        <w:spacing w:line="276" w:lineRule="auto"/>
        <w:rPr>
          <w:sz w:val="26"/>
          <w:szCs w:val="26"/>
        </w:rPr>
      </w:pPr>
    </w:p>
    <w:p w:rsidR="002541D9" w:rsidRPr="00837A39" w:rsidRDefault="002541D9" w:rsidP="00837A39">
      <w:pPr>
        <w:spacing w:line="276" w:lineRule="auto"/>
        <w:rPr>
          <w:i/>
          <w:sz w:val="26"/>
          <w:szCs w:val="26"/>
        </w:rPr>
      </w:pPr>
      <w:r w:rsidRPr="00837A39">
        <w:rPr>
          <w:i/>
          <w:sz w:val="26"/>
          <w:szCs w:val="26"/>
        </w:rPr>
        <w:t>Chi tiết phiếu nhập</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09"/>
        <w:gridCol w:w="2076"/>
        <w:gridCol w:w="1354"/>
        <w:gridCol w:w="1715"/>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i/>
                <w:sz w:val="26"/>
                <w:szCs w:val="26"/>
              </w:rPr>
            </w:pPr>
            <w:r w:rsidRPr="00837A39">
              <w:rPr>
                <w:i/>
                <w:sz w:val="26"/>
                <w:szCs w:val="26"/>
              </w:rPr>
              <w:t>Tên thuộc tính</w:t>
            </w:r>
          </w:p>
        </w:tc>
        <w:tc>
          <w:tcPr>
            <w:tcW w:w="2076" w:type="dxa"/>
            <w:shd w:val="clear" w:color="auto" w:fill="A6A6A6"/>
          </w:tcPr>
          <w:p w:rsidR="002541D9" w:rsidRPr="00837A39" w:rsidRDefault="002541D9" w:rsidP="00837A39">
            <w:pPr>
              <w:spacing w:line="276" w:lineRule="auto"/>
              <w:rPr>
                <w:i/>
                <w:sz w:val="26"/>
                <w:szCs w:val="26"/>
              </w:rPr>
            </w:pPr>
            <w:r w:rsidRPr="00837A39">
              <w:rPr>
                <w:i/>
                <w:sz w:val="26"/>
                <w:szCs w:val="26"/>
              </w:rPr>
              <w:t>Diễn giải</w:t>
            </w:r>
          </w:p>
        </w:tc>
        <w:tc>
          <w:tcPr>
            <w:tcW w:w="1354" w:type="dxa"/>
            <w:shd w:val="clear" w:color="auto" w:fill="A6A6A6"/>
          </w:tcPr>
          <w:p w:rsidR="002541D9" w:rsidRPr="00837A39" w:rsidRDefault="002541D9" w:rsidP="00837A39">
            <w:pPr>
              <w:spacing w:line="276" w:lineRule="auto"/>
              <w:rPr>
                <w:i/>
                <w:sz w:val="26"/>
                <w:szCs w:val="26"/>
              </w:rPr>
            </w:pPr>
            <w:r w:rsidRPr="00837A39">
              <w:rPr>
                <w:i/>
                <w:sz w:val="26"/>
                <w:szCs w:val="26"/>
              </w:rPr>
              <w:t>Kiểu dữ liệu</w:t>
            </w:r>
          </w:p>
        </w:tc>
        <w:tc>
          <w:tcPr>
            <w:tcW w:w="1715" w:type="dxa"/>
            <w:shd w:val="clear" w:color="auto" w:fill="A6A6A6"/>
          </w:tcPr>
          <w:p w:rsidR="002541D9" w:rsidRPr="00837A39" w:rsidRDefault="002541D9" w:rsidP="00837A39">
            <w:pPr>
              <w:spacing w:line="276" w:lineRule="auto"/>
              <w:rPr>
                <w:i/>
                <w:sz w:val="26"/>
                <w:szCs w:val="26"/>
              </w:rPr>
            </w:pPr>
            <w:r w:rsidRPr="00837A39">
              <w:rPr>
                <w:i/>
                <w:sz w:val="26"/>
                <w:szCs w:val="26"/>
              </w:rPr>
              <w:t>Chiều dài</w:t>
            </w:r>
          </w:p>
        </w:tc>
        <w:tc>
          <w:tcPr>
            <w:tcW w:w="1716" w:type="dxa"/>
            <w:shd w:val="clear" w:color="auto" w:fill="A6A6A6"/>
          </w:tcPr>
          <w:p w:rsidR="002541D9" w:rsidRPr="00837A39" w:rsidRDefault="002541D9" w:rsidP="00837A39">
            <w:pPr>
              <w:spacing w:line="276" w:lineRule="auto"/>
              <w:rPr>
                <w:i/>
                <w:sz w:val="26"/>
                <w:szCs w:val="26"/>
              </w:rPr>
            </w:pPr>
            <w:r w:rsidRPr="00837A39">
              <w:rPr>
                <w:i/>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MaPN</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phiếu nhập</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MaNVL</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nguyên vật liệu</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soluong</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Số lượng</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folat</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Dongia</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Đơn giá</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float</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bl>
    <w:p w:rsidR="002541D9" w:rsidRPr="00837A39" w:rsidRDefault="002541D9" w:rsidP="00837A39">
      <w:pPr>
        <w:spacing w:line="276" w:lineRule="auto"/>
        <w:rPr>
          <w:sz w:val="26"/>
          <w:szCs w:val="26"/>
        </w:rPr>
      </w:pPr>
    </w:p>
    <w:p w:rsidR="002541D9" w:rsidRPr="00837A39" w:rsidRDefault="002541D9" w:rsidP="00837A39">
      <w:pPr>
        <w:spacing w:line="276" w:lineRule="auto"/>
        <w:rPr>
          <w:i/>
          <w:sz w:val="26"/>
          <w:szCs w:val="26"/>
        </w:rPr>
      </w:pPr>
      <w:r w:rsidRPr="00837A39">
        <w:rPr>
          <w:i/>
          <w:sz w:val="26"/>
          <w:szCs w:val="26"/>
        </w:rPr>
        <w:t>Nguyên vật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09"/>
        <w:gridCol w:w="2076"/>
        <w:gridCol w:w="1354"/>
        <w:gridCol w:w="1715"/>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i/>
                <w:sz w:val="26"/>
                <w:szCs w:val="26"/>
              </w:rPr>
            </w:pPr>
            <w:r w:rsidRPr="00837A39">
              <w:rPr>
                <w:i/>
                <w:sz w:val="26"/>
                <w:szCs w:val="26"/>
              </w:rPr>
              <w:t>Tên thuộc tính</w:t>
            </w:r>
          </w:p>
        </w:tc>
        <w:tc>
          <w:tcPr>
            <w:tcW w:w="2076" w:type="dxa"/>
            <w:shd w:val="clear" w:color="auto" w:fill="A6A6A6"/>
          </w:tcPr>
          <w:p w:rsidR="002541D9" w:rsidRPr="00837A39" w:rsidRDefault="002541D9" w:rsidP="00837A39">
            <w:pPr>
              <w:spacing w:line="276" w:lineRule="auto"/>
              <w:rPr>
                <w:i/>
                <w:sz w:val="26"/>
                <w:szCs w:val="26"/>
              </w:rPr>
            </w:pPr>
            <w:r w:rsidRPr="00837A39">
              <w:rPr>
                <w:i/>
                <w:sz w:val="26"/>
                <w:szCs w:val="26"/>
              </w:rPr>
              <w:t>Diễn giải</w:t>
            </w:r>
          </w:p>
        </w:tc>
        <w:tc>
          <w:tcPr>
            <w:tcW w:w="1354" w:type="dxa"/>
            <w:shd w:val="clear" w:color="auto" w:fill="A6A6A6"/>
          </w:tcPr>
          <w:p w:rsidR="002541D9" w:rsidRPr="00837A39" w:rsidRDefault="002541D9" w:rsidP="00837A39">
            <w:pPr>
              <w:spacing w:line="276" w:lineRule="auto"/>
              <w:rPr>
                <w:i/>
                <w:sz w:val="26"/>
                <w:szCs w:val="26"/>
              </w:rPr>
            </w:pPr>
            <w:r w:rsidRPr="00837A39">
              <w:rPr>
                <w:i/>
                <w:sz w:val="26"/>
                <w:szCs w:val="26"/>
              </w:rPr>
              <w:t>Kiểu dữ liệu</w:t>
            </w:r>
          </w:p>
        </w:tc>
        <w:tc>
          <w:tcPr>
            <w:tcW w:w="1715" w:type="dxa"/>
            <w:shd w:val="clear" w:color="auto" w:fill="A6A6A6"/>
          </w:tcPr>
          <w:p w:rsidR="002541D9" w:rsidRPr="00837A39" w:rsidRDefault="002541D9" w:rsidP="00837A39">
            <w:pPr>
              <w:spacing w:line="276" w:lineRule="auto"/>
              <w:rPr>
                <w:i/>
                <w:sz w:val="26"/>
                <w:szCs w:val="26"/>
              </w:rPr>
            </w:pPr>
            <w:r w:rsidRPr="00837A39">
              <w:rPr>
                <w:i/>
                <w:sz w:val="26"/>
                <w:szCs w:val="26"/>
              </w:rPr>
              <w:t>Chiều dài</w:t>
            </w:r>
          </w:p>
        </w:tc>
        <w:tc>
          <w:tcPr>
            <w:tcW w:w="1716" w:type="dxa"/>
            <w:shd w:val="clear" w:color="auto" w:fill="A6A6A6"/>
          </w:tcPr>
          <w:p w:rsidR="002541D9" w:rsidRPr="00837A39" w:rsidRDefault="002541D9" w:rsidP="00837A39">
            <w:pPr>
              <w:spacing w:line="276" w:lineRule="auto"/>
              <w:rPr>
                <w:i/>
                <w:sz w:val="26"/>
                <w:szCs w:val="26"/>
              </w:rPr>
            </w:pPr>
            <w:r w:rsidRPr="00837A39">
              <w:rPr>
                <w:i/>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MaNVL</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nguyên vật liệu</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TenNVL</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Tên nguyên vật liệu</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50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DVT</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Đơn vị tính</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Dongia</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Đơn giá</w:t>
            </w:r>
          </w:p>
        </w:tc>
        <w:tc>
          <w:tcPr>
            <w:tcW w:w="1354" w:type="dxa"/>
            <w:shd w:val="clear" w:color="auto" w:fill="auto"/>
          </w:tcPr>
          <w:p w:rsidR="002541D9" w:rsidRPr="00837A39" w:rsidRDefault="002541D9" w:rsidP="00837A39">
            <w:pPr>
              <w:spacing w:line="276" w:lineRule="auto"/>
              <w:rPr>
                <w:sz w:val="26"/>
                <w:szCs w:val="26"/>
              </w:rPr>
            </w:pP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bl>
    <w:p w:rsidR="00837A39" w:rsidRDefault="00837A39" w:rsidP="00837A39">
      <w:pPr>
        <w:spacing w:line="276" w:lineRule="auto"/>
        <w:rPr>
          <w:sz w:val="26"/>
          <w:szCs w:val="26"/>
        </w:rPr>
      </w:pPr>
      <w:r>
        <w:rPr>
          <w:sz w:val="26"/>
          <w:szCs w:val="26"/>
        </w:rPr>
        <w:br w:type="page"/>
      </w:r>
    </w:p>
    <w:p w:rsidR="002541D9" w:rsidRPr="00837A39" w:rsidRDefault="002541D9" w:rsidP="00837A39">
      <w:pPr>
        <w:spacing w:line="276" w:lineRule="auto"/>
        <w:rPr>
          <w:i/>
          <w:sz w:val="26"/>
          <w:szCs w:val="26"/>
        </w:rPr>
      </w:pPr>
      <w:r w:rsidRPr="00837A39">
        <w:rPr>
          <w:i/>
          <w:sz w:val="26"/>
          <w:szCs w:val="26"/>
        </w:rPr>
        <w:lastRenderedPageBreak/>
        <w:t>Nguyên vật liệu hao hụt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09"/>
        <w:gridCol w:w="2076"/>
        <w:gridCol w:w="1354"/>
        <w:gridCol w:w="1715"/>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sz w:val="26"/>
                <w:szCs w:val="26"/>
              </w:rPr>
            </w:pPr>
            <w:r w:rsidRPr="00837A39">
              <w:rPr>
                <w:sz w:val="26"/>
                <w:szCs w:val="26"/>
              </w:rPr>
              <w:t>Tên thuộc tính</w:t>
            </w:r>
          </w:p>
        </w:tc>
        <w:tc>
          <w:tcPr>
            <w:tcW w:w="2076" w:type="dxa"/>
            <w:shd w:val="clear" w:color="auto" w:fill="A6A6A6"/>
          </w:tcPr>
          <w:p w:rsidR="002541D9" w:rsidRPr="00837A39" w:rsidRDefault="002541D9" w:rsidP="00837A39">
            <w:pPr>
              <w:spacing w:line="276" w:lineRule="auto"/>
              <w:rPr>
                <w:sz w:val="26"/>
                <w:szCs w:val="26"/>
              </w:rPr>
            </w:pPr>
            <w:r w:rsidRPr="00837A39">
              <w:rPr>
                <w:sz w:val="26"/>
                <w:szCs w:val="26"/>
              </w:rPr>
              <w:t>Diễn giải</w:t>
            </w:r>
          </w:p>
        </w:tc>
        <w:tc>
          <w:tcPr>
            <w:tcW w:w="1354" w:type="dxa"/>
            <w:shd w:val="clear" w:color="auto" w:fill="A6A6A6"/>
          </w:tcPr>
          <w:p w:rsidR="002541D9" w:rsidRPr="00837A39" w:rsidRDefault="002541D9" w:rsidP="00837A39">
            <w:pPr>
              <w:spacing w:line="276" w:lineRule="auto"/>
              <w:rPr>
                <w:sz w:val="26"/>
                <w:szCs w:val="26"/>
              </w:rPr>
            </w:pPr>
            <w:r w:rsidRPr="00837A39">
              <w:rPr>
                <w:sz w:val="26"/>
                <w:szCs w:val="26"/>
              </w:rPr>
              <w:t>Kiểu dữ liệu</w:t>
            </w:r>
          </w:p>
        </w:tc>
        <w:tc>
          <w:tcPr>
            <w:tcW w:w="1715" w:type="dxa"/>
            <w:shd w:val="clear" w:color="auto" w:fill="A6A6A6"/>
          </w:tcPr>
          <w:p w:rsidR="002541D9" w:rsidRPr="00837A39" w:rsidRDefault="002541D9" w:rsidP="00837A39">
            <w:pPr>
              <w:spacing w:line="276" w:lineRule="auto"/>
              <w:rPr>
                <w:sz w:val="26"/>
                <w:szCs w:val="26"/>
              </w:rPr>
            </w:pPr>
            <w:r w:rsidRPr="00837A39">
              <w:rPr>
                <w:sz w:val="26"/>
                <w:szCs w:val="26"/>
              </w:rPr>
              <w:t>Chiều dài</w:t>
            </w:r>
          </w:p>
        </w:tc>
        <w:tc>
          <w:tcPr>
            <w:tcW w:w="1716" w:type="dxa"/>
            <w:shd w:val="clear" w:color="auto" w:fill="A6A6A6"/>
          </w:tcPr>
          <w:p w:rsidR="002541D9" w:rsidRPr="00837A39" w:rsidRDefault="002541D9" w:rsidP="00837A39">
            <w:pPr>
              <w:spacing w:line="276" w:lineRule="auto"/>
              <w:rPr>
                <w:sz w:val="26"/>
                <w:szCs w:val="26"/>
              </w:rPr>
            </w:pPr>
            <w:r w:rsidRPr="00837A39">
              <w:rPr>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NgayHH</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Ngày Hao hụt</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Date</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MaNV</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Mả nhân viên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bl>
    <w:p w:rsidR="00837A39" w:rsidRDefault="00837A39" w:rsidP="00837A39">
      <w:pPr>
        <w:spacing w:line="276" w:lineRule="auto"/>
        <w:rPr>
          <w:sz w:val="26"/>
          <w:szCs w:val="26"/>
        </w:rPr>
      </w:pPr>
    </w:p>
    <w:p w:rsidR="002541D9" w:rsidRPr="00837A39" w:rsidRDefault="002541D9" w:rsidP="00837A39">
      <w:pPr>
        <w:spacing w:line="276" w:lineRule="auto"/>
        <w:rPr>
          <w:i/>
          <w:sz w:val="26"/>
          <w:szCs w:val="26"/>
        </w:rPr>
      </w:pPr>
      <w:r w:rsidRPr="00837A39">
        <w:rPr>
          <w:i/>
          <w:sz w:val="26"/>
          <w:szCs w:val="26"/>
        </w:rPr>
        <w:t>Chi tiết hao hụt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09"/>
        <w:gridCol w:w="2076"/>
        <w:gridCol w:w="1354"/>
        <w:gridCol w:w="1715"/>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sz w:val="26"/>
                <w:szCs w:val="26"/>
              </w:rPr>
            </w:pPr>
            <w:r w:rsidRPr="00837A39">
              <w:rPr>
                <w:sz w:val="26"/>
                <w:szCs w:val="26"/>
              </w:rPr>
              <w:t>Tên thuộc tính</w:t>
            </w:r>
          </w:p>
        </w:tc>
        <w:tc>
          <w:tcPr>
            <w:tcW w:w="2076" w:type="dxa"/>
            <w:shd w:val="clear" w:color="auto" w:fill="A6A6A6"/>
          </w:tcPr>
          <w:p w:rsidR="002541D9" w:rsidRPr="00837A39" w:rsidRDefault="002541D9" w:rsidP="00837A39">
            <w:pPr>
              <w:spacing w:line="276" w:lineRule="auto"/>
              <w:rPr>
                <w:sz w:val="26"/>
                <w:szCs w:val="26"/>
              </w:rPr>
            </w:pPr>
            <w:r w:rsidRPr="00837A39">
              <w:rPr>
                <w:sz w:val="26"/>
                <w:szCs w:val="26"/>
              </w:rPr>
              <w:t>Diễn giải</w:t>
            </w:r>
          </w:p>
        </w:tc>
        <w:tc>
          <w:tcPr>
            <w:tcW w:w="1354" w:type="dxa"/>
            <w:shd w:val="clear" w:color="auto" w:fill="A6A6A6"/>
          </w:tcPr>
          <w:p w:rsidR="002541D9" w:rsidRPr="00837A39" w:rsidRDefault="002541D9" w:rsidP="00837A39">
            <w:pPr>
              <w:spacing w:line="276" w:lineRule="auto"/>
              <w:rPr>
                <w:sz w:val="26"/>
                <w:szCs w:val="26"/>
              </w:rPr>
            </w:pPr>
            <w:r w:rsidRPr="00837A39">
              <w:rPr>
                <w:sz w:val="26"/>
                <w:szCs w:val="26"/>
              </w:rPr>
              <w:t>Kiểu dữ liệu</w:t>
            </w:r>
          </w:p>
        </w:tc>
        <w:tc>
          <w:tcPr>
            <w:tcW w:w="1715" w:type="dxa"/>
            <w:shd w:val="clear" w:color="auto" w:fill="A6A6A6"/>
          </w:tcPr>
          <w:p w:rsidR="002541D9" w:rsidRPr="00837A39" w:rsidRDefault="002541D9" w:rsidP="00837A39">
            <w:pPr>
              <w:spacing w:line="276" w:lineRule="auto"/>
              <w:rPr>
                <w:sz w:val="26"/>
                <w:szCs w:val="26"/>
              </w:rPr>
            </w:pPr>
            <w:r w:rsidRPr="00837A39">
              <w:rPr>
                <w:sz w:val="26"/>
                <w:szCs w:val="26"/>
              </w:rPr>
              <w:t>Chiều dài</w:t>
            </w:r>
          </w:p>
        </w:tc>
        <w:tc>
          <w:tcPr>
            <w:tcW w:w="1716" w:type="dxa"/>
            <w:shd w:val="clear" w:color="auto" w:fill="A6A6A6"/>
          </w:tcPr>
          <w:p w:rsidR="002541D9" w:rsidRPr="00837A39" w:rsidRDefault="002541D9" w:rsidP="00837A39">
            <w:pPr>
              <w:spacing w:line="276" w:lineRule="auto"/>
              <w:rPr>
                <w:sz w:val="26"/>
                <w:szCs w:val="26"/>
              </w:rPr>
            </w:pPr>
            <w:r w:rsidRPr="00837A39">
              <w:rPr>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ngayHH</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Ngày Hao hụt</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Date</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MaNVL</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Nguyên vật liệu</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Soluong</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Số lượng</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float</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Ldo</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Lý do</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Long varchar</w:t>
            </w:r>
          </w:p>
        </w:tc>
        <w:tc>
          <w:tcPr>
            <w:tcW w:w="1716" w:type="dxa"/>
            <w:shd w:val="clear" w:color="auto" w:fill="auto"/>
          </w:tcPr>
          <w:p w:rsidR="002541D9" w:rsidRPr="00837A39" w:rsidRDefault="002541D9" w:rsidP="00837A39">
            <w:pPr>
              <w:spacing w:line="276" w:lineRule="auto"/>
              <w:rPr>
                <w:sz w:val="26"/>
                <w:szCs w:val="26"/>
              </w:rPr>
            </w:pPr>
          </w:p>
        </w:tc>
      </w:tr>
    </w:tbl>
    <w:p w:rsidR="002541D9" w:rsidRPr="00837A39" w:rsidRDefault="002541D9" w:rsidP="00837A39">
      <w:pPr>
        <w:spacing w:line="276" w:lineRule="auto"/>
        <w:rPr>
          <w:sz w:val="26"/>
          <w:szCs w:val="26"/>
        </w:rPr>
      </w:pPr>
    </w:p>
    <w:p w:rsidR="002541D9" w:rsidRPr="00837A39" w:rsidRDefault="002541D9" w:rsidP="00837A39">
      <w:pPr>
        <w:spacing w:line="276" w:lineRule="auto"/>
        <w:rPr>
          <w:i/>
          <w:sz w:val="26"/>
          <w:szCs w:val="26"/>
        </w:rPr>
      </w:pPr>
      <w:r w:rsidRPr="00837A39">
        <w:rPr>
          <w:i/>
          <w:sz w:val="26"/>
          <w:szCs w:val="26"/>
        </w:rPr>
        <w:t>Thực đơn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09"/>
        <w:gridCol w:w="2076"/>
        <w:gridCol w:w="1354"/>
        <w:gridCol w:w="1715"/>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sz w:val="26"/>
                <w:szCs w:val="26"/>
              </w:rPr>
            </w:pPr>
            <w:r w:rsidRPr="00837A39">
              <w:rPr>
                <w:sz w:val="26"/>
                <w:szCs w:val="26"/>
              </w:rPr>
              <w:t>Tên thuộc tính</w:t>
            </w:r>
          </w:p>
        </w:tc>
        <w:tc>
          <w:tcPr>
            <w:tcW w:w="2076" w:type="dxa"/>
            <w:shd w:val="clear" w:color="auto" w:fill="A6A6A6"/>
          </w:tcPr>
          <w:p w:rsidR="002541D9" w:rsidRPr="00837A39" w:rsidRDefault="002541D9" w:rsidP="00837A39">
            <w:pPr>
              <w:spacing w:line="276" w:lineRule="auto"/>
              <w:rPr>
                <w:sz w:val="26"/>
                <w:szCs w:val="26"/>
              </w:rPr>
            </w:pPr>
            <w:r w:rsidRPr="00837A39">
              <w:rPr>
                <w:sz w:val="26"/>
                <w:szCs w:val="26"/>
              </w:rPr>
              <w:t>Diễn giải</w:t>
            </w:r>
          </w:p>
        </w:tc>
        <w:tc>
          <w:tcPr>
            <w:tcW w:w="1354" w:type="dxa"/>
            <w:shd w:val="clear" w:color="auto" w:fill="A6A6A6"/>
          </w:tcPr>
          <w:p w:rsidR="002541D9" w:rsidRPr="00837A39" w:rsidRDefault="002541D9" w:rsidP="00837A39">
            <w:pPr>
              <w:spacing w:line="276" w:lineRule="auto"/>
              <w:rPr>
                <w:sz w:val="26"/>
                <w:szCs w:val="26"/>
              </w:rPr>
            </w:pPr>
            <w:r w:rsidRPr="00837A39">
              <w:rPr>
                <w:sz w:val="26"/>
                <w:szCs w:val="26"/>
              </w:rPr>
              <w:t>Kiểu dữ liệu</w:t>
            </w:r>
          </w:p>
        </w:tc>
        <w:tc>
          <w:tcPr>
            <w:tcW w:w="1715" w:type="dxa"/>
            <w:shd w:val="clear" w:color="auto" w:fill="A6A6A6"/>
          </w:tcPr>
          <w:p w:rsidR="002541D9" w:rsidRPr="00837A39" w:rsidRDefault="002541D9" w:rsidP="00837A39">
            <w:pPr>
              <w:spacing w:line="276" w:lineRule="auto"/>
              <w:rPr>
                <w:sz w:val="26"/>
                <w:szCs w:val="26"/>
              </w:rPr>
            </w:pPr>
            <w:r w:rsidRPr="00837A39">
              <w:rPr>
                <w:sz w:val="26"/>
                <w:szCs w:val="26"/>
              </w:rPr>
              <w:t>Chiều dài</w:t>
            </w:r>
          </w:p>
        </w:tc>
        <w:tc>
          <w:tcPr>
            <w:tcW w:w="1716" w:type="dxa"/>
            <w:shd w:val="clear" w:color="auto" w:fill="A6A6A6"/>
          </w:tcPr>
          <w:p w:rsidR="002541D9" w:rsidRPr="00837A39" w:rsidRDefault="002541D9" w:rsidP="00837A39">
            <w:pPr>
              <w:spacing w:line="276" w:lineRule="auto"/>
              <w:rPr>
                <w:sz w:val="26"/>
                <w:szCs w:val="26"/>
              </w:rPr>
            </w:pPr>
            <w:r w:rsidRPr="00837A39">
              <w:rPr>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maTD</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thực đơn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TenThucDon</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Tên Thực đơn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50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ĐVT</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Đơn vị tính</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giaBan</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Gía bán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float</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ConBan</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 xml:space="preserve">Còn bán </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boolean</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ngayTao</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Ngày tạo</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Date</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bl>
    <w:p w:rsidR="002541D9" w:rsidRPr="00837A39" w:rsidRDefault="002541D9" w:rsidP="00837A39">
      <w:pPr>
        <w:pStyle w:val="Nidungvnbn"/>
        <w:spacing w:line="276" w:lineRule="auto"/>
      </w:pPr>
    </w:p>
    <w:p w:rsidR="002541D9" w:rsidRPr="00837A39" w:rsidRDefault="002541D9" w:rsidP="00837A39">
      <w:pPr>
        <w:pStyle w:val="Nidungvnbn"/>
        <w:spacing w:line="276" w:lineRule="auto"/>
        <w:ind w:firstLine="0"/>
        <w:rPr>
          <w:i/>
        </w:rPr>
      </w:pPr>
      <w:r w:rsidRPr="00837A39">
        <w:rPr>
          <w:i/>
        </w:rPr>
        <w:t>Nhóm Thực đơn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09"/>
        <w:gridCol w:w="2076"/>
        <w:gridCol w:w="1354"/>
        <w:gridCol w:w="1715"/>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sz w:val="26"/>
                <w:szCs w:val="26"/>
              </w:rPr>
            </w:pPr>
            <w:r w:rsidRPr="00837A39">
              <w:rPr>
                <w:sz w:val="26"/>
                <w:szCs w:val="26"/>
              </w:rPr>
              <w:t>Tên thuộc tính</w:t>
            </w:r>
          </w:p>
        </w:tc>
        <w:tc>
          <w:tcPr>
            <w:tcW w:w="2076" w:type="dxa"/>
            <w:shd w:val="clear" w:color="auto" w:fill="A6A6A6"/>
          </w:tcPr>
          <w:p w:rsidR="002541D9" w:rsidRPr="00837A39" w:rsidRDefault="002541D9" w:rsidP="00837A39">
            <w:pPr>
              <w:spacing w:line="276" w:lineRule="auto"/>
              <w:rPr>
                <w:sz w:val="26"/>
                <w:szCs w:val="26"/>
              </w:rPr>
            </w:pPr>
            <w:r w:rsidRPr="00837A39">
              <w:rPr>
                <w:sz w:val="26"/>
                <w:szCs w:val="26"/>
              </w:rPr>
              <w:t>Diễn giải</w:t>
            </w:r>
          </w:p>
        </w:tc>
        <w:tc>
          <w:tcPr>
            <w:tcW w:w="1354" w:type="dxa"/>
            <w:shd w:val="clear" w:color="auto" w:fill="A6A6A6"/>
          </w:tcPr>
          <w:p w:rsidR="002541D9" w:rsidRPr="00837A39" w:rsidRDefault="002541D9" w:rsidP="00837A39">
            <w:pPr>
              <w:spacing w:line="276" w:lineRule="auto"/>
              <w:rPr>
                <w:sz w:val="26"/>
                <w:szCs w:val="26"/>
              </w:rPr>
            </w:pPr>
            <w:r w:rsidRPr="00837A39">
              <w:rPr>
                <w:sz w:val="26"/>
                <w:szCs w:val="26"/>
              </w:rPr>
              <w:t>Kiểu dữ liệu</w:t>
            </w:r>
          </w:p>
        </w:tc>
        <w:tc>
          <w:tcPr>
            <w:tcW w:w="1715" w:type="dxa"/>
            <w:shd w:val="clear" w:color="auto" w:fill="A6A6A6"/>
          </w:tcPr>
          <w:p w:rsidR="002541D9" w:rsidRPr="00837A39" w:rsidRDefault="002541D9" w:rsidP="00837A39">
            <w:pPr>
              <w:spacing w:line="276" w:lineRule="auto"/>
              <w:rPr>
                <w:sz w:val="26"/>
                <w:szCs w:val="26"/>
              </w:rPr>
            </w:pPr>
            <w:r w:rsidRPr="00837A39">
              <w:rPr>
                <w:sz w:val="26"/>
                <w:szCs w:val="26"/>
              </w:rPr>
              <w:t>Chiều dài</w:t>
            </w:r>
          </w:p>
        </w:tc>
        <w:tc>
          <w:tcPr>
            <w:tcW w:w="1716" w:type="dxa"/>
            <w:shd w:val="clear" w:color="auto" w:fill="A6A6A6"/>
          </w:tcPr>
          <w:p w:rsidR="002541D9" w:rsidRPr="00837A39" w:rsidRDefault="002541D9" w:rsidP="00837A39">
            <w:pPr>
              <w:spacing w:line="276" w:lineRule="auto"/>
              <w:rPr>
                <w:sz w:val="26"/>
                <w:szCs w:val="26"/>
              </w:rPr>
            </w:pPr>
            <w:r w:rsidRPr="00837A39">
              <w:rPr>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maTD</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thực đơn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maNVL</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nguyên vật liệu</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Nhomtd</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Nhóm thực đơn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20</w:t>
            </w:r>
          </w:p>
        </w:tc>
        <w:tc>
          <w:tcPr>
            <w:tcW w:w="1716" w:type="dxa"/>
            <w:shd w:val="clear" w:color="auto" w:fill="auto"/>
          </w:tcPr>
          <w:p w:rsidR="002541D9" w:rsidRPr="00837A39" w:rsidRDefault="002541D9" w:rsidP="00837A39">
            <w:pPr>
              <w:spacing w:line="276" w:lineRule="auto"/>
              <w:rPr>
                <w:sz w:val="26"/>
                <w:szCs w:val="26"/>
              </w:rPr>
            </w:pPr>
          </w:p>
        </w:tc>
      </w:tr>
    </w:tbl>
    <w:p w:rsidR="00837A39" w:rsidRDefault="00837A39" w:rsidP="00837A39">
      <w:pPr>
        <w:pStyle w:val="Nidungvnbn"/>
        <w:spacing w:line="276" w:lineRule="auto"/>
      </w:pPr>
      <w:r>
        <w:br w:type="page"/>
      </w:r>
    </w:p>
    <w:p w:rsidR="002541D9" w:rsidRPr="00837A39" w:rsidRDefault="002541D9" w:rsidP="00837A39">
      <w:pPr>
        <w:pStyle w:val="Nidungvnbn"/>
        <w:spacing w:line="276" w:lineRule="auto"/>
        <w:ind w:firstLine="0"/>
        <w:rPr>
          <w:i/>
        </w:rPr>
      </w:pPr>
      <w:r w:rsidRPr="00837A39">
        <w:rPr>
          <w:i/>
        </w:rPr>
        <w:lastRenderedPageBreak/>
        <w:t>Chi tiết hóa đơn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09"/>
        <w:gridCol w:w="2076"/>
        <w:gridCol w:w="1354"/>
        <w:gridCol w:w="1715"/>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sz w:val="26"/>
                <w:szCs w:val="26"/>
              </w:rPr>
            </w:pPr>
            <w:r w:rsidRPr="00837A39">
              <w:rPr>
                <w:sz w:val="26"/>
                <w:szCs w:val="26"/>
              </w:rPr>
              <w:t>Tên thuộc tính</w:t>
            </w:r>
          </w:p>
        </w:tc>
        <w:tc>
          <w:tcPr>
            <w:tcW w:w="2076" w:type="dxa"/>
            <w:shd w:val="clear" w:color="auto" w:fill="A6A6A6"/>
          </w:tcPr>
          <w:p w:rsidR="002541D9" w:rsidRPr="00837A39" w:rsidRDefault="002541D9" w:rsidP="00837A39">
            <w:pPr>
              <w:spacing w:line="276" w:lineRule="auto"/>
              <w:rPr>
                <w:sz w:val="26"/>
                <w:szCs w:val="26"/>
              </w:rPr>
            </w:pPr>
            <w:r w:rsidRPr="00837A39">
              <w:rPr>
                <w:sz w:val="26"/>
                <w:szCs w:val="26"/>
              </w:rPr>
              <w:t>Diễn giải</w:t>
            </w:r>
          </w:p>
        </w:tc>
        <w:tc>
          <w:tcPr>
            <w:tcW w:w="1354" w:type="dxa"/>
            <w:shd w:val="clear" w:color="auto" w:fill="A6A6A6"/>
          </w:tcPr>
          <w:p w:rsidR="002541D9" w:rsidRPr="00837A39" w:rsidRDefault="002541D9" w:rsidP="00837A39">
            <w:pPr>
              <w:spacing w:line="276" w:lineRule="auto"/>
              <w:rPr>
                <w:sz w:val="26"/>
                <w:szCs w:val="26"/>
              </w:rPr>
            </w:pPr>
            <w:r w:rsidRPr="00837A39">
              <w:rPr>
                <w:sz w:val="26"/>
                <w:szCs w:val="26"/>
              </w:rPr>
              <w:t>Kiểu dữ liệu</w:t>
            </w:r>
          </w:p>
        </w:tc>
        <w:tc>
          <w:tcPr>
            <w:tcW w:w="1715" w:type="dxa"/>
            <w:shd w:val="clear" w:color="auto" w:fill="A6A6A6"/>
          </w:tcPr>
          <w:p w:rsidR="002541D9" w:rsidRPr="00837A39" w:rsidRDefault="002541D9" w:rsidP="00837A39">
            <w:pPr>
              <w:spacing w:line="276" w:lineRule="auto"/>
              <w:rPr>
                <w:sz w:val="26"/>
                <w:szCs w:val="26"/>
              </w:rPr>
            </w:pPr>
            <w:r w:rsidRPr="00837A39">
              <w:rPr>
                <w:sz w:val="26"/>
                <w:szCs w:val="26"/>
              </w:rPr>
              <w:t>Chiều dài</w:t>
            </w:r>
          </w:p>
        </w:tc>
        <w:tc>
          <w:tcPr>
            <w:tcW w:w="1716" w:type="dxa"/>
            <w:shd w:val="clear" w:color="auto" w:fill="A6A6A6"/>
          </w:tcPr>
          <w:p w:rsidR="002541D9" w:rsidRPr="00837A39" w:rsidRDefault="002541D9" w:rsidP="00837A39">
            <w:pPr>
              <w:spacing w:line="276" w:lineRule="auto"/>
              <w:rPr>
                <w:sz w:val="26"/>
                <w:szCs w:val="26"/>
              </w:rPr>
            </w:pPr>
            <w:r w:rsidRPr="00837A39">
              <w:rPr>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maHD</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hóa đơn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maTD</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thực đơn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Soluong</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Số lượng</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int</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Dongia</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Đơn giá</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float</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bl>
    <w:p w:rsidR="002541D9" w:rsidRPr="00837A39" w:rsidRDefault="002541D9" w:rsidP="00837A39">
      <w:pPr>
        <w:pStyle w:val="Nidungvnbn"/>
        <w:spacing w:line="276" w:lineRule="auto"/>
      </w:pPr>
    </w:p>
    <w:p w:rsidR="002541D9" w:rsidRPr="00837A39" w:rsidRDefault="002541D9" w:rsidP="00837A39">
      <w:pPr>
        <w:pStyle w:val="Nidungvnbn"/>
        <w:spacing w:line="276" w:lineRule="auto"/>
        <w:ind w:firstLine="0"/>
        <w:rPr>
          <w:i/>
        </w:rPr>
      </w:pPr>
      <w:r w:rsidRPr="00837A39">
        <w:rPr>
          <w:i/>
        </w:rPr>
        <w:t>Hóa đơn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705"/>
        <w:gridCol w:w="1980"/>
        <w:gridCol w:w="1354"/>
        <w:gridCol w:w="1715"/>
        <w:gridCol w:w="1716"/>
      </w:tblGrid>
      <w:tr w:rsidR="002541D9" w:rsidRPr="00837A39" w:rsidTr="00C458A1">
        <w:trPr>
          <w:trHeight w:val="222"/>
        </w:trPr>
        <w:tc>
          <w:tcPr>
            <w:tcW w:w="1705" w:type="dxa"/>
            <w:shd w:val="clear" w:color="auto" w:fill="A6A6A6"/>
          </w:tcPr>
          <w:p w:rsidR="002541D9" w:rsidRPr="00837A39" w:rsidRDefault="002541D9" w:rsidP="00837A39">
            <w:pPr>
              <w:spacing w:line="276" w:lineRule="auto"/>
              <w:rPr>
                <w:sz w:val="26"/>
                <w:szCs w:val="26"/>
              </w:rPr>
            </w:pPr>
            <w:r w:rsidRPr="00837A39">
              <w:rPr>
                <w:sz w:val="26"/>
                <w:szCs w:val="26"/>
              </w:rPr>
              <w:t>Tên thuộc tính</w:t>
            </w:r>
          </w:p>
        </w:tc>
        <w:tc>
          <w:tcPr>
            <w:tcW w:w="1980" w:type="dxa"/>
            <w:shd w:val="clear" w:color="auto" w:fill="A6A6A6"/>
          </w:tcPr>
          <w:p w:rsidR="002541D9" w:rsidRPr="00837A39" w:rsidRDefault="002541D9" w:rsidP="00837A39">
            <w:pPr>
              <w:spacing w:line="276" w:lineRule="auto"/>
              <w:rPr>
                <w:sz w:val="26"/>
                <w:szCs w:val="26"/>
              </w:rPr>
            </w:pPr>
            <w:r w:rsidRPr="00837A39">
              <w:rPr>
                <w:sz w:val="26"/>
                <w:szCs w:val="26"/>
              </w:rPr>
              <w:t>Diễn giải</w:t>
            </w:r>
          </w:p>
        </w:tc>
        <w:tc>
          <w:tcPr>
            <w:tcW w:w="1354" w:type="dxa"/>
            <w:shd w:val="clear" w:color="auto" w:fill="A6A6A6"/>
          </w:tcPr>
          <w:p w:rsidR="002541D9" w:rsidRPr="00837A39" w:rsidRDefault="002541D9" w:rsidP="00837A39">
            <w:pPr>
              <w:spacing w:line="276" w:lineRule="auto"/>
              <w:rPr>
                <w:sz w:val="26"/>
                <w:szCs w:val="26"/>
              </w:rPr>
            </w:pPr>
            <w:r w:rsidRPr="00837A39">
              <w:rPr>
                <w:sz w:val="26"/>
                <w:szCs w:val="26"/>
              </w:rPr>
              <w:t>Kiểu dữ liệu</w:t>
            </w:r>
          </w:p>
        </w:tc>
        <w:tc>
          <w:tcPr>
            <w:tcW w:w="1715" w:type="dxa"/>
            <w:shd w:val="clear" w:color="auto" w:fill="A6A6A6"/>
          </w:tcPr>
          <w:p w:rsidR="002541D9" w:rsidRPr="00837A39" w:rsidRDefault="002541D9" w:rsidP="00837A39">
            <w:pPr>
              <w:spacing w:line="276" w:lineRule="auto"/>
              <w:rPr>
                <w:sz w:val="26"/>
                <w:szCs w:val="26"/>
              </w:rPr>
            </w:pPr>
            <w:r w:rsidRPr="00837A39">
              <w:rPr>
                <w:sz w:val="26"/>
                <w:szCs w:val="26"/>
              </w:rPr>
              <w:t>Chiều dài</w:t>
            </w:r>
          </w:p>
        </w:tc>
        <w:tc>
          <w:tcPr>
            <w:tcW w:w="1716" w:type="dxa"/>
            <w:shd w:val="clear" w:color="auto" w:fill="A6A6A6"/>
          </w:tcPr>
          <w:p w:rsidR="002541D9" w:rsidRPr="00837A39" w:rsidRDefault="002541D9" w:rsidP="00837A39">
            <w:pPr>
              <w:spacing w:line="276" w:lineRule="auto"/>
              <w:rPr>
                <w:sz w:val="26"/>
                <w:szCs w:val="26"/>
              </w:rPr>
            </w:pPr>
            <w:r w:rsidRPr="00837A39">
              <w:rPr>
                <w:sz w:val="26"/>
                <w:szCs w:val="26"/>
              </w:rPr>
              <w:t>Ghi chú</w:t>
            </w:r>
          </w:p>
        </w:tc>
      </w:tr>
      <w:tr w:rsidR="002541D9" w:rsidRPr="00837A39" w:rsidTr="00C458A1">
        <w:trPr>
          <w:trHeight w:val="222"/>
        </w:trPr>
        <w:tc>
          <w:tcPr>
            <w:tcW w:w="1705" w:type="dxa"/>
            <w:shd w:val="clear" w:color="auto" w:fill="auto"/>
          </w:tcPr>
          <w:p w:rsidR="002541D9" w:rsidRPr="00837A39" w:rsidRDefault="002541D9" w:rsidP="00837A39">
            <w:pPr>
              <w:spacing w:line="276" w:lineRule="auto"/>
              <w:rPr>
                <w:sz w:val="26"/>
                <w:szCs w:val="26"/>
              </w:rPr>
            </w:pPr>
            <w:r w:rsidRPr="00837A39">
              <w:rPr>
                <w:sz w:val="26"/>
                <w:szCs w:val="26"/>
              </w:rPr>
              <w:t>maHD</w:t>
            </w:r>
          </w:p>
        </w:tc>
        <w:tc>
          <w:tcPr>
            <w:tcW w:w="1980" w:type="dxa"/>
            <w:shd w:val="clear" w:color="auto" w:fill="auto"/>
          </w:tcPr>
          <w:p w:rsidR="002541D9" w:rsidRPr="00837A39" w:rsidRDefault="002541D9" w:rsidP="00837A39">
            <w:pPr>
              <w:spacing w:line="276" w:lineRule="auto"/>
              <w:rPr>
                <w:sz w:val="26"/>
                <w:szCs w:val="26"/>
              </w:rPr>
            </w:pPr>
            <w:r w:rsidRPr="00837A39">
              <w:rPr>
                <w:sz w:val="26"/>
                <w:szCs w:val="26"/>
              </w:rPr>
              <w:t>Mã hóa đơn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705" w:type="dxa"/>
            <w:shd w:val="clear" w:color="auto" w:fill="auto"/>
          </w:tcPr>
          <w:p w:rsidR="002541D9" w:rsidRPr="00837A39" w:rsidRDefault="002541D9" w:rsidP="00837A39">
            <w:pPr>
              <w:spacing w:line="276" w:lineRule="auto"/>
              <w:rPr>
                <w:sz w:val="26"/>
                <w:szCs w:val="26"/>
              </w:rPr>
            </w:pPr>
            <w:r w:rsidRPr="00837A39">
              <w:rPr>
                <w:sz w:val="26"/>
                <w:szCs w:val="26"/>
              </w:rPr>
              <w:t>maKH</w:t>
            </w:r>
          </w:p>
        </w:tc>
        <w:tc>
          <w:tcPr>
            <w:tcW w:w="1980" w:type="dxa"/>
            <w:shd w:val="clear" w:color="auto" w:fill="auto"/>
          </w:tcPr>
          <w:p w:rsidR="002541D9" w:rsidRPr="00837A39" w:rsidRDefault="002541D9" w:rsidP="00837A39">
            <w:pPr>
              <w:spacing w:line="276" w:lineRule="auto"/>
              <w:rPr>
                <w:sz w:val="26"/>
                <w:szCs w:val="26"/>
              </w:rPr>
            </w:pPr>
            <w:r w:rsidRPr="00837A39">
              <w:rPr>
                <w:sz w:val="26"/>
                <w:szCs w:val="26"/>
              </w:rPr>
              <w:t>Mã khách hàng</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705" w:type="dxa"/>
            <w:shd w:val="clear" w:color="auto" w:fill="auto"/>
          </w:tcPr>
          <w:p w:rsidR="002541D9" w:rsidRPr="00837A39" w:rsidRDefault="002541D9" w:rsidP="00837A39">
            <w:pPr>
              <w:spacing w:line="276" w:lineRule="auto"/>
              <w:rPr>
                <w:sz w:val="26"/>
                <w:szCs w:val="26"/>
              </w:rPr>
            </w:pPr>
            <w:r w:rsidRPr="00837A39">
              <w:rPr>
                <w:sz w:val="26"/>
                <w:szCs w:val="26"/>
              </w:rPr>
              <w:t>maBan</w:t>
            </w:r>
          </w:p>
        </w:tc>
        <w:tc>
          <w:tcPr>
            <w:tcW w:w="1980" w:type="dxa"/>
            <w:shd w:val="clear" w:color="auto" w:fill="auto"/>
          </w:tcPr>
          <w:p w:rsidR="002541D9" w:rsidRPr="00837A39" w:rsidRDefault="002541D9" w:rsidP="00837A39">
            <w:pPr>
              <w:spacing w:line="276" w:lineRule="auto"/>
              <w:rPr>
                <w:sz w:val="26"/>
                <w:szCs w:val="26"/>
              </w:rPr>
            </w:pPr>
            <w:r w:rsidRPr="00837A39">
              <w:rPr>
                <w:sz w:val="26"/>
                <w:szCs w:val="26"/>
              </w:rPr>
              <w:t>Mã bàn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Int</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705" w:type="dxa"/>
            <w:shd w:val="clear" w:color="auto" w:fill="auto"/>
          </w:tcPr>
          <w:p w:rsidR="002541D9" w:rsidRPr="00837A39" w:rsidRDefault="002541D9" w:rsidP="00837A39">
            <w:pPr>
              <w:spacing w:line="276" w:lineRule="auto"/>
              <w:rPr>
                <w:sz w:val="26"/>
                <w:szCs w:val="26"/>
              </w:rPr>
            </w:pPr>
            <w:r w:rsidRPr="00837A39">
              <w:rPr>
                <w:sz w:val="26"/>
                <w:szCs w:val="26"/>
              </w:rPr>
              <w:t>maNV</w:t>
            </w:r>
          </w:p>
        </w:tc>
        <w:tc>
          <w:tcPr>
            <w:tcW w:w="1980" w:type="dxa"/>
            <w:shd w:val="clear" w:color="auto" w:fill="auto"/>
          </w:tcPr>
          <w:p w:rsidR="002541D9" w:rsidRPr="00837A39" w:rsidRDefault="002541D9" w:rsidP="00837A39">
            <w:pPr>
              <w:spacing w:line="276" w:lineRule="auto"/>
              <w:rPr>
                <w:sz w:val="26"/>
                <w:szCs w:val="26"/>
              </w:rPr>
            </w:pPr>
            <w:r w:rsidRPr="00837A39">
              <w:rPr>
                <w:sz w:val="26"/>
                <w:szCs w:val="26"/>
              </w:rPr>
              <w:t>Mã nhân viên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705" w:type="dxa"/>
            <w:shd w:val="clear" w:color="auto" w:fill="auto"/>
          </w:tcPr>
          <w:p w:rsidR="002541D9" w:rsidRPr="00837A39" w:rsidRDefault="002541D9" w:rsidP="00837A39">
            <w:pPr>
              <w:spacing w:line="276" w:lineRule="auto"/>
              <w:rPr>
                <w:sz w:val="26"/>
                <w:szCs w:val="26"/>
              </w:rPr>
            </w:pPr>
            <w:r w:rsidRPr="00837A39">
              <w:rPr>
                <w:sz w:val="26"/>
                <w:szCs w:val="26"/>
              </w:rPr>
              <w:t>NgayLap</w:t>
            </w:r>
          </w:p>
        </w:tc>
        <w:tc>
          <w:tcPr>
            <w:tcW w:w="1980" w:type="dxa"/>
            <w:shd w:val="clear" w:color="auto" w:fill="auto"/>
          </w:tcPr>
          <w:p w:rsidR="002541D9" w:rsidRPr="00837A39" w:rsidRDefault="002541D9" w:rsidP="00837A39">
            <w:pPr>
              <w:spacing w:line="276" w:lineRule="auto"/>
              <w:rPr>
                <w:sz w:val="26"/>
                <w:szCs w:val="26"/>
              </w:rPr>
            </w:pPr>
            <w:r w:rsidRPr="00837A39">
              <w:rPr>
                <w:sz w:val="26"/>
                <w:szCs w:val="26"/>
              </w:rPr>
              <w:t>Ngày lập</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Date</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705" w:type="dxa"/>
            <w:shd w:val="clear" w:color="auto" w:fill="auto"/>
          </w:tcPr>
          <w:p w:rsidR="002541D9" w:rsidRPr="00837A39" w:rsidRDefault="002541D9" w:rsidP="00837A39">
            <w:pPr>
              <w:spacing w:line="276" w:lineRule="auto"/>
              <w:rPr>
                <w:sz w:val="26"/>
                <w:szCs w:val="26"/>
              </w:rPr>
            </w:pPr>
            <w:r w:rsidRPr="00837A39">
              <w:rPr>
                <w:sz w:val="26"/>
                <w:szCs w:val="26"/>
              </w:rPr>
              <w:t>Tenloai</w:t>
            </w:r>
          </w:p>
        </w:tc>
        <w:tc>
          <w:tcPr>
            <w:tcW w:w="1980" w:type="dxa"/>
            <w:shd w:val="clear" w:color="auto" w:fill="auto"/>
          </w:tcPr>
          <w:p w:rsidR="002541D9" w:rsidRPr="00837A39" w:rsidRDefault="002541D9" w:rsidP="00837A39">
            <w:pPr>
              <w:spacing w:line="276" w:lineRule="auto"/>
              <w:rPr>
                <w:sz w:val="26"/>
                <w:szCs w:val="26"/>
              </w:rPr>
            </w:pPr>
            <w:r w:rsidRPr="00837A39">
              <w:rPr>
                <w:sz w:val="26"/>
                <w:szCs w:val="26"/>
              </w:rPr>
              <w:t>Tên loại</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20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705" w:type="dxa"/>
            <w:shd w:val="clear" w:color="auto" w:fill="auto"/>
          </w:tcPr>
          <w:p w:rsidR="002541D9" w:rsidRPr="00837A39" w:rsidRDefault="002541D9" w:rsidP="00837A39">
            <w:pPr>
              <w:spacing w:line="276" w:lineRule="auto"/>
              <w:rPr>
                <w:sz w:val="26"/>
                <w:szCs w:val="26"/>
              </w:rPr>
            </w:pPr>
            <w:r w:rsidRPr="00837A39">
              <w:rPr>
                <w:sz w:val="26"/>
                <w:szCs w:val="26"/>
              </w:rPr>
              <w:t>yKKH</w:t>
            </w:r>
          </w:p>
        </w:tc>
        <w:tc>
          <w:tcPr>
            <w:tcW w:w="1980" w:type="dxa"/>
            <w:shd w:val="clear" w:color="auto" w:fill="auto"/>
          </w:tcPr>
          <w:p w:rsidR="002541D9" w:rsidRPr="00837A39" w:rsidRDefault="002541D9" w:rsidP="00837A39">
            <w:pPr>
              <w:spacing w:line="276" w:lineRule="auto"/>
              <w:rPr>
                <w:sz w:val="26"/>
                <w:szCs w:val="26"/>
              </w:rPr>
            </w:pPr>
            <w:r w:rsidRPr="00837A39">
              <w:rPr>
                <w:sz w:val="26"/>
                <w:szCs w:val="26"/>
              </w:rPr>
              <w:t>ý kiến khách hàng</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long varchar</w:t>
            </w:r>
          </w:p>
        </w:tc>
        <w:tc>
          <w:tcPr>
            <w:tcW w:w="1716" w:type="dxa"/>
            <w:shd w:val="clear" w:color="auto" w:fill="auto"/>
          </w:tcPr>
          <w:p w:rsidR="002541D9" w:rsidRPr="00837A39" w:rsidRDefault="002541D9" w:rsidP="00837A39">
            <w:pPr>
              <w:spacing w:line="276" w:lineRule="auto"/>
              <w:rPr>
                <w:sz w:val="26"/>
                <w:szCs w:val="26"/>
              </w:rPr>
            </w:pPr>
          </w:p>
        </w:tc>
      </w:tr>
    </w:tbl>
    <w:p w:rsidR="002541D9" w:rsidRPr="00837A39" w:rsidRDefault="002541D9" w:rsidP="00837A39">
      <w:pPr>
        <w:pStyle w:val="Nidungvnbn"/>
        <w:spacing w:line="276" w:lineRule="auto"/>
      </w:pPr>
    </w:p>
    <w:p w:rsidR="002541D9" w:rsidRPr="00837A39" w:rsidRDefault="002541D9" w:rsidP="00837A39">
      <w:pPr>
        <w:pStyle w:val="Nidungvnbn"/>
        <w:spacing w:line="276" w:lineRule="auto"/>
        <w:ind w:firstLine="0"/>
        <w:rPr>
          <w:i/>
        </w:rPr>
      </w:pPr>
      <w:r w:rsidRPr="00837A39">
        <w:rPr>
          <w:i/>
        </w:rPr>
        <w:t>Bàn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09"/>
        <w:gridCol w:w="2076"/>
        <w:gridCol w:w="1354"/>
        <w:gridCol w:w="1715"/>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sz w:val="26"/>
                <w:szCs w:val="26"/>
              </w:rPr>
            </w:pPr>
            <w:r w:rsidRPr="00837A39">
              <w:rPr>
                <w:sz w:val="26"/>
                <w:szCs w:val="26"/>
              </w:rPr>
              <w:t>Tên thuộc tính</w:t>
            </w:r>
          </w:p>
        </w:tc>
        <w:tc>
          <w:tcPr>
            <w:tcW w:w="2076" w:type="dxa"/>
            <w:shd w:val="clear" w:color="auto" w:fill="A6A6A6"/>
          </w:tcPr>
          <w:p w:rsidR="002541D9" w:rsidRPr="00837A39" w:rsidRDefault="002541D9" w:rsidP="00837A39">
            <w:pPr>
              <w:spacing w:line="276" w:lineRule="auto"/>
              <w:rPr>
                <w:sz w:val="26"/>
                <w:szCs w:val="26"/>
              </w:rPr>
            </w:pPr>
            <w:r w:rsidRPr="00837A39">
              <w:rPr>
                <w:sz w:val="26"/>
                <w:szCs w:val="26"/>
              </w:rPr>
              <w:t>Diễn giải</w:t>
            </w:r>
          </w:p>
        </w:tc>
        <w:tc>
          <w:tcPr>
            <w:tcW w:w="1354" w:type="dxa"/>
            <w:shd w:val="clear" w:color="auto" w:fill="A6A6A6"/>
          </w:tcPr>
          <w:p w:rsidR="002541D9" w:rsidRPr="00837A39" w:rsidRDefault="002541D9" w:rsidP="00837A39">
            <w:pPr>
              <w:spacing w:line="276" w:lineRule="auto"/>
              <w:rPr>
                <w:sz w:val="26"/>
                <w:szCs w:val="26"/>
              </w:rPr>
            </w:pPr>
            <w:r w:rsidRPr="00837A39">
              <w:rPr>
                <w:sz w:val="26"/>
                <w:szCs w:val="26"/>
              </w:rPr>
              <w:t>Kiểu dữ liệu</w:t>
            </w:r>
          </w:p>
        </w:tc>
        <w:tc>
          <w:tcPr>
            <w:tcW w:w="1715" w:type="dxa"/>
            <w:shd w:val="clear" w:color="auto" w:fill="A6A6A6"/>
          </w:tcPr>
          <w:p w:rsidR="002541D9" w:rsidRPr="00837A39" w:rsidRDefault="002541D9" w:rsidP="00837A39">
            <w:pPr>
              <w:spacing w:line="276" w:lineRule="auto"/>
              <w:rPr>
                <w:sz w:val="26"/>
                <w:szCs w:val="26"/>
              </w:rPr>
            </w:pPr>
            <w:r w:rsidRPr="00837A39">
              <w:rPr>
                <w:sz w:val="26"/>
                <w:szCs w:val="26"/>
              </w:rPr>
              <w:t>Chiều dài</w:t>
            </w:r>
          </w:p>
        </w:tc>
        <w:tc>
          <w:tcPr>
            <w:tcW w:w="1716" w:type="dxa"/>
            <w:shd w:val="clear" w:color="auto" w:fill="A6A6A6"/>
          </w:tcPr>
          <w:p w:rsidR="002541D9" w:rsidRPr="00837A39" w:rsidRDefault="002541D9" w:rsidP="00837A39">
            <w:pPr>
              <w:spacing w:line="276" w:lineRule="auto"/>
              <w:rPr>
                <w:sz w:val="26"/>
                <w:szCs w:val="26"/>
              </w:rPr>
            </w:pPr>
            <w:r w:rsidRPr="00837A39">
              <w:rPr>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maBan</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bàn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int</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Tenban</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Tên bàn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bl>
    <w:p w:rsidR="002541D9" w:rsidRPr="00837A39" w:rsidRDefault="002541D9" w:rsidP="00837A39">
      <w:pPr>
        <w:pStyle w:val="Nidungvnbn"/>
        <w:spacing w:line="276" w:lineRule="auto"/>
      </w:pPr>
    </w:p>
    <w:p w:rsidR="002541D9" w:rsidRPr="00837A39" w:rsidRDefault="002541D9" w:rsidP="00837A39">
      <w:pPr>
        <w:pStyle w:val="Nidungvnbn"/>
        <w:spacing w:line="276" w:lineRule="auto"/>
        <w:ind w:firstLine="0"/>
        <w:rPr>
          <w:i/>
        </w:rPr>
      </w:pPr>
      <w:r w:rsidRPr="00837A39">
        <w:rPr>
          <w:i/>
        </w:rPr>
        <w:t>Khách hàng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09"/>
        <w:gridCol w:w="2076"/>
        <w:gridCol w:w="1354"/>
        <w:gridCol w:w="1715"/>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sz w:val="26"/>
                <w:szCs w:val="26"/>
              </w:rPr>
            </w:pPr>
            <w:r w:rsidRPr="00837A39">
              <w:rPr>
                <w:sz w:val="26"/>
                <w:szCs w:val="26"/>
              </w:rPr>
              <w:t>Tên thuộc tính</w:t>
            </w:r>
          </w:p>
        </w:tc>
        <w:tc>
          <w:tcPr>
            <w:tcW w:w="2076" w:type="dxa"/>
            <w:shd w:val="clear" w:color="auto" w:fill="A6A6A6"/>
          </w:tcPr>
          <w:p w:rsidR="002541D9" w:rsidRPr="00837A39" w:rsidRDefault="002541D9" w:rsidP="00837A39">
            <w:pPr>
              <w:spacing w:line="276" w:lineRule="auto"/>
              <w:rPr>
                <w:sz w:val="26"/>
                <w:szCs w:val="26"/>
              </w:rPr>
            </w:pPr>
            <w:r w:rsidRPr="00837A39">
              <w:rPr>
                <w:sz w:val="26"/>
                <w:szCs w:val="26"/>
              </w:rPr>
              <w:t>Diễn giải</w:t>
            </w:r>
          </w:p>
        </w:tc>
        <w:tc>
          <w:tcPr>
            <w:tcW w:w="1354" w:type="dxa"/>
            <w:shd w:val="clear" w:color="auto" w:fill="A6A6A6"/>
          </w:tcPr>
          <w:p w:rsidR="002541D9" w:rsidRPr="00837A39" w:rsidRDefault="002541D9" w:rsidP="00837A39">
            <w:pPr>
              <w:spacing w:line="276" w:lineRule="auto"/>
              <w:rPr>
                <w:sz w:val="26"/>
                <w:szCs w:val="26"/>
              </w:rPr>
            </w:pPr>
            <w:r w:rsidRPr="00837A39">
              <w:rPr>
                <w:sz w:val="26"/>
                <w:szCs w:val="26"/>
              </w:rPr>
              <w:t>Kiểu dữ liệu</w:t>
            </w:r>
          </w:p>
        </w:tc>
        <w:tc>
          <w:tcPr>
            <w:tcW w:w="1715" w:type="dxa"/>
            <w:shd w:val="clear" w:color="auto" w:fill="A6A6A6"/>
          </w:tcPr>
          <w:p w:rsidR="002541D9" w:rsidRPr="00837A39" w:rsidRDefault="002541D9" w:rsidP="00837A39">
            <w:pPr>
              <w:spacing w:line="276" w:lineRule="auto"/>
              <w:rPr>
                <w:sz w:val="26"/>
                <w:szCs w:val="26"/>
              </w:rPr>
            </w:pPr>
            <w:r w:rsidRPr="00837A39">
              <w:rPr>
                <w:sz w:val="26"/>
                <w:szCs w:val="26"/>
              </w:rPr>
              <w:t>Chiều dài</w:t>
            </w:r>
          </w:p>
        </w:tc>
        <w:tc>
          <w:tcPr>
            <w:tcW w:w="1716" w:type="dxa"/>
            <w:shd w:val="clear" w:color="auto" w:fill="A6A6A6"/>
          </w:tcPr>
          <w:p w:rsidR="002541D9" w:rsidRPr="00837A39" w:rsidRDefault="002541D9" w:rsidP="00837A39">
            <w:pPr>
              <w:spacing w:line="276" w:lineRule="auto"/>
              <w:rPr>
                <w:sz w:val="26"/>
                <w:szCs w:val="26"/>
              </w:rPr>
            </w:pPr>
            <w:r w:rsidRPr="00837A39">
              <w:rPr>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maKH</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khách hàng</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Tenkh</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Tên khách hàng</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50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Diachi</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Địa chỉ</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long varchar</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Sodienthoai</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Số điện thoại</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numeric</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11</w:t>
            </w:r>
          </w:p>
        </w:tc>
        <w:tc>
          <w:tcPr>
            <w:tcW w:w="1716" w:type="dxa"/>
            <w:shd w:val="clear" w:color="auto" w:fill="auto"/>
          </w:tcPr>
          <w:p w:rsidR="002541D9" w:rsidRPr="00837A39" w:rsidRDefault="002541D9" w:rsidP="00837A39">
            <w:pPr>
              <w:spacing w:line="276" w:lineRule="auto"/>
              <w:rPr>
                <w:sz w:val="26"/>
                <w:szCs w:val="26"/>
              </w:rPr>
            </w:pPr>
          </w:p>
        </w:tc>
      </w:tr>
    </w:tbl>
    <w:p w:rsidR="002541D9" w:rsidRPr="00837A39" w:rsidRDefault="002541D9" w:rsidP="00837A39">
      <w:pPr>
        <w:pStyle w:val="Nidungvnbn"/>
        <w:spacing w:line="276" w:lineRule="auto"/>
      </w:pPr>
    </w:p>
    <w:p w:rsidR="002541D9" w:rsidRPr="00837A39" w:rsidRDefault="002541D9" w:rsidP="00837A39">
      <w:pPr>
        <w:pStyle w:val="Nidungvnbn"/>
        <w:spacing w:line="276" w:lineRule="auto"/>
        <w:ind w:firstLine="0"/>
        <w:rPr>
          <w:i/>
        </w:rPr>
      </w:pPr>
      <w:r w:rsidRPr="00837A39">
        <w:rPr>
          <w:i/>
        </w:rPr>
        <w:lastRenderedPageBreak/>
        <w:t>Ca làm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09"/>
        <w:gridCol w:w="2076"/>
        <w:gridCol w:w="1354"/>
        <w:gridCol w:w="1715"/>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sz w:val="26"/>
                <w:szCs w:val="26"/>
              </w:rPr>
            </w:pPr>
            <w:r w:rsidRPr="00837A39">
              <w:rPr>
                <w:sz w:val="26"/>
                <w:szCs w:val="26"/>
              </w:rPr>
              <w:t>Tên thuộc tính</w:t>
            </w:r>
          </w:p>
        </w:tc>
        <w:tc>
          <w:tcPr>
            <w:tcW w:w="2076" w:type="dxa"/>
            <w:shd w:val="clear" w:color="auto" w:fill="A6A6A6"/>
          </w:tcPr>
          <w:p w:rsidR="002541D9" w:rsidRPr="00837A39" w:rsidRDefault="002541D9" w:rsidP="00837A39">
            <w:pPr>
              <w:spacing w:line="276" w:lineRule="auto"/>
              <w:rPr>
                <w:sz w:val="26"/>
                <w:szCs w:val="26"/>
              </w:rPr>
            </w:pPr>
            <w:r w:rsidRPr="00837A39">
              <w:rPr>
                <w:sz w:val="26"/>
                <w:szCs w:val="26"/>
              </w:rPr>
              <w:t>Diễn giải</w:t>
            </w:r>
          </w:p>
        </w:tc>
        <w:tc>
          <w:tcPr>
            <w:tcW w:w="1354" w:type="dxa"/>
            <w:shd w:val="clear" w:color="auto" w:fill="A6A6A6"/>
          </w:tcPr>
          <w:p w:rsidR="002541D9" w:rsidRPr="00837A39" w:rsidRDefault="002541D9" w:rsidP="00837A39">
            <w:pPr>
              <w:spacing w:line="276" w:lineRule="auto"/>
              <w:rPr>
                <w:sz w:val="26"/>
                <w:szCs w:val="26"/>
              </w:rPr>
            </w:pPr>
            <w:r w:rsidRPr="00837A39">
              <w:rPr>
                <w:sz w:val="26"/>
                <w:szCs w:val="26"/>
              </w:rPr>
              <w:t>Kiểu dữ liệu</w:t>
            </w:r>
          </w:p>
        </w:tc>
        <w:tc>
          <w:tcPr>
            <w:tcW w:w="1715" w:type="dxa"/>
            <w:shd w:val="clear" w:color="auto" w:fill="A6A6A6"/>
          </w:tcPr>
          <w:p w:rsidR="002541D9" w:rsidRPr="00837A39" w:rsidRDefault="002541D9" w:rsidP="00837A39">
            <w:pPr>
              <w:spacing w:line="276" w:lineRule="auto"/>
              <w:rPr>
                <w:sz w:val="26"/>
                <w:szCs w:val="26"/>
              </w:rPr>
            </w:pPr>
            <w:r w:rsidRPr="00837A39">
              <w:rPr>
                <w:sz w:val="26"/>
                <w:szCs w:val="26"/>
              </w:rPr>
              <w:t>Chiều dài</w:t>
            </w:r>
          </w:p>
        </w:tc>
        <w:tc>
          <w:tcPr>
            <w:tcW w:w="1716" w:type="dxa"/>
            <w:shd w:val="clear" w:color="auto" w:fill="A6A6A6"/>
          </w:tcPr>
          <w:p w:rsidR="002541D9" w:rsidRPr="00837A39" w:rsidRDefault="002541D9" w:rsidP="00837A39">
            <w:pPr>
              <w:spacing w:line="276" w:lineRule="auto"/>
              <w:rPr>
                <w:sz w:val="26"/>
                <w:szCs w:val="26"/>
              </w:rPr>
            </w:pPr>
            <w:r w:rsidRPr="00837A39">
              <w:rPr>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Maca</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ca</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Ngaylamviec</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Ngày làm việc</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Date</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GioBatDau</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Giờ bắt đầu</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Time</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GioKetThuc</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Giờ kết thúc</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Time</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bl>
    <w:p w:rsidR="002541D9" w:rsidRPr="00837A39" w:rsidRDefault="002541D9" w:rsidP="00837A39">
      <w:pPr>
        <w:pStyle w:val="Nidungvnbn"/>
        <w:spacing w:line="276" w:lineRule="auto"/>
      </w:pPr>
    </w:p>
    <w:p w:rsidR="002541D9" w:rsidRPr="00837A39" w:rsidRDefault="002541D9" w:rsidP="00837A39">
      <w:pPr>
        <w:pStyle w:val="Nidungvnbn"/>
        <w:spacing w:line="276" w:lineRule="auto"/>
        <w:ind w:firstLine="0"/>
        <w:rPr>
          <w:i/>
        </w:rPr>
      </w:pPr>
      <w:r w:rsidRPr="00837A39">
        <w:rPr>
          <w:i/>
        </w:rPr>
        <w:t>Chi tiết ca làm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89"/>
        <w:gridCol w:w="2076"/>
        <w:gridCol w:w="1354"/>
        <w:gridCol w:w="1715"/>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sz w:val="26"/>
                <w:szCs w:val="26"/>
              </w:rPr>
            </w:pPr>
            <w:r w:rsidRPr="00837A39">
              <w:rPr>
                <w:sz w:val="26"/>
                <w:szCs w:val="26"/>
              </w:rPr>
              <w:t>Tên thuộc tính</w:t>
            </w:r>
          </w:p>
        </w:tc>
        <w:tc>
          <w:tcPr>
            <w:tcW w:w="2076" w:type="dxa"/>
            <w:shd w:val="clear" w:color="auto" w:fill="A6A6A6"/>
          </w:tcPr>
          <w:p w:rsidR="002541D9" w:rsidRPr="00837A39" w:rsidRDefault="002541D9" w:rsidP="00837A39">
            <w:pPr>
              <w:spacing w:line="276" w:lineRule="auto"/>
              <w:rPr>
                <w:sz w:val="26"/>
                <w:szCs w:val="26"/>
              </w:rPr>
            </w:pPr>
            <w:r w:rsidRPr="00837A39">
              <w:rPr>
                <w:sz w:val="26"/>
                <w:szCs w:val="26"/>
              </w:rPr>
              <w:t>Diễn giải</w:t>
            </w:r>
          </w:p>
        </w:tc>
        <w:tc>
          <w:tcPr>
            <w:tcW w:w="1354" w:type="dxa"/>
            <w:shd w:val="clear" w:color="auto" w:fill="A6A6A6"/>
          </w:tcPr>
          <w:p w:rsidR="002541D9" w:rsidRPr="00837A39" w:rsidRDefault="002541D9" w:rsidP="00837A39">
            <w:pPr>
              <w:spacing w:line="276" w:lineRule="auto"/>
              <w:rPr>
                <w:sz w:val="26"/>
                <w:szCs w:val="26"/>
              </w:rPr>
            </w:pPr>
            <w:r w:rsidRPr="00837A39">
              <w:rPr>
                <w:sz w:val="26"/>
                <w:szCs w:val="26"/>
              </w:rPr>
              <w:t>Kiểu dữ liệu</w:t>
            </w:r>
          </w:p>
        </w:tc>
        <w:tc>
          <w:tcPr>
            <w:tcW w:w="1715" w:type="dxa"/>
            <w:shd w:val="clear" w:color="auto" w:fill="A6A6A6"/>
          </w:tcPr>
          <w:p w:rsidR="002541D9" w:rsidRPr="00837A39" w:rsidRDefault="002541D9" w:rsidP="00837A39">
            <w:pPr>
              <w:spacing w:line="276" w:lineRule="auto"/>
              <w:rPr>
                <w:sz w:val="26"/>
                <w:szCs w:val="26"/>
              </w:rPr>
            </w:pPr>
            <w:r w:rsidRPr="00837A39">
              <w:rPr>
                <w:sz w:val="26"/>
                <w:szCs w:val="26"/>
              </w:rPr>
              <w:t>Chiều dài</w:t>
            </w:r>
          </w:p>
        </w:tc>
        <w:tc>
          <w:tcPr>
            <w:tcW w:w="1716" w:type="dxa"/>
            <w:shd w:val="clear" w:color="auto" w:fill="A6A6A6"/>
          </w:tcPr>
          <w:p w:rsidR="002541D9" w:rsidRPr="00837A39" w:rsidRDefault="002541D9" w:rsidP="00837A39">
            <w:pPr>
              <w:spacing w:line="276" w:lineRule="auto"/>
              <w:rPr>
                <w:sz w:val="26"/>
                <w:szCs w:val="26"/>
              </w:rPr>
            </w:pPr>
            <w:r w:rsidRPr="00837A39">
              <w:rPr>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Maca</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ca</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Ngaylamviec</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Ngày làm việc</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Date</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MaNV</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nhân viên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NgayBatDau</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Ngày bắt đầu</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Date</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NgayKetThuc</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Ngày kết thúc</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Date</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bl>
    <w:p w:rsidR="002541D9" w:rsidRPr="00837A39" w:rsidRDefault="002541D9" w:rsidP="00837A39">
      <w:pPr>
        <w:pStyle w:val="Nidungvnbn"/>
        <w:spacing w:line="276" w:lineRule="auto"/>
      </w:pPr>
    </w:p>
    <w:p w:rsidR="002541D9" w:rsidRPr="00837A39" w:rsidRDefault="002541D9" w:rsidP="00837A39">
      <w:pPr>
        <w:pStyle w:val="Nidungvnbn"/>
        <w:spacing w:line="276" w:lineRule="auto"/>
        <w:ind w:firstLine="0"/>
        <w:rPr>
          <w:i/>
        </w:rPr>
      </w:pPr>
      <w:r w:rsidRPr="00837A39">
        <w:rPr>
          <w:i/>
        </w:rPr>
        <w:t>Lương ca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09"/>
        <w:gridCol w:w="2076"/>
        <w:gridCol w:w="1354"/>
        <w:gridCol w:w="1715"/>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sz w:val="26"/>
                <w:szCs w:val="26"/>
              </w:rPr>
            </w:pPr>
            <w:r w:rsidRPr="00837A39">
              <w:rPr>
                <w:sz w:val="26"/>
                <w:szCs w:val="26"/>
              </w:rPr>
              <w:t>Tên thuộc tính</w:t>
            </w:r>
          </w:p>
        </w:tc>
        <w:tc>
          <w:tcPr>
            <w:tcW w:w="2076" w:type="dxa"/>
            <w:shd w:val="clear" w:color="auto" w:fill="A6A6A6"/>
          </w:tcPr>
          <w:p w:rsidR="002541D9" w:rsidRPr="00837A39" w:rsidRDefault="002541D9" w:rsidP="00837A39">
            <w:pPr>
              <w:spacing w:line="276" w:lineRule="auto"/>
              <w:rPr>
                <w:sz w:val="26"/>
                <w:szCs w:val="26"/>
              </w:rPr>
            </w:pPr>
            <w:r w:rsidRPr="00837A39">
              <w:rPr>
                <w:sz w:val="26"/>
                <w:szCs w:val="26"/>
              </w:rPr>
              <w:t>Diễn giải</w:t>
            </w:r>
          </w:p>
        </w:tc>
        <w:tc>
          <w:tcPr>
            <w:tcW w:w="1354" w:type="dxa"/>
            <w:shd w:val="clear" w:color="auto" w:fill="A6A6A6"/>
          </w:tcPr>
          <w:p w:rsidR="002541D9" w:rsidRPr="00837A39" w:rsidRDefault="002541D9" w:rsidP="00837A39">
            <w:pPr>
              <w:spacing w:line="276" w:lineRule="auto"/>
              <w:rPr>
                <w:sz w:val="26"/>
                <w:szCs w:val="26"/>
              </w:rPr>
            </w:pPr>
            <w:r w:rsidRPr="00837A39">
              <w:rPr>
                <w:sz w:val="26"/>
                <w:szCs w:val="26"/>
              </w:rPr>
              <w:t>Kiểu dữ liệu</w:t>
            </w:r>
          </w:p>
        </w:tc>
        <w:tc>
          <w:tcPr>
            <w:tcW w:w="1715" w:type="dxa"/>
            <w:shd w:val="clear" w:color="auto" w:fill="A6A6A6"/>
          </w:tcPr>
          <w:p w:rsidR="002541D9" w:rsidRPr="00837A39" w:rsidRDefault="002541D9" w:rsidP="00837A39">
            <w:pPr>
              <w:spacing w:line="276" w:lineRule="auto"/>
              <w:rPr>
                <w:sz w:val="26"/>
                <w:szCs w:val="26"/>
              </w:rPr>
            </w:pPr>
            <w:r w:rsidRPr="00837A39">
              <w:rPr>
                <w:sz w:val="26"/>
                <w:szCs w:val="26"/>
              </w:rPr>
              <w:t>Chiều dài</w:t>
            </w:r>
          </w:p>
        </w:tc>
        <w:tc>
          <w:tcPr>
            <w:tcW w:w="1716" w:type="dxa"/>
            <w:shd w:val="clear" w:color="auto" w:fill="A6A6A6"/>
          </w:tcPr>
          <w:p w:rsidR="002541D9" w:rsidRPr="00837A39" w:rsidRDefault="002541D9" w:rsidP="00837A39">
            <w:pPr>
              <w:spacing w:line="276" w:lineRule="auto"/>
              <w:rPr>
                <w:sz w:val="26"/>
                <w:szCs w:val="26"/>
              </w:rPr>
            </w:pPr>
            <w:r w:rsidRPr="00837A39">
              <w:rPr>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Maluong</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lương</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Ngaylamviec</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Ngày làm việc</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Date</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Maca</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ca</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NgayBatDau</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Ngày bắt đầu</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Date</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Luong</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Lương</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float</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bl>
    <w:p w:rsidR="002541D9" w:rsidRPr="00837A39" w:rsidRDefault="002541D9" w:rsidP="00837A39">
      <w:pPr>
        <w:pStyle w:val="Nidungvnbn"/>
        <w:spacing w:line="276" w:lineRule="auto"/>
      </w:pPr>
    </w:p>
    <w:p w:rsidR="002541D9" w:rsidRPr="00837A39" w:rsidRDefault="002541D9" w:rsidP="00837A39">
      <w:pPr>
        <w:pStyle w:val="Nidungvnbn"/>
        <w:spacing w:line="276" w:lineRule="auto"/>
        <w:ind w:firstLine="0"/>
        <w:rPr>
          <w:i/>
        </w:rPr>
      </w:pPr>
      <w:r w:rsidRPr="00837A39">
        <w:rPr>
          <w:i/>
        </w:rPr>
        <w:t>Nghỉ phép</w:t>
      </w:r>
      <w:r w:rsidRPr="00837A39">
        <w:rPr>
          <w:i/>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09"/>
        <w:gridCol w:w="2076"/>
        <w:gridCol w:w="1354"/>
        <w:gridCol w:w="1715"/>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sz w:val="26"/>
                <w:szCs w:val="26"/>
              </w:rPr>
            </w:pPr>
            <w:r w:rsidRPr="00837A39">
              <w:rPr>
                <w:sz w:val="26"/>
                <w:szCs w:val="26"/>
              </w:rPr>
              <w:t>Tên thuộc tính</w:t>
            </w:r>
          </w:p>
        </w:tc>
        <w:tc>
          <w:tcPr>
            <w:tcW w:w="2076" w:type="dxa"/>
            <w:shd w:val="clear" w:color="auto" w:fill="A6A6A6"/>
          </w:tcPr>
          <w:p w:rsidR="002541D9" w:rsidRPr="00837A39" w:rsidRDefault="002541D9" w:rsidP="00837A39">
            <w:pPr>
              <w:spacing w:line="276" w:lineRule="auto"/>
              <w:rPr>
                <w:sz w:val="26"/>
                <w:szCs w:val="26"/>
              </w:rPr>
            </w:pPr>
            <w:r w:rsidRPr="00837A39">
              <w:rPr>
                <w:sz w:val="26"/>
                <w:szCs w:val="26"/>
              </w:rPr>
              <w:t>Diễn giải</w:t>
            </w:r>
          </w:p>
        </w:tc>
        <w:tc>
          <w:tcPr>
            <w:tcW w:w="1354" w:type="dxa"/>
            <w:shd w:val="clear" w:color="auto" w:fill="A6A6A6"/>
          </w:tcPr>
          <w:p w:rsidR="002541D9" w:rsidRPr="00837A39" w:rsidRDefault="002541D9" w:rsidP="00837A39">
            <w:pPr>
              <w:spacing w:line="276" w:lineRule="auto"/>
              <w:rPr>
                <w:sz w:val="26"/>
                <w:szCs w:val="26"/>
              </w:rPr>
            </w:pPr>
            <w:r w:rsidRPr="00837A39">
              <w:rPr>
                <w:sz w:val="26"/>
                <w:szCs w:val="26"/>
              </w:rPr>
              <w:t>Kiểu dữ liệu</w:t>
            </w:r>
          </w:p>
        </w:tc>
        <w:tc>
          <w:tcPr>
            <w:tcW w:w="1715" w:type="dxa"/>
            <w:shd w:val="clear" w:color="auto" w:fill="A6A6A6"/>
          </w:tcPr>
          <w:p w:rsidR="002541D9" w:rsidRPr="00837A39" w:rsidRDefault="002541D9" w:rsidP="00837A39">
            <w:pPr>
              <w:spacing w:line="276" w:lineRule="auto"/>
              <w:rPr>
                <w:sz w:val="26"/>
                <w:szCs w:val="26"/>
              </w:rPr>
            </w:pPr>
            <w:r w:rsidRPr="00837A39">
              <w:rPr>
                <w:sz w:val="26"/>
                <w:szCs w:val="26"/>
              </w:rPr>
              <w:t>Chiều dài</w:t>
            </w:r>
          </w:p>
        </w:tc>
        <w:tc>
          <w:tcPr>
            <w:tcW w:w="1716" w:type="dxa"/>
            <w:shd w:val="clear" w:color="auto" w:fill="A6A6A6"/>
          </w:tcPr>
          <w:p w:rsidR="002541D9" w:rsidRPr="00837A39" w:rsidRDefault="002541D9" w:rsidP="00837A39">
            <w:pPr>
              <w:spacing w:line="276" w:lineRule="auto"/>
              <w:rPr>
                <w:sz w:val="26"/>
                <w:szCs w:val="26"/>
              </w:rPr>
            </w:pPr>
            <w:r w:rsidRPr="00837A39">
              <w:rPr>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MaNV</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nhân viên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Manghiphep</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nghỉ phép</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Batdau</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Bắt đầu</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Date</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Ketthuc</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Kết thúc</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Date</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bl>
    <w:p w:rsidR="002541D9" w:rsidRPr="00837A39" w:rsidRDefault="002541D9" w:rsidP="00837A39">
      <w:pPr>
        <w:pStyle w:val="Nidungvnbn"/>
        <w:spacing w:line="276" w:lineRule="auto"/>
      </w:pPr>
    </w:p>
    <w:p w:rsidR="002541D9" w:rsidRPr="00837A39" w:rsidRDefault="002541D9" w:rsidP="00837A39">
      <w:pPr>
        <w:pStyle w:val="Nidungvnbn"/>
        <w:spacing w:line="276" w:lineRule="auto"/>
        <w:ind w:firstLine="0"/>
        <w:rPr>
          <w:i/>
        </w:rPr>
      </w:pPr>
      <w:r w:rsidRPr="00837A39">
        <w:rPr>
          <w:i/>
        </w:rPr>
        <w:lastRenderedPageBreak/>
        <w:t>Thưởng phạt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733"/>
        <w:gridCol w:w="2076"/>
        <w:gridCol w:w="1354"/>
        <w:gridCol w:w="1715"/>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sz w:val="26"/>
                <w:szCs w:val="26"/>
              </w:rPr>
            </w:pPr>
            <w:r w:rsidRPr="00837A39">
              <w:rPr>
                <w:sz w:val="26"/>
                <w:szCs w:val="26"/>
              </w:rPr>
              <w:t>Tên thuộc tính</w:t>
            </w:r>
          </w:p>
        </w:tc>
        <w:tc>
          <w:tcPr>
            <w:tcW w:w="2076" w:type="dxa"/>
            <w:shd w:val="clear" w:color="auto" w:fill="A6A6A6"/>
          </w:tcPr>
          <w:p w:rsidR="002541D9" w:rsidRPr="00837A39" w:rsidRDefault="002541D9" w:rsidP="00837A39">
            <w:pPr>
              <w:spacing w:line="276" w:lineRule="auto"/>
              <w:rPr>
                <w:sz w:val="26"/>
                <w:szCs w:val="26"/>
              </w:rPr>
            </w:pPr>
            <w:r w:rsidRPr="00837A39">
              <w:rPr>
                <w:sz w:val="26"/>
                <w:szCs w:val="26"/>
              </w:rPr>
              <w:t>Diễn giải</w:t>
            </w:r>
          </w:p>
        </w:tc>
        <w:tc>
          <w:tcPr>
            <w:tcW w:w="1354" w:type="dxa"/>
            <w:shd w:val="clear" w:color="auto" w:fill="A6A6A6"/>
          </w:tcPr>
          <w:p w:rsidR="002541D9" w:rsidRPr="00837A39" w:rsidRDefault="002541D9" w:rsidP="00837A39">
            <w:pPr>
              <w:spacing w:line="276" w:lineRule="auto"/>
              <w:rPr>
                <w:sz w:val="26"/>
                <w:szCs w:val="26"/>
              </w:rPr>
            </w:pPr>
            <w:r w:rsidRPr="00837A39">
              <w:rPr>
                <w:sz w:val="26"/>
                <w:szCs w:val="26"/>
              </w:rPr>
              <w:t>Kiểu dữ liệu</w:t>
            </w:r>
          </w:p>
        </w:tc>
        <w:tc>
          <w:tcPr>
            <w:tcW w:w="1715" w:type="dxa"/>
            <w:shd w:val="clear" w:color="auto" w:fill="A6A6A6"/>
          </w:tcPr>
          <w:p w:rsidR="002541D9" w:rsidRPr="00837A39" w:rsidRDefault="002541D9" w:rsidP="00837A39">
            <w:pPr>
              <w:spacing w:line="276" w:lineRule="auto"/>
              <w:rPr>
                <w:sz w:val="26"/>
                <w:szCs w:val="26"/>
              </w:rPr>
            </w:pPr>
            <w:r w:rsidRPr="00837A39">
              <w:rPr>
                <w:sz w:val="26"/>
                <w:szCs w:val="26"/>
              </w:rPr>
              <w:t>Chiều dài</w:t>
            </w:r>
          </w:p>
        </w:tc>
        <w:tc>
          <w:tcPr>
            <w:tcW w:w="1716" w:type="dxa"/>
            <w:shd w:val="clear" w:color="auto" w:fill="A6A6A6"/>
          </w:tcPr>
          <w:p w:rsidR="002541D9" w:rsidRPr="00837A39" w:rsidRDefault="002541D9" w:rsidP="00837A39">
            <w:pPr>
              <w:spacing w:line="276" w:lineRule="auto"/>
              <w:rPr>
                <w:sz w:val="26"/>
                <w:szCs w:val="26"/>
              </w:rPr>
            </w:pPr>
            <w:r w:rsidRPr="00837A39">
              <w:rPr>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MaNV</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nhân viên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Mathuongphat</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thưởng phạt</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Lydo</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Lý do</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Long varchar</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Sotien</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Số tiền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float</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bl>
    <w:p w:rsidR="002541D9" w:rsidRPr="00837A39" w:rsidRDefault="002541D9" w:rsidP="00837A39">
      <w:pPr>
        <w:pStyle w:val="Nidungvnbn"/>
        <w:spacing w:line="276" w:lineRule="auto"/>
      </w:pPr>
    </w:p>
    <w:p w:rsidR="002541D9" w:rsidRPr="00837A39" w:rsidRDefault="002541D9" w:rsidP="00837A39">
      <w:pPr>
        <w:pStyle w:val="Nidungvnbn"/>
        <w:spacing w:line="276" w:lineRule="auto"/>
        <w:ind w:firstLine="0"/>
        <w:rPr>
          <w:i/>
        </w:rPr>
      </w:pPr>
      <w:r w:rsidRPr="00837A39">
        <w:rPr>
          <w:i/>
        </w:rPr>
        <w:t>Hệ số lương nhân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09"/>
        <w:gridCol w:w="2076"/>
        <w:gridCol w:w="1354"/>
        <w:gridCol w:w="1715"/>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sz w:val="26"/>
                <w:szCs w:val="26"/>
              </w:rPr>
            </w:pPr>
            <w:r w:rsidRPr="00837A39">
              <w:rPr>
                <w:sz w:val="26"/>
                <w:szCs w:val="26"/>
              </w:rPr>
              <w:t>Tên thuộc tính</w:t>
            </w:r>
          </w:p>
        </w:tc>
        <w:tc>
          <w:tcPr>
            <w:tcW w:w="2076" w:type="dxa"/>
            <w:shd w:val="clear" w:color="auto" w:fill="A6A6A6"/>
          </w:tcPr>
          <w:p w:rsidR="002541D9" w:rsidRPr="00837A39" w:rsidRDefault="002541D9" w:rsidP="00837A39">
            <w:pPr>
              <w:spacing w:line="276" w:lineRule="auto"/>
              <w:rPr>
                <w:sz w:val="26"/>
                <w:szCs w:val="26"/>
              </w:rPr>
            </w:pPr>
            <w:r w:rsidRPr="00837A39">
              <w:rPr>
                <w:sz w:val="26"/>
                <w:szCs w:val="26"/>
              </w:rPr>
              <w:t>Diễn giải</w:t>
            </w:r>
          </w:p>
        </w:tc>
        <w:tc>
          <w:tcPr>
            <w:tcW w:w="1354" w:type="dxa"/>
            <w:shd w:val="clear" w:color="auto" w:fill="A6A6A6"/>
          </w:tcPr>
          <w:p w:rsidR="002541D9" w:rsidRPr="00837A39" w:rsidRDefault="002541D9" w:rsidP="00837A39">
            <w:pPr>
              <w:spacing w:line="276" w:lineRule="auto"/>
              <w:rPr>
                <w:sz w:val="26"/>
                <w:szCs w:val="26"/>
              </w:rPr>
            </w:pPr>
            <w:r w:rsidRPr="00837A39">
              <w:rPr>
                <w:sz w:val="26"/>
                <w:szCs w:val="26"/>
              </w:rPr>
              <w:t>Kiểu dữ liệu</w:t>
            </w:r>
          </w:p>
        </w:tc>
        <w:tc>
          <w:tcPr>
            <w:tcW w:w="1715" w:type="dxa"/>
            <w:shd w:val="clear" w:color="auto" w:fill="A6A6A6"/>
          </w:tcPr>
          <w:p w:rsidR="002541D9" w:rsidRPr="00837A39" w:rsidRDefault="002541D9" w:rsidP="00837A39">
            <w:pPr>
              <w:spacing w:line="276" w:lineRule="auto"/>
              <w:rPr>
                <w:sz w:val="26"/>
                <w:szCs w:val="26"/>
              </w:rPr>
            </w:pPr>
            <w:r w:rsidRPr="00837A39">
              <w:rPr>
                <w:sz w:val="26"/>
                <w:szCs w:val="26"/>
              </w:rPr>
              <w:t>Chiều dài</w:t>
            </w:r>
          </w:p>
        </w:tc>
        <w:tc>
          <w:tcPr>
            <w:tcW w:w="1716" w:type="dxa"/>
            <w:shd w:val="clear" w:color="auto" w:fill="A6A6A6"/>
          </w:tcPr>
          <w:p w:rsidR="002541D9" w:rsidRPr="00837A39" w:rsidRDefault="002541D9" w:rsidP="00837A39">
            <w:pPr>
              <w:spacing w:line="276" w:lineRule="auto"/>
              <w:rPr>
                <w:sz w:val="26"/>
                <w:szCs w:val="26"/>
              </w:rPr>
            </w:pPr>
            <w:r w:rsidRPr="00837A39">
              <w:rPr>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MaNV</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nhân viên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Maheso</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hệ số</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Ngaybatdau</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Ngày bắt đầu</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Date</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Luong</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Lương</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float</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bl>
    <w:p w:rsidR="002541D9" w:rsidRPr="00837A39" w:rsidRDefault="002541D9" w:rsidP="00837A39">
      <w:pPr>
        <w:pStyle w:val="Nidungvnbn"/>
        <w:spacing w:line="276" w:lineRule="auto"/>
      </w:pPr>
    </w:p>
    <w:p w:rsidR="002541D9" w:rsidRPr="00837A39" w:rsidRDefault="002541D9" w:rsidP="00837A39">
      <w:pPr>
        <w:pStyle w:val="Nidungvnbn"/>
        <w:spacing w:line="276" w:lineRule="auto"/>
        <w:ind w:firstLine="0"/>
        <w:rPr>
          <w:i/>
        </w:rPr>
      </w:pPr>
      <w:r w:rsidRPr="00837A39">
        <w:rPr>
          <w:i/>
        </w:rPr>
        <w:t>Vai trò nhân viên</w:t>
      </w:r>
      <w:r w:rsidRPr="00837A39">
        <w:rPr>
          <w:i/>
        </w:rPr>
        <w:tab/>
      </w:r>
      <w:r w:rsidRPr="00837A39">
        <w:rPr>
          <w:i/>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09"/>
        <w:gridCol w:w="2076"/>
        <w:gridCol w:w="1354"/>
        <w:gridCol w:w="1715"/>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sz w:val="26"/>
                <w:szCs w:val="26"/>
              </w:rPr>
            </w:pPr>
            <w:r w:rsidRPr="00837A39">
              <w:rPr>
                <w:sz w:val="26"/>
                <w:szCs w:val="26"/>
              </w:rPr>
              <w:t>Tên thuộc tính</w:t>
            </w:r>
          </w:p>
        </w:tc>
        <w:tc>
          <w:tcPr>
            <w:tcW w:w="2076" w:type="dxa"/>
            <w:shd w:val="clear" w:color="auto" w:fill="A6A6A6"/>
          </w:tcPr>
          <w:p w:rsidR="002541D9" w:rsidRPr="00837A39" w:rsidRDefault="002541D9" w:rsidP="00837A39">
            <w:pPr>
              <w:spacing w:line="276" w:lineRule="auto"/>
              <w:rPr>
                <w:sz w:val="26"/>
                <w:szCs w:val="26"/>
              </w:rPr>
            </w:pPr>
            <w:r w:rsidRPr="00837A39">
              <w:rPr>
                <w:sz w:val="26"/>
                <w:szCs w:val="26"/>
              </w:rPr>
              <w:t>Diễn giải</w:t>
            </w:r>
          </w:p>
        </w:tc>
        <w:tc>
          <w:tcPr>
            <w:tcW w:w="1354" w:type="dxa"/>
            <w:shd w:val="clear" w:color="auto" w:fill="A6A6A6"/>
          </w:tcPr>
          <w:p w:rsidR="002541D9" w:rsidRPr="00837A39" w:rsidRDefault="002541D9" w:rsidP="00837A39">
            <w:pPr>
              <w:spacing w:line="276" w:lineRule="auto"/>
              <w:rPr>
                <w:sz w:val="26"/>
                <w:szCs w:val="26"/>
              </w:rPr>
            </w:pPr>
            <w:r w:rsidRPr="00837A39">
              <w:rPr>
                <w:sz w:val="26"/>
                <w:szCs w:val="26"/>
              </w:rPr>
              <w:t>Kiểu dữ liệu</w:t>
            </w:r>
          </w:p>
        </w:tc>
        <w:tc>
          <w:tcPr>
            <w:tcW w:w="1715" w:type="dxa"/>
            <w:shd w:val="clear" w:color="auto" w:fill="A6A6A6"/>
          </w:tcPr>
          <w:p w:rsidR="002541D9" w:rsidRPr="00837A39" w:rsidRDefault="002541D9" w:rsidP="00837A39">
            <w:pPr>
              <w:spacing w:line="276" w:lineRule="auto"/>
              <w:rPr>
                <w:sz w:val="26"/>
                <w:szCs w:val="26"/>
              </w:rPr>
            </w:pPr>
            <w:r w:rsidRPr="00837A39">
              <w:rPr>
                <w:sz w:val="26"/>
                <w:szCs w:val="26"/>
              </w:rPr>
              <w:t>Chiều dài</w:t>
            </w:r>
          </w:p>
        </w:tc>
        <w:tc>
          <w:tcPr>
            <w:tcW w:w="1716" w:type="dxa"/>
            <w:shd w:val="clear" w:color="auto" w:fill="A6A6A6"/>
          </w:tcPr>
          <w:p w:rsidR="002541D9" w:rsidRPr="00837A39" w:rsidRDefault="002541D9" w:rsidP="00837A39">
            <w:pPr>
              <w:spacing w:line="276" w:lineRule="auto"/>
              <w:rPr>
                <w:sz w:val="26"/>
                <w:szCs w:val="26"/>
              </w:rPr>
            </w:pPr>
            <w:r w:rsidRPr="00837A39">
              <w:rPr>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MaNV</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nhân viên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MaVT</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 xml:space="preserve">Mã vai trò </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MaVTNV</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vai trò nhân viên</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bl>
    <w:p w:rsidR="002541D9" w:rsidRPr="00837A39" w:rsidRDefault="002541D9" w:rsidP="00837A39">
      <w:pPr>
        <w:pStyle w:val="Nidungvnbn"/>
        <w:spacing w:line="276" w:lineRule="auto"/>
      </w:pPr>
    </w:p>
    <w:p w:rsidR="002541D9" w:rsidRPr="00837A39" w:rsidRDefault="002541D9" w:rsidP="00837A39">
      <w:pPr>
        <w:pStyle w:val="Nidungvnbn"/>
        <w:spacing w:line="276" w:lineRule="auto"/>
        <w:ind w:firstLine="0"/>
        <w:rPr>
          <w:i/>
        </w:rPr>
      </w:pPr>
      <w:r w:rsidRPr="00837A39">
        <w:rPr>
          <w:i/>
        </w:rPr>
        <w:t>Vai trò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09"/>
        <w:gridCol w:w="2076"/>
        <w:gridCol w:w="1354"/>
        <w:gridCol w:w="1715"/>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sz w:val="26"/>
                <w:szCs w:val="26"/>
              </w:rPr>
            </w:pPr>
            <w:r w:rsidRPr="00837A39">
              <w:rPr>
                <w:sz w:val="26"/>
                <w:szCs w:val="26"/>
              </w:rPr>
              <w:t>Tên thuộc tính</w:t>
            </w:r>
          </w:p>
        </w:tc>
        <w:tc>
          <w:tcPr>
            <w:tcW w:w="2076" w:type="dxa"/>
            <w:shd w:val="clear" w:color="auto" w:fill="A6A6A6"/>
          </w:tcPr>
          <w:p w:rsidR="002541D9" w:rsidRPr="00837A39" w:rsidRDefault="002541D9" w:rsidP="00837A39">
            <w:pPr>
              <w:spacing w:line="276" w:lineRule="auto"/>
              <w:rPr>
                <w:sz w:val="26"/>
                <w:szCs w:val="26"/>
              </w:rPr>
            </w:pPr>
            <w:r w:rsidRPr="00837A39">
              <w:rPr>
                <w:sz w:val="26"/>
                <w:szCs w:val="26"/>
              </w:rPr>
              <w:t>Diễn giải</w:t>
            </w:r>
          </w:p>
        </w:tc>
        <w:tc>
          <w:tcPr>
            <w:tcW w:w="1354" w:type="dxa"/>
            <w:shd w:val="clear" w:color="auto" w:fill="A6A6A6"/>
          </w:tcPr>
          <w:p w:rsidR="002541D9" w:rsidRPr="00837A39" w:rsidRDefault="002541D9" w:rsidP="00837A39">
            <w:pPr>
              <w:spacing w:line="276" w:lineRule="auto"/>
              <w:rPr>
                <w:sz w:val="26"/>
                <w:szCs w:val="26"/>
              </w:rPr>
            </w:pPr>
            <w:r w:rsidRPr="00837A39">
              <w:rPr>
                <w:sz w:val="26"/>
                <w:szCs w:val="26"/>
              </w:rPr>
              <w:t>Kiểu dữ liệu</w:t>
            </w:r>
          </w:p>
        </w:tc>
        <w:tc>
          <w:tcPr>
            <w:tcW w:w="1715" w:type="dxa"/>
            <w:shd w:val="clear" w:color="auto" w:fill="A6A6A6"/>
          </w:tcPr>
          <w:p w:rsidR="002541D9" w:rsidRPr="00837A39" w:rsidRDefault="002541D9" w:rsidP="00837A39">
            <w:pPr>
              <w:spacing w:line="276" w:lineRule="auto"/>
              <w:rPr>
                <w:sz w:val="26"/>
                <w:szCs w:val="26"/>
              </w:rPr>
            </w:pPr>
            <w:r w:rsidRPr="00837A39">
              <w:rPr>
                <w:sz w:val="26"/>
                <w:szCs w:val="26"/>
              </w:rPr>
              <w:t>Chiều dài</w:t>
            </w:r>
          </w:p>
        </w:tc>
        <w:tc>
          <w:tcPr>
            <w:tcW w:w="1716" w:type="dxa"/>
            <w:shd w:val="clear" w:color="auto" w:fill="A6A6A6"/>
          </w:tcPr>
          <w:p w:rsidR="002541D9" w:rsidRPr="00837A39" w:rsidRDefault="002541D9" w:rsidP="00837A39">
            <w:pPr>
              <w:spacing w:line="276" w:lineRule="auto"/>
              <w:rPr>
                <w:sz w:val="26"/>
                <w:szCs w:val="26"/>
              </w:rPr>
            </w:pPr>
            <w:r w:rsidRPr="00837A39">
              <w:rPr>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MaVT</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Mã vai trò</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10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TenVT</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Tên Vai trò</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50</w:t>
            </w:r>
          </w:p>
        </w:tc>
        <w:tc>
          <w:tcPr>
            <w:tcW w:w="1716" w:type="dxa"/>
            <w:shd w:val="clear" w:color="auto" w:fill="auto"/>
          </w:tcPr>
          <w:p w:rsidR="002541D9" w:rsidRPr="00837A39" w:rsidRDefault="002541D9" w:rsidP="00837A39">
            <w:pPr>
              <w:spacing w:line="276" w:lineRule="auto"/>
              <w:rPr>
                <w:sz w:val="26"/>
                <w:szCs w:val="26"/>
              </w:rPr>
            </w:pPr>
          </w:p>
        </w:tc>
      </w:tr>
    </w:tbl>
    <w:p w:rsidR="002541D9" w:rsidRPr="00837A39" w:rsidRDefault="002541D9" w:rsidP="00837A39">
      <w:pPr>
        <w:pStyle w:val="Nidungvnbn"/>
        <w:spacing w:line="276" w:lineRule="auto"/>
      </w:pPr>
    </w:p>
    <w:p w:rsidR="002541D9" w:rsidRPr="00837A39" w:rsidRDefault="00837A39" w:rsidP="00837A39">
      <w:pPr>
        <w:pStyle w:val="Nidungvnbn"/>
        <w:spacing w:line="276" w:lineRule="auto"/>
        <w:ind w:firstLine="0"/>
        <w:rPr>
          <w:i/>
        </w:rPr>
      </w:pPr>
      <w:r w:rsidRPr="00837A39">
        <w:rPr>
          <w:i/>
        </w:rPr>
        <w:t>Ngày</w:t>
      </w:r>
      <w:r w:rsidR="002541D9" w:rsidRPr="00837A39">
        <w:rPr>
          <w:i/>
        </w:rPr>
        <w:t xml:space="preserve"> lễ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09"/>
        <w:gridCol w:w="2076"/>
        <w:gridCol w:w="1354"/>
        <w:gridCol w:w="1715"/>
        <w:gridCol w:w="1716"/>
      </w:tblGrid>
      <w:tr w:rsidR="002541D9" w:rsidRPr="00837A39" w:rsidTr="00C458A1">
        <w:trPr>
          <w:trHeight w:val="222"/>
        </w:trPr>
        <w:tc>
          <w:tcPr>
            <w:tcW w:w="1609" w:type="dxa"/>
            <w:shd w:val="clear" w:color="auto" w:fill="A6A6A6"/>
          </w:tcPr>
          <w:p w:rsidR="002541D9" w:rsidRPr="00837A39" w:rsidRDefault="002541D9" w:rsidP="00837A39">
            <w:pPr>
              <w:spacing w:line="276" w:lineRule="auto"/>
              <w:rPr>
                <w:sz w:val="26"/>
                <w:szCs w:val="26"/>
              </w:rPr>
            </w:pPr>
            <w:r w:rsidRPr="00837A39">
              <w:rPr>
                <w:sz w:val="26"/>
                <w:szCs w:val="26"/>
              </w:rPr>
              <w:t>Tên thuộc tính</w:t>
            </w:r>
          </w:p>
        </w:tc>
        <w:tc>
          <w:tcPr>
            <w:tcW w:w="2076" w:type="dxa"/>
            <w:shd w:val="clear" w:color="auto" w:fill="A6A6A6"/>
          </w:tcPr>
          <w:p w:rsidR="002541D9" w:rsidRPr="00837A39" w:rsidRDefault="002541D9" w:rsidP="00837A39">
            <w:pPr>
              <w:spacing w:line="276" w:lineRule="auto"/>
              <w:rPr>
                <w:sz w:val="26"/>
                <w:szCs w:val="26"/>
              </w:rPr>
            </w:pPr>
            <w:r w:rsidRPr="00837A39">
              <w:rPr>
                <w:sz w:val="26"/>
                <w:szCs w:val="26"/>
              </w:rPr>
              <w:t>Diễn giải</w:t>
            </w:r>
          </w:p>
        </w:tc>
        <w:tc>
          <w:tcPr>
            <w:tcW w:w="1354" w:type="dxa"/>
            <w:shd w:val="clear" w:color="auto" w:fill="A6A6A6"/>
          </w:tcPr>
          <w:p w:rsidR="002541D9" w:rsidRPr="00837A39" w:rsidRDefault="002541D9" w:rsidP="00837A39">
            <w:pPr>
              <w:spacing w:line="276" w:lineRule="auto"/>
              <w:rPr>
                <w:sz w:val="26"/>
                <w:szCs w:val="26"/>
              </w:rPr>
            </w:pPr>
            <w:r w:rsidRPr="00837A39">
              <w:rPr>
                <w:sz w:val="26"/>
                <w:szCs w:val="26"/>
              </w:rPr>
              <w:t>Kiểu dữ liệu</w:t>
            </w:r>
          </w:p>
        </w:tc>
        <w:tc>
          <w:tcPr>
            <w:tcW w:w="1715" w:type="dxa"/>
            <w:shd w:val="clear" w:color="auto" w:fill="A6A6A6"/>
          </w:tcPr>
          <w:p w:rsidR="002541D9" w:rsidRPr="00837A39" w:rsidRDefault="002541D9" w:rsidP="00837A39">
            <w:pPr>
              <w:spacing w:line="276" w:lineRule="auto"/>
              <w:rPr>
                <w:sz w:val="26"/>
                <w:szCs w:val="26"/>
              </w:rPr>
            </w:pPr>
            <w:r w:rsidRPr="00837A39">
              <w:rPr>
                <w:sz w:val="26"/>
                <w:szCs w:val="26"/>
              </w:rPr>
              <w:t>Chiều dài</w:t>
            </w:r>
          </w:p>
        </w:tc>
        <w:tc>
          <w:tcPr>
            <w:tcW w:w="1716" w:type="dxa"/>
            <w:shd w:val="clear" w:color="auto" w:fill="A6A6A6"/>
          </w:tcPr>
          <w:p w:rsidR="002541D9" w:rsidRPr="00837A39" w:rsidRDefault="002541D9" w:rsidP="00837A39">
            <w:pPr>
              <w:spacing w:line="276" w:lineRule="auto"/>
              <w:rPr>
                <w:sz w:val="26"/>
                <w:szCs w:val="26"/>
              </w:rPr>
            </w:pPr>
            <w:r w:rsidRPr="00837A39">
              <w:rPr>
                <w:sz w:val="26"/>
                <w:szCs w:val="26"/>
              </w:rPr>
              <w:t>Ghi chú</w:t>
            </w: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ngayLe</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Ngày Lễ</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Date</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lastRenderedPageBreak/>
              <w:t>Tenle</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Tên lễ</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Text</w:t>
            </w:r>
          </w:p>
        </w:tc>
        <w:tc>
          <w:tcPr>
            <w:tcW w:w="1715" w:type="dxa"/>
            <w:shd w:val="clear" w:color="auto" w:fill="auto"/>
          </w:tcPr>
          <w:p w:rsidR="002541D9" w:rsidRPr="00837A39" w:rsidRDefault="002541D9" w:rsidP="00837A39">
            <w:pPr>
              <w:spacing w:line="276" w:lineRule="auto"/>
              <w:rPr>
                <w:sz w:val="26"/>
                <w:szCs w:val="26"/>
              </w:rPr>
            </w:pPr>
            <w:r w:rsidRPr="00837A39">
              <w:rPr>
                <w:sz w:val="26"/>
                <w:szCs w:val="26"/>
              </w:rPr>
              <w:t>50</w:t>
            </w:r>
          </w:p>
        </w:tc>
        <w:tc>
          <w:tcPr>
            <w:tcW w:w="1716" w:type="dxa"/>
            <w:shd w:val="clear" w:color="auto" w:fill="auto"/>
          </w:tcPr>
          <w:p w:rsidR="002541D9" w:rsidRPr="00837A39" w:rsidRDefault="002541D9" w:rsidP="00837A39">
            <w:pPr>
              <w:spacing w:line="276" w:lineRule="auto"/>
              <w:rPr>
                <w:sz w:val="26"/>
                <w:szCs w:val="26"/>
              </w:rPr>
            </w:pPr>
          </w:p>
        </w:tc>
      </w:tr>
      <w:tr w:rsidR="002541D9" w:rsidRPr="00837A39" w:rsidTr="00C458A1">
        <w:trPr>
          <w:trHeight w:val="222"/>
        </w:trPr>
        <w:tc>
          <w:tcPr>
            <w:tcW w:w="1609" w:type="dxa"/>
            <w:shd w:val="clear" w:color="auto" w:fill="auto"/>
          </w:tcPr>
          <w:p w:rsidR="002541D9" w:rsidRPr="00837A39" w:rsidRDefault="002541D9" w:rsidP="00837A39">
            <w:pPr>
              <w:spacing w:line="276" w:lineRule="auto"/>
              <w:rPr>
                <w:sz w:val="26"/>
                <w:szCs w:val="26"/>
              </w:rPr>
            </w:pPr>
            <w:r w:rsidRPr="00837A39">
              <w:rPr>
                <w:sz w:val="26"/>
                <w:szCs w:val="26"/>
              </w:rPr>
              <w:t>hesoLuong</w:t>
            </w:r>
          </w:p>
        </w:tc>
        <w:tc>
          <w:tcPr>
            <w:tcW w:w="2076" w:type="dxa"/>
            <w:shd w:val="clear" w:color="auto" w:fill="auto"/>
          </w:tcPr>
          <w:p w:rsidR="002541D9" w:rsidRPr="00837A39" w:rsidRDefault="002541D9" w:rsidP="00837A39">
            <w:pPr>
              <w:spacing w:line="276" w:lineRule="auto"/>
              <w:rPr>
                <w:sz w:val="26"/>
                <w:szCs w:val="26"/>
              </w:rPr>
            </w:pPr>
            <w:r w:rsidRPr="00837A39">
              <w:rPr>
                <w:sz w:val="26"/>
                <w:szCs w:val="26"/>
              </w:rPr>
              <w:t>Hệ số lương</w:t>
            </w:r>
          </w:p>
        </w:tc>
        <w:tc>
          <w:tcPr>
            <w:tcW w:w="1354" w:type="dxa"/>
            <w:shd w:val="clear" w:color="auto" w:fill="auto"/>
          </w:tcPr>
          <w:p w:rsidR="002541D9" w:rsidRPr="00837A39" w:rsidRDefault="002541D9" w:rsidP="00837A39">
            <w:pPr>
              <w:spacing w:line="276" w:lineRule="auto"/>
              <w:rPr>
                <w:sz w:val="26"/>
                <w:szCs w:val="26"/>
              </w:rPr>
            </w:pPr>
            <w:r w:rsidRPr="00837A39">
              <w:rPr>
                <w:sz w:val="26"/>
                <w:szCs w:val="26"/>
              </w:rPr>
              <w:t>float</w:t>
            </w:r>
          </w:p>
        </w:tc>
        <w:tc>
          <w:tcPr>
            <w:tcW w:w="1715" w:type="dxa"/>
            <w:shd w:val="clear" w:color="auto" w:fill="auto"/>
          </w:tcPr>
          <w:p w:rsidR="002541D9" w:rsidRPr="00837A39" w:rsidRDefault="002541D9" w:rsidP="00837A39">
            <w:pPr>
              <w:spacing w:line="276" w:lineRule="auto"/>
              <w:rPr>
                <w:sz w:val="26"/>
                <w:szCs w:val="26"/>
              </w:rPr>
            </w:pPr>
          </w:p>
        </w:tc>
        <w:tc>
          <w:tcPr>
            <w:tcW w:w="1716" w:type="dxa"/>
            <w:shd w:val="clear" w:color="auto" w:fill="auto"/>
          </w:tcPr>
          <w:p w:rsidR="002541D9" w:rsidRPr="00837A39" w:rsidRDefault="002541D9" w:rsidP="00837A39">
            <w:pPr>
              <w:spacing w:line="276" w:lineRule="auto"/>
              <w:rPr>
                <w:sz w:val="26"/>
                <w:szCs w:val="26"/>
              </w:rPr>
            </w:pPr>
          </w:p>
        </w:tc>
      </w:tr>
    </w:tbl>
    <w:p w:rsidR="002541D9" w:rsidRPr="00837A39" w:rsidRDefault="002541D9" w:rsidP="00837A39">
      <w:pPr>
        <w:pStyle w:val="Nidungvnbn"/>
        <w:spacing w:line="276" w:lineRule="auto"/>
      </w:pPr>
    </w:p>
    <w:p w:rsidR="002541D9" w:rsidRPr="00837A39" w:rsidRDefault="00837A39" w:rsidP="00837A39">
      <w:pPr>
        <w:pStyle w:val="Tiumccp1"/>
        <w:rPr>
          <w:webHidden/>
        </w:rPr>
      </w:pPr>
      <w:bookmarkStart w:id="61" w:name="_Toc469225895"/>
      <w:r w:rsidRPr="00837A39">
        <w:t>3.4.</w:t>
      </w:r>
      <w:r>
        <w:t xml:space="preserve"> </w:t>
      </w:r>
      <w:r w:rsidR="002541D9" w:rsidRPr="00837A39">
        <w:t>RÀNG BUỘC TOÀN VẸN</w:t>
      </w:r>
      <w:bookmarkEnd w:id="61"/>
    </w:p>
    <w:p w:rsidR="002541D9" w:rsidRPr="00A424FF" w:rsidRDefault="002541D9" w:rsidP="00CF0A09">
      <w:pPr>
        <w:pStyle w:val="Nidungvnbn"/>
        <w:ind w:firstLine="0"/>
      </w:pPr>
      <w:bookmarkStart w:id="62" w:name="_Toc377503251"/>
      <w:bookmarkStart w:id="63" w:name="_Toc377505041"/>
      <w:bookmarkStart w:id="64" w:name="_Toc385200580"/>
      <w:r w:rsidRPr="00837A39">
        <w:rPr>
          <w:b/>
        </w:rPr>
        <w:t>RBTV 1:</w:t>
      </w:r>
      <w:r w:rsidRPr="00A424FF">
        <w:t xml:space="preserve"> Số lượng hao hụt phải lớn hơn 0.</w:t>
      </w:r>
      <w:bookmarkEnd w:id="62"/>
      <w:bookmarkEnd w:id="63"/>
      <w:bookmarkEnd w:id="64"/>
    </w:p>
    <w:p w:rsidR="002541D9" w:rsidRPr="00A424FF" w:rsidRDefault="002541D9" w:rsidP="00CF0A09">
      <w:pPr>
        <w:pStyle w:val="Nidungvnbn"/>
        <w:ind w:firstLine="0"/>
      </w:pPr>
      <w:bookmarkStart w:id="65" w:name="_Toc377503252"/>
      <w:bookmarkStart w:id="66" w:name="_Toc377505042"/>
      <w:bookmarkStart w:id="67" w:name="_Toc385200581"/>
      <w:r w:rsidRPr="00A424FF">
        <w:t xml:space="preserve">Bối cảnh: </w:t>
      </w:r>
      <w:bookmarkEnd w:id="65"/>
      <w:bookmarkEnd w:id="66"/>
      <w:bookmarkEnd w:id="67"/>
      <w:r w:rsidRPr="00A424FF">
        <w:t>CT HAO HUT</w:t>
      </w:r>
    </w:p>
    <w:p w:rsidR="002541D9" w:rsidRPr="00A424FF" w:rsidRDefault="002541D9" w:rsidP="00CF0A09">
      <w:pPr>
        <w:pStyle w:val="Nidungvnbn"/>
        <w:ind w:firstLine="0"/>
      </w:pPr>
      <w:bookmarkStart w:id="68" w:name="_Toc377503253"/>
      <w:bookmarkStart w:id="69" w:name="_Toc377505043"/>
      <w:bookmarkStart w:id="70" w:name="_Toc385200582"/>
      <w:r w:rsidRPr="00A424FF">
        <w:t>Biểu diễn:</w:t>
      </w:r>
      <w:bookmarkEnd w:id="68"/>
      <w:bookmarkEnd w:id="69"/>
      <w:bookmarkEnd w:id="70"/>
    </w:p>
    <w:bookmarkStart w:id="71" w:name="_Toc377503254"/>
    <w:bookmarkStart w:id="72" w:name="_Toc377505044"/>
    <w:bookmarkStart w:id="73" w:name="_Toc385200583"/>
    <w:p w:rsidR="002541D9" w:rsidRPr="00A424FF" w:rsidRDefault="002541D9" w:rsidP="00CF0A09">
      <w:pPr>
        <w:pStyle w:val="Nidungvnbn"/>
        <w:ind w:firstLine="0"/>
      </w:pPr>
      <w:r w:rsidRPr="00A424FF">
        <w:rPr>
          <w:position w:val="-1"/>
        </w:rPr>
        <w:object w:dxaOrig="316" w:dyaOrig="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2.75pt" o:ole="" filled="t">
            <v:fill color2="black"/>
            <v:imagedata r:id="rId20" o:title=""/>
          </v:shape>
          <o:OLEObject Type="Embed" ProgID="Equation.3" ShapeID="_x0000_i1025" DrawAspect="Content" ObjectID="_1542969005" r:id="rId21"/>
        </w:object>
      </w:r>
      <w:r w:rsidRPr="00A424FF">
        <w:t>t</w:t>
      </w:r>
      <w:r w:rsidRPr="00A424FF">
        <w:rPr>
          <w:position w:val="-1"/>
        </w:rPr>
        <w:object w:dxaOrig="251" w:dyaOrig="265">
          <v:shape id="_x0000_i1026" type="#_x0000_t75" style="width:12pt;height:12.75pt" o:ole="" filled="t">
            <v:fill color2="black"/>
            <v:imagedata r:id="rId22" o:title=""/>
          </v:shape>
          <o:OLEObject Type="Embed" ProgID="Equation.3" ShapeID="_x0000_i1026" DrawAspect="Content" ObjectID="_1542969006" r:id="rId23"/>
        </w:object>
      </w:r>
      <w:r w:rsidRPr="00A424FF">
        <w:t xml:space="preserve"> CT HAO HUT: t.soLuong  &gt; </w:t>
      </w:r>
      <w:bookmarkEnd w:id="71"/>
      <w:bookmarkEnd w:id="72"/>
      <w:bookmarkEnd w:id="73"/>
      <w:r w:rsidRPr="00A424FF">
        <w:t>0</w:t>
      </w:r>
    </w:p>
    <w:p w:rsidR="002541D9" w:rsidRPr="00A424FF" w:rsidRDefault="002541D9" w:rsidP="00CF0A09">
      <w:pPr>
        <w:pStyle w:val="Nidungvnbn"/>
        <w:ind w:firstLine="0"/>
        <w:rPr>
          <w:lang w:val="fr-FR"/>
        </w:rPr>
      </w:pPr>
      <w:bookmarkStart w:id="74" w:name="_Toc377503255"/>
      <w:bookmarkStart w:id="75" w:name="_Toc377505045"/>
      <w:bookmarkStart w:id="76" w:name="_Toc385200584"/>
      <w:r w:rsidRPr="00A424FF">
        <w:rPr>
          <w:lang w:val="fr-FR"/>
        </w:rPr>
        <w:t>Bảng tầm ảnh hưởng:</w:t>
      </w:r>
      <w:bookmarkEnd w:id="74"/>
      <w:bookmarkEnd w:id="75"/>
      <w:bookmarkEnd w:id="76"/>
    </w:p>
    <w:tbl>
      <w:tblPr>
        <w:tblW w:w="8830" w:type="dxa"/>
        <w:tblInd w:w="-5" w:type="dxa"/>
        <w:tblLayout w:type="fixed"/>
        <w:tblLook w:val="0000" w:firstRow="0" w:lastRow="0" w:firstColumn="0" w:lastColumn="0" w:noHBand="0" w:noVBand="0"/>
      </w:tblPr>
      <w:tblGrid>
        <w:gridCol w:w="2196"/>
        <w:gridCol w:w="2131"/>
        <w:gridCol w:w="2131"/>
        <w:gridCol w:w="2372"/>
      </w:tblGrid>
      <w:tr w:rsidR="002541D9" w:rsidRPr="00A424FF" w:rsidTr="00883251">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Quan hệ</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Thêm</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Xóa</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Sửa</w:t>
            </w:r>
          </w:p>
        </w:tc>
      </w:tr>
      <w:tr w:rsidR="002541D9" w:rsidRPr="00A424FF" w:rsidTr="00883251">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pPr>
              <w:rPr>
                <w:lang w:val="fr-FR"/>
              </w:rPr>
            </w:pPr>
            <w:r w:rsidRPr="00A424FF">
              <w:t>CT HAO HUT</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 xml:space="preserve">+  </w:t>
            </w:r>
          </w:p>
        </w:tc>
      </w:tr>
    </w:tbl>
    <w:p w:rsidR="002541D9" w:rsidRPr="00A424FF" w:rsidRDefault="002541D9" w:rsidP="00CF0A09">
      <w:pPr>
        <w:pStyle w:val="Nidungvnbn"/>
        <w:ind w:firstLine="0"/>
      </w:pPr>
    </w:p>
    <w:p w:rsidR="002541D9" w:rsidRPr="00A424FF" w:rsidRDefault="002541D9" w:rsidP="00CF0A09">
      <w:pPr>
        <w:pStyle w:val="Nidungvnbn"/>
        <w:ind w:firstLine="0"/>
      </w:pPr>
      <w:r w:rsidRPr="00837A39">
        <w:rPr>
          <w:b/>
        </w:rPr>
        <w:t>RBTV 2:</w:t>
      </w:r>
      <w:r w:rsidRPr="00A424FF">
        <w:t xml:space="preserve"> Giá bán phải lớn hơn hoặc bằng 0.</w:t>
      </w:r>
    </w:p>
    <w:p w:rsidR="002541D9" w:rsidRPr="00A424FF" w:rsidRDefault="002541D9" w:rsidP="00CF0A09">
      <w:pPr>
        <w:pStyle w:val="Nidungvnbn"/>
        <w:ind w:firstLine="0"/>
      </w:pPr>
      <w:r w:rsidRPr="00A424FF">
        <w:t>Bối cảnh: THUC DON</w:t>
      </w:r>
    </w:p>
    <w:p w:rsidR="002541D9" w:rsidRPr="00A424FF" w:rsidRDefault="002541D9" w:rsidP="00CF0A09">
      <w:pPr>
        <w:pStyle w:val="Nidungvnbn"/>
        <w:ind w:firstLine="0"/>
      </w:pPr>
      <w:r w:rsidRPr="00A424FF">
        <w:t>Biểu diễn:</w:t>
      </w:r>
    </w:p>
    <w:p w:rsidR="002541D9" w:rsidRPr="00A424FF" w:rsidRDefault="002541D9" w:rsidP="00CF0A09">
      <w:pPr>
        <w:pStyle w:val="Nidungvnbn"/>
        <w:ind w:firstLine="0"/>
      </w:pPr>
      <w:r w:rsidRPr="00A424FF">
        <w:rPr>
          <w:position w:val="-1"/>
        </w:rPr>
        <w:object w:dxaOrig="316" w:dyaOrig="265">
          <v:shape id="_x0000_i1027" type="#_x0000_t75" style="width:16.5pt;height:12.75pt" o:ole="" filled="t">
            <v:fill color2="black"/>
            <v:imagedata r:id="rId20" o:title=""/>
          </v:shape>
          <o:OLEObject Type="Embed" ProgID="Equation.3" ShapeID="_x0000_i1027" DrawAspect="Content" ObjectID="_1542969007" r:id="rId24"/>
        </w:object>
      </w:r>
      <w:r w:rsidRPr="00A424FF">
        <w:t>t</w:t>
      </w:r>
      <w:r w:rsidRPr="00A424FF">
        <w:rPr>
          <w:position w:val="-1"/>
        </w:rPr>
        <w:object w:dxaOrig="251" w:dyaOrig="265">
          <v:shape id="_x0000_i1028" type="#_x0000_t75" style="width:12pt;height:12.75pt" o:ole="" filled="t">
            <v:fill color2="black"/>
            <v:imagedata r:id="rId22" o:title=""/>
          </v:shape>
          <o:OLEObject Type="Embed" ProgID="Equation.3" ShapeID="_x0000_i1028" DrawAspect="Content" ObjectID="_1542969008" r:id="rId25"/>
        </w:object>
      </w:r>
      <w:r w:rsidRPr="00A424FF">
        <w:t xml:space="preserve"> THUC DON: 0 ≤  t.giaBan</w:t>
      </w:r>
    </w:p>
    <w:p w:rsidR="002541D9" w:rsidRPr="00A424FF" w:rsidRDefault="002541D9" w:rsidP="00CF0A09">
      <w:pPr>
        <w:pStyle w:val="Nidungvnbn"/>
        <w:ind w:firstLine="0"/>
        <w:rPr>
          <w:lang w:val="fr-FR"/>
        </w:rPr>
      </w:pPr>
      <w:r w:rsidRPr="00A424FF">
        <w:rPr>
          <w:lang w:val="fr-FR"/>
        </w:rPr>
        <w:t>Bảng tầm ảnh hưởng:</w:t>
      </w:r>
    </w:p>
    <w:tbl>
      <w:tblPr>
        <w:tblW w:w="8830" w:type="dxa"/>
        <w:tblInd w:w="-5" w:type="dxa"/>
        <w:tblLayout w:type="fixed"/>
        <w:tblLook w:val="0000" w:firstRow="0" w:lastRow="0" w:firstColumn="0" w:lastColumn="0" w:noHBand="0" w:noVBand="0"/>
      </w:tblPr>
      <w:tblGrid>
        <w:gridCol w:w="2196"/>
        <w:gridCol w:w="2131"/>
        <w:gridCol w:w="2131"/>
        <w:gridCol w:w="2372"/>
      </w:tblGrid>
      <w:tr w:rsidR="002541D9" w:rsidRPr="00A424FF" w:rsidTr="00883251">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883251">
            <w:pPr>
              <w:ind w:left="-18"/>
            </w:pPr>
            <w:r w:rsidRPr="00A424FF">
              <w:t>Quan hệ</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Thêm</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Xóa</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Sửa</w:t>
            </w:r>
          </w:p>
        </w:tc>
      </w:tr>
      <w:tr w:rsidR="002541D9" w:rsidRPr="00A424FF" w:rsidTr="00883251">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pPr>
              <w:rPr>
                <w:lang w:val="fr-FR"/>
              </w:rPr>
            </w:pPr>
            <w:r w:rsidRPr="00A424FF">
              <w:t>THUC DON</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 xml:space="preserve">+  </w:t>
            </w:r>
          </w:p>
        </w:tc>
      </w:tr>
    </w:tbl>
    <w:p w:rsidR="002541D9" w:rsidRPr="00A424FF" w:rsidRDefault="002541D9" w:rsidP="00CF0A09">
      <w:pPr>
        <w:pStyle w:val="Nidungvnbn"/>
        <w:ind w:firstLine="0"/>
      </w:pPr>
    </w:p>
    <w:p w:rsidR="002541D9" w:rsidRPr="00A424FF" w:rsidRDefault="002541D9" w:rsidP="00CF0A09">
      <w:pPr>
        <w:pStyle w:val="Nidungvnbn"/>
        <w:ind w:firstLine="0"/>
      </w:pPr>
      <w:r w:rsidRPr="00837A39">
        <w:rPr>
          <w:b/>
        </w:rPr>
        <w:t>RBTV 3:</w:t>
      </w:r>
      <w:r w:rsidRPr="00A424FF">
        <w:t xml:space="preserve"> Đơn giá phải lớn hơn hoặc bằng 0.</w:t>
      </w:r>
    </w:p>
    <w:p w:rsidR="002541D9" w:rsidRPr="00A424FF" w:rsidRDefault="002541D9" w:rsidP="00CF0A09">
      <w:pPr>
        <w:pStyle w:val="Nidungvnbn"/>
        <w:ind w:firstLine="0"/>
      </w:pPr>
      <w:r w:rsidRPr="00A424FF">
        <w:t>Bối cảnh: CTHD</w:t>
      </w:r>
    </w:p>
    <w:p w:rsidR="002541D9" w:rsidRPr="00A424FF" w:rsidRDefault="002541D9" w:rsidP="00CF0A09">
      <w:pPr>
        <w:pStyle w:val="Nidungvnbn"/>
        <w:ind w:firstLine="0"/>
      </w:pPr>
      <w:r w:rsidRPr="00A424FF">
        <w:t>Biểu diễn:</w:t>
      </w:r>
    </w:p>
    <w:p w:rsidR="002541D9" w:rsidRPr="00A424FF" w:rsidRDefault="002541D9" w:rsidP="00CF0A09">
      <w:pPr>
        <w:pStyle w:val="Nidungvnbn"/>
        <w:ind w:firstLine="0"/>
      </w:pPr>
      <w:r w:rsidRPr="00A424FF">
        <w:rPr>
          <w:position w:val="-1"/>
        </w:rPr>
        <w:object w:dxaOrig="316" w:dyaOrig="265">
          <v:shape id="_x0000_i1029" type="#_x0000_t75" style="width:16.5pt;height:12.75pt" o:ole="" filled="t">
            <v:fill color2="black"/>
            <v:imagedata r:id="rId20" o:title=""/>
          </v:shape>
          <o:OLEObject Type="Embed" ProgID="Equation.3" ShapeID="_x0000_i1029" DrawAspect="Content" ObjectID="_1542969009" r:id="rId26"/>
        </w:object>
      </w:r>
      <w:r w:rsidRPr="00A424FF">
        <w:t>t</w:t>
      </w:r>
      <w:r w:rsidRPr="00A424FF">
        <w:rPr>
          <w:position w:val="-1"/>
        </w:rPr>
        <w:object w:dxaOrig="251" w:dyaOrig="265">
          <v:shape id="_x0000_i1030" type="#_x0000_t75" style="width:12pt;height:12.75pt" o:ole="" filled="t">
            <v:fill color2="black"/>
            <v:imagedata r:id="rId22" o:title=""/>
          </v:shape>
          <o:OLEObject Type="Embed" ProgID="Equation.3" ShapeID="_x0000_i1030" DrawAspect="Content" ObjectID="_1542969010" r:id="rId27"/>
        </w:object>
      </w:r>
      <w:r w:rsidRPr="00A424FF">
        <w:t xml:space="preserve"> CTHD: 0 ≤  t.donGia</w:t>
      </w:r>
    </w:p>
    <w:p w:rsidR="002541D9" w:rsidRPr="00A424FF" w:rsidRDefault="002541D9" w:rsidP="00CF0A09">
      <w:pPr>
        <w:pStyle w:val="Nidungvnbn"/>
        <w:ind w:firstLine="0"/>
        <w:rPr>
          <w:lang w:val="fr-FR"/>
        </w:rPr>
      </w:pPr>
      <w:r w:rsidRPr="00A424FF">
        <w:rPr>
          <w:lang w:val="fr-FR"/>
        </w:rPr>
        <w:t>Bảng tầm ảnh hưởng:</w:t>
      </w:r>
    </w:p>
    <w:tbl>
      <w:tblPr>
        <w:tblW w:w="8830" w:type="dxa"/>
        <w:tblInd w:w="-5" w:type="dxa"/>
        <w:tblLayout w:type="fixed"/>
        <w:tblLook w:val="0000" w:firstRow="0" w:lastRow="0" w:firstColumn="0" w:lastColumn="0" w:noHBand="0" w:noVBand="0"/>
      </w:tblPr>
      <w:tblGrid>
        <w:gridCol w:w="2196"/>
        <w:gridCol w:w="2131"/>
        <w:gridCol w:w="2131"/>
        <w:gridCol w:w="2372"/>
      </w:tblGrid>
      <w:tr w:rsidR="002541D9" w:rsidRPr="00A424FF" w:rsidTr="00883251">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Quan hệ</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Thêm</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Xóa</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Sửa</w:t>
            </w:r>
          </w:p>
        </w:tc>
      </w:tr>
      <w:tr w:rsidR="002541D9" w:rsidRPr="00A424FF" w:rsidTr="00883251">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pPr>
              <w:rPr>
                <w:lang w:val="fr-FR"/>
              </w:rPr>
            </w:pPr>
            <w:r w:rsidRPr="00A424FF">
              <w:t>CTHD</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 xml:space="preserve">+  </w:t>
            </w:r>
          </w:p>
        </w:tc>
      </w:tr>
    </w:tbl>
    <w:p w:rsidR="002541D9" w:rsidRPr="00A424FF" w:rsidRDefault="002541D9" w:rsidP="00CF0A09">
      <w:pPr>
        <w:pStyle w:val="Nidungvnbn"/>
        <w:ind w:firstLine="0"/>
      </w:pPr>
    </w:p>
    <w:p w:rsidR="002541D9" w:rsidRPr="00A424FF" w:rsidRDefault="002541D9" w:rsidP="00CF0A09">
      <w:pPr>
        <w:pStyle w:val="Nidungvnbn"/>
        <w:ind w:firstLine="0"/>
      </w:pPr>
      <w:r w:rsidRPr="00837A39">
        <w:rPr>
          <w:b/>
        </w:rPr>
        <w:t>RBTV 4:</w:t>
      </w:r>
      <w:r w:rsidRPr="00A424FF">
        <w:t xml:space="preserve"> Ngày lập hóa đơn phải lơn hơn hoặc bằng ngày hiện tại.</w:t>
      </w:r>
    </w:p>
    <w:p w:rsidR="002541D9" w:rsidRPr="00A424FF" w:rsidRDefault="002541D9" w:rsidP="00CF0A09">
      <w:pPr>
        <w:pStyle w:val="Nidungvnbn"/>
        <w:ind w:firstLine="0"/>
      </w:pPr>
      <w:r w:rsidRPr="00A424FF">
        <w:t>Bối cảnh: HOA DON</w:t>
      </w:r>
    </w:p>
    <w:p w:rsidR="002541D9" w:rsidRPr="00A424FF" w:rsidRDefault="002541D9" w:rsidP="00CF0A09">
      <w:pPr>
        <w:pStyle w:val="Nidungvnbn"/>
        <w:ind w:firstLine="0"/>
      </w:pPr>
      <w:r w:rsidRPr="00A424FF">
        <w:lastRenderedPageBreak/>
        <w:t>Biểu diễn:</w:t>
      </w:r>
    </w:p>
    <w:p w:rsidR="002541D9" w:rsidRPr="00A424FF" w:rsidRDefault="002541D9" w:rsidP="00CF0A09">
      <w:pPr>
        <w:pStyle w:val="Nidungvnbn"/>
        <w:ind w:firstLine="0"/>
      </w:pPr>
      <w:r w:rsidRPr="00A424FF">
        <w:rPr>
          <w:position w:val="-1"/>
        </w:rPr>
        <w:object w:dxaOrig="316" w:dyaOrig="265">
          <v:shape id="_x0000_i1031" type="#_x0000_t75" style="width:16.5pt;height:12.75pt" o:ole="" filled="t">
            <v:fill color2="black"/>
            <v:imagedata r:id="rId20" o:title=""/>
          </v:shape>
          <o:OLEObject Type="Embed" ProgID="Equation.3" ShapeID="_x0000_i1031" DrawAspect="Content" ObjectID="_1542969011" r:id="rId28"/>
        </w:object>
      </w:r>
      <w:r w:rsidRPr="00A424FF">
        <w:t>t</w:t>
      </w:r>
      <w:r w:rsidRPr="00A424FF">
        <w:rPr>
          <w:position w:val="-1"/>
        </w:rPr>
        <w:object w:dxaOrig="251" w:dyaOrig="265">
          <v:shape id="_x0000_i1032" type="#_x0000_t75" style="width:12pt;height:12.75pt" o:ole="" filled="t">
            <v:fill color2="black"/>
            <v:imagedata r:id="rId22" o:title=""/>
          </v:shape>
          <o:OLEObject Type="Embed" ProgID="Equation.3" ShapeID="_x0000_i1032" DrawAspect="Content" ObjectID="_1542969012" r:id="rId29"/>
        </w:object>
      </w:r>
      <w:r w:rsidRPr="00A424FF">
        <w:t xml:space="preserve"> HOA DON: DateTime.Now ≤  t.ngayLap</w:t>
      </w:r>
    </w:p>
    <w:p w:rsidR="002541D9" w:rsidRPr="00A424FF" w:rsidRDefault="002541D9" w:rsidP="00CF0A09">
      <w:pPr>
        <w:pStyle w:val="Nidungvnbn"/>
        <w:ind w:firstLine="0"/>
        <w:rPr>
          <w:lang w:val="fr-FR"/>
        </w:rPr>
      </w:pPr>
      <w:r w:rsidRPr="00A424FF">
        <w:rPr>
          <w:lang w:val="fr-FR"/>
        </w:rPr>
        <w:t>Bảng tầm ảnh hưởng:</w:t>
      </w:r>
    </w:p>
    <w:tbl>
      <w:tblPr>
        <w:tblW w:w="8830" w:type="dxa"/>
        <w:tblInd w:w="-5" w:type="dxa"/>
        <w:tblLayout w:type="fixed"/>
        <w:tblLook w:val="0000" w:firstRow="0" w:lastRow="0" w:firstColumn="0" w:lastColumn="0" w:noHBand="0" w:noVBand="0"/>
      </w:tblPr>
      <w:tblGrid>
        <w:gridCol w:w="2196"/>
        <w:gridCol w:w="2131"/>
        <w:gridCol w:w="2131"/>
        <w:gridCol w:w="2372"/>
      </w:tblGrid>
      <w:tr w:rsidR="002541D9" w:rsidRPr="00A424FF" w:rsidTr="00CF0A09">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Quan hệ</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Thêm</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Xóa</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Sửa</w:t>
            </w:r>
          </w:p>
        </w:tc>
      </w:tr>
      <w:tr w:rsidR="002541D9" w:rsidRPr="00A424FF" w:rsidTr="00CF0A09">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pPr>
              <w:rPr>
                <w:lang w:val="fr-FR"/>
              </w:rPr>
            </w:pPr>
            <w:r w:rsidRPr="00A424FF">
              <w:t>HOA DON</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w:t>
            </w:r>
          </w:p>
        </w:tc>
      </w:tr>
    </w:tbl>
    <w:p w:rsidR="002541D9" w:rsidRPr="00A424FF" w:rsidRDefault="002541D9" w:rsidP="00CF0A09">
      <w:pPr>
        <w:pStyle w:val="Nidungvnbn"/>
        <w:ind w:firstLine="0"/>
      </w:pPr>
    </w:p>
    <w:p w:rsidR="002541D9" w:rsidRPr="00A424FF" w:rsidRDefault="002541D9" w:rsidP="00CF0A09">
      <w:pPr>
        <w:pStyle w:val="Nidungvnbn"/>
        <w:ind w:firstLine="0"/>
      </w:pPr>
      <w:r w:rsidRPr="00BD75FE">
        <w:rPr>
          <w:b/>
        </w:rPr>
        <w:t>RBTV 5:</w:t>
      </w:r>
      <w:r w:rsidRPr="00A424FF">
        <w:t xml:space="preserve"> Số lượng nhập phải lơn hơn 0.</w:t>
      </w:r>
    </w:p>
    <w:p w:rsidR="002541D9" w:rsidRPr="00A424FF" w:rsidRDefault="002541D9" w:rsidP="00CF0A09">
      <w:pPr>
        <w:pStyle w:val="Nidungvnbn"/>
        <w:ind w:firstLine="0"/>
      </w:pPr>
      <w:r w:rsidRPr="00A424FF">
        <w:t>Bối cảnh: CTPN</w:t>
      </w:r>
    </w:p>
    <w:p w:rsidR="002541D9" w:rsidRPr="00A424FF" w:rsidRDefault="002541D9" w:rsidP="00CF0A09">
      <w:pPr>
        <w:pStyle w:val="Nidungvnbn"/>
        <w:ind w:firstLine="0"/>
      </w:pPr>
      <w:r w:rsidRPr="00A424FF">
        <w:t>Biểu diễn:</w:t>
      </w:r>
    </w:p>
    <w:p w:rsidR="002541D9" w:rsidRPr="00A424FF" w:rsidRDefault="002541D9" w:rsidP="00CF0A09">
      <w:pPr>
        <w:pStyle w:val="Nidungvnbn"/>
        <w:ind w:firstLine="0"/>
      </w:pPr>
      <w:r w:rsidRPr="00A424FF">
        <w:rPr>
          <w:position w:val="-1"/>
        </w:rPr>
        <w:object w:dxaOrig="316" w:dyaOrig="265">
          <v:shape id="_x0000_i1033" type="#_x0000_t75" style="width:16.5pt;height:12.75pt" o:ole="" filled="t">
            <v:fill color2="black"/>
            <v:imagedata r:id="rId20" o:title=""/>
          </v:shape>
          <o:OLEObject Type="Embed" ProgID="Equation.3" ShapeID="_x0000_i1033" DrawAspect="Content" ObjectID="_1542969013" r:id="rId30"/>
        </w:object>
      </w:r>
      <w:r w:rsidRPr="00A424FF">
        <w:t>t</w:t>
      </w:r>
      <w:r w:rsidRPr="00A424FF">
        <w:rPr>
          <w:position w:val="-1"/>
        </w:rPr>
        <w:object w:dxaOrig="251" w:dyaOrig="265">
          <v:shape id="_x0000_i1034" type="#_x0000_t75" style="width:12pt;height:12.75pt" o:ole="" filled="t">
            <v:fill color2="black"/>
            <v:imagedata r:id="rId22" o:title=""/>
          </v:shape>
          <o:OLEObject Type="Embed" ProgID="Equation.3" ShapeID="_x0000_i1034" DrawAspect="Content" ObjectID="_1542969014" r:id="rId31"/>
        </w:object>
      </w:r>
      <w:r w:rsidRPr="00A424FF">
        <w:t xml:space="preserve"> CTPN: 0 &lt;  t.soLuong</w:t>
      </w:r>
    </w:p>
    <w:p w:rsidR="002541D9" w:rsidRPr="00A424FF" w:rsidRDefault="002541D9" w:rsidP="00CF0A09">
      <w:pPr>
        <w:pStyle w:val="Nidungvnbn"/>
        <w:ind w:firstLine="0"/>
        <w:rPr>
          <w:lang w:val="fr-FR"/>
        </w:rPr>
      </w:pPr>
      <w:r w:rsidRPr="00A424FF">
        <w:rPr>
          <w:lang w:val="fr-FR"/>
        </w:rPr>
        <w:t>Bảng tầm ảnh hưởng:</w:t>
      </w:r>
    </w:p>
    <w:tbl>
      <w:tblPr>
        <w:tblW w:w="8830" w:type="dxa"/>
        <w:tblInd w:w="-5" w:type="dxa"/>
        <w:tblLayout w:type="fixed"/>
        <w:tblLook w:val="0000" w:firstRow="0" w:lastRow="0" w:firstColumn="0" w:lastColumn="0" w:noHBand="0" w:noVBand="0"/>
      </w:tblPr>
      <w:tblGrid>
        <w:gridCol w:w="2196"/>
        <w:gridCol w:w="2131"/>
        <w:gridCol w:w="2131"/>
        <w:gridCol w:w="2372"/>
      </w:tblGrid>
      <w:tr w:rsidR="002541D9" w:rsidRPr="00A424FF" w:rsidTr="00CF0A09">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Quan hệ</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Thêm</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Xóa</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Sửa</w:t>
            </w:r>
          </w:p>
        </w:tc>
      </w:tr>
      <w:tr w:rsidR="002541D9" w:rsidRPr="00A424FF" w:rsidTr="00CF0A09">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pPr>
              <w:rPr>
                <w:lang w:val="fr-FR"/>
              </w:rPr>
            </w:pPr>
            <w:r w:rsidRPr="00A424FF">
              <w:t>CTPN</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w:t>
            </w:r>
          </w:p>
        </w:tc>
      </w:tr>
    </w:tbl>
    <w:p w:rsidR="002541D9" w:rsidRPr="00A424FF" w:rsidRDefault="002541D9" w:rsidP="00CF0A09">
      <w:pPr>
        <w:pStyle w:val="Nidungvnbn"/>
        <w:ind w:firstLine="0"/>
      </w:pPr>
    </w:p>
    <w:p w:rsidR="002541D9" w:rsidRPr="00A424FF" w:rsidRDefault="002541D9" w:rsidP="00CF0A09">
      <w:pPr>
        <w:pStyle w:val="Nidungvnbn"/>
        <w:ind w:firstLine="0"/>
      </w:pPr>
      <w:r w:rsidRPr="00BD75FE">
        <w:rPr>
          <w:b/>
        </w:rPr>
        <w:t>RBTV 6:</w:t>
      </w:r>
      <w:r w:rsidRPr="00A424FF">
        <w:t xml:space="preserve"> Đơn giá nhập phải lơn hơn 0.</w:t>
      </w:r>
    </w:p>
    <w:p w:rsidR="002541D9" w:rsidRPr="00A424FF" w:rsidRDefault="002541D9" w:rsidP="00CF0A09">
      <w:pPr>
        <w:pStyle w:val="Nidungvnbn"/>
        <w:ind w:firstLine="0"/>
      </w:pPr>
      <w:r w:rsidRPr="00A424FF">
        <w:t>Bối cảnh: CTPN</w:t>
      </w:r>
    </w:p>
    <w:p w:rsidR="002541D9" w:rsidRPr="00A424FF" w:rsidRDefault="002541D9" w:rsidP="00CF0A09">
      <w:pPr>
        <w:pStyle w:val="Nidungvnbn"/>
        <w:ind w:firstLine="0"/>
      </w:pPr>
      <w:r w:rsidRPr="00A424FF">
        <w:t>Biểu diễn:</w:t>
      </w:r>
    </w:p>
    <w:p w:rsidR="002541D9" w:rsidRPr="00A424FF" w:rsidRDefault="002541D9" w:rsidP="00CF0A09">
      <w:pPr>
        <w:pStyle w:val="Nidungvnbn"/>
        <w:ind w:firstLine="0"/>
      </w:pPr>
      <w:r w:rsidRPr="00A424FF">
        <w:rPr>
          <w:position w:val="-1"/>
        </w:rPr>
        <w:object w:dxaOrig="316" w:dyaOrig="265">
          <v:shape id="_x0000_i1035" type="#_x0000_t75" style="width:16.5pt;height:12.75pt" o:ole="" filled="t">
            <v:fill color2="black"/>
            <v:imagedata r:id="rId20" o:title=""/>
          </v:shape>
          <o:OLEObject Type="Embed" ProgID="Equation.3" ShapeID="_x0000_i1035" DrawAspect="Content" ObjectID="_1542969015" r:id="rId32"/>
        </w:object>
      </w:r>
      <w:r w:rsidRPr="00A424FF">
        <w:t>t</w:t>
      </w:r>
      <w:r w:rsidRPr="00A424FF">
        <w:rPr>
          <w:position w:val="-1"/>
        </w:rPr>
        <w:object w:dxaOrig="251" w:dyaOrig="265">
          <v:shape id="_x0000_i1036" type="#_x0000_t75" style="width:12pt;height:12.75pt" o:ole="" filled="t">
            <v:fill color2="black"/>
            <v:imagedata r:id="rId22" o:title=""/>
          </v:shape>
          <o:OLEObject Type="Embed" ProgID="Equation.3" ShapeID="_x0000_i1036" DrawAspect="Content" ObjectID="_1542969016" r:id="rId33"/>
        </w:object>
      </w:r>
      <w:r w:rsidRPr="00A424FF">
        <w:t xml:space="preserve"> CTPN: 0 ≤  t.donGia</w:t>
      </w:r>
    </w:p>
    <w:p w:rsidR="002541D9" w:rsidRPr="00A424FF" w:rsidRDefault="002541D9" w:rsidP="00CF0A09">
      <w:pPr>
        <w:pStyle w:val="Nidungvnbn"/>
        <w:ind w:firstLine="0"/>
        <w:rPr>
          <w:lang w:val="fr-FR"/>
        </w:rPr>
      </w:pPr>
      <w:r w:rsidRPr="00A424FF">
        <w:rPr>
          <w:lang w:val="fr-FR"/>
        </w:rPr>
        <w:t>Bảng tầm ảnh hưởng:</w:t>
      </w:r>
    </w:p>
    <w:tbl>
      <w:tblPr>
        <w:tblW w:w="8830" w:type="dxa"/>
        <w:tblInd w:w="-5" w:type="dxa"/>
        <w:tblLayout w:type="fixed"/>
        <w:tblLook w:val="0000" w:firstRow="0" w:lastRow="0" w:firstColumn="0" w:lastColumn="0" w:noHBand="0" w:noVBand="0"/>
      </w:tblPr>
      <w:tblGrid>
        <w:gridCol w:w="2196"/>
        <w:gridCol w:w="2131"/>
        <w:gridCol w:w="2131"/>
        <w:gridCol w:w="2372"/>
      </w:tblGrid>
      <w:tr w:rsidR="002541D9" w:rsidRPr="00A424FF" w:rsidTr="00CF0A09">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Quan hệ</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Thêm</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Xóa</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Sửa</w:t>
            </w:r>
          </w:p>
        </w:tc>
      </w:tr>
      <w:tr w:rsidR="002541D9" w:rsidRPr="00A424FF" w:rsidTr="00CF0A09">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pPr>
              <w:rPr>
                <w:lang w:val="fr-FR"/>
              </w:rPr>
            </w:pPr>
            <w:r w:rsidRPr="00A424FF">
              <w:t>CTPN</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w:t>
            </w:r>
          </w:p>
        </w:tc>
      </w:tr>
    </w:tbl>
    <w:p w:rsidR="002541D9" w:rsidRPr="00A424FF" w:rsidRDefault="002541D9" w:rsidP="00CF0A09">
      <w:pPr>
        <w:pStyle w:val="Nidungvnbn"/>
        <w:ind w:firstLine="0"/>
      </w:pPr>
    </w:p>
    <w:p w:rsidR="002541D9" w:rsidRPr="00A424FF" w:rsidRDefault="002541D9" w:rsidP="00CF0A09">
      <w:pPr>
        <w:pStyle w:val="Nidungvnbn"/>
        <w:ind w:firstLine="0"/>
      </w:pPr>
      <w:r w:rsidRPr="00BD75FE">
        <w:rPr>
          <w:b/>
        </w:rPr>
        <w:t>RBTV 7:</w:t>
      </w:r>
      <w:r w:rsidRPr="00A424FF">
        <w:t xml:space="preserve"> Ngày lập phiếu nhập nhập phải lơn hơn ngày hiện tại.</w:t>
      </w:r>
    </w:p>
    <w:p w:rsidR="002541D9" w:rsidRPr="00A424FF" w:rsidRDefault="002541D9" w:rsidP="00CF0A09">
      <w:pPr>
        <w:pStyle w:val="Nidungvnbn"/>
        <w:ind w:firstLine="0"/>
      </w:pPr>
      <w:r w:rsidRPr="00A424FF">
        <w:t>Bối cảnh: PHIEU NHAP</w:t>
      </w:r>
    </w:p>
    <w:p w:rsidR="002541D9" w:rsidRPr="00A424FF" w:rsidRDefault="002541D9" w:rsidP="00CF0A09">
      <w:pPr>
        <w:pStyle w:val="Nidungvnbn"/>
        <w:ind w:firstLine="0"/>
      </w:pPr>
      <w:r w:rsidRPr="00A424FF">
        <w:t>Biểu diễn:</w:t>
      </w:r>
    </w:p>
    <w:p w:rsidR="002541D9" w:rsidRPr="00A424FF" w:rsidRDefault="002541D9" w:rsidP="00CF0A09">
      <w:pPr>
        <w:pStyle w:val="Nidungvnbn"/>
        <w:ind w:firstLine="0"/>
      </w:pPr>
      <w:r w:rsidRPr="00A424FF">
        <w:rPr>
          <w:position w:val="-1"/>
        </w:rPr>
        <w:object w:dxaOrig="316" w:dyaOrig="265">
          <v:shape id="_x0000_i1037" type="#_x0000_t75" style="width:16.5pt;height:12.75pt" o:ole="" filled="t">
            <v:fill color2="black"/>
            <v:imagedata r:id="rId20" o:title=""/>
          </v:shape>
          <o:OLEObject Type="Embed" ProgID="Equation.3" ShapeID="_x0000_i1037" DrawAspect="Content" ObjectID="_1542969017" r:id="rId34"/>
        </w:object>
      </w:r>
      <w:r w:rsidRPr="00A424FF">
        <w:t>t</w:t>
      </w:r>
      <w:r w:rsidRPr="00A424FF">
        <w:rPr>
          <w:position w:val="-1"/>
        </w:rPr>
        <w:object w:dxaOrig="251" w:dyaOrig="265">
          <v:shape id="_x0000_i1038" type="#_x0000_t75" style="width:12pt;height:12.75pt" o:ole="" filled="t">
            <v:fill color2="black"/>
            <v:imagedata r:id="rId22" o:title=""/>
          </v:shape>
          <o:OLEObject Type="Embed" ProgID="Equation.3" ShapeID="_x0000_i1038" DrawAspect="Content" ObjectID="_1542969018" r:id="rId35"/>
        </w:object>
      </w:r>
      <w:r w:rsidRPr="00A424FF">
        <w:t xml:space="preserve"> PHIEU NHAP: DateTime.Now ≤  t.donGia</w:t>
      </w:r>
    </w:p>
    <w:p w:rsidR="002541D9" w:rsidRPr="00A424FF" w:rsidRDefault="002541D9" w:rsidP="00CF0A09">
      <w:pPr>
        <w:pStyle w:val="Nidungvnbn"/>
        <w:ind w:firstLine="0"/>
        <w:rPr>
          <w:lang w:val="fr-FR"/>
        </w:rPr>
      </w:pPr>
      <w:r w:rsidRPr="00A424FF">
        <w:rPr>
          <w:lang w:val="fr-FR"/>
        </w:rPr>
        <w:t>Bảng tầm ảnh hưởng:</w:t>
      </w:r>
    </w:p>
    <w:tbl>
      <w:tblPr>
        <w:tblW w:w="8830" w:type="dxa"/>
        <w:tblInd w:w="-5" w:type="dxa"/>
        <w:tblLayout w:type="fixed"/>
        <w:tblLook w:val="0000" w:firstRow="0" w:lastRow="0" w:firstColumn="0" w:lastColumn="0" w:noHBand="0" w:noVBand="0"/>
      </w:tblPr>
      <w:tblGrid>
        <w:gridCol w:w="2196"/>
        <w:gridCol w:w="2131"/>
        <w:gridCol w:w="2131"/>
        <w:gridCol w:w="2372"/>
      </w:tblGrid>
      <w:tr w:rsidR="002541D9" w:rsidRPr="00A424FF" w:rsidTr="00CF0A09">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Quan hệ</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Thêm</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Xóa</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Sửa</w:t>
            </w:r>
          </w:p>
        </w:tc>
      </w:tr>
      <w:tr w:rsidR="002541D9" w:rsidRPr="00A424FF" w:rsidTr="00CF0A09">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pPr>
              <w:rPr>
                <w:lang w:val="fr-FR"/>
              </w:rPr>
            </w:pPr>
            <w:r w:rsidRPr="00A424FF">
              <w:t>CTPN</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w:t>
            </w:r>
          </w:p>
        </w:tc>
      </w:tr>
    </w:tbl>
    <w:p w:rsidR="002541D9" w:rsidRPr="00A424FF" w:rsidRDefault="002541D9" w:rsidP="00CF0A09">
      <w:pPr>
        <w:pStyle w:val="Nidungvnbn"/>
        <w:ind w:firstLine="0"/>
      </w:pPr>
    </w:p>
    <w:p w:rsidR="002541D9" w:rsidRPr="00A424FF" w:rsidRDefault="002541D9" w:rsidP="00CF0A09">
      <w:pPr>
        <w:pStyle w:val="Nidungvnbn"/>
        <w:ind w:firstLine="0"/>
      </w:pPr>
      <w:r w:rsidRPr="00BD75FE">
        <w:rPr>
          <w:b/>
        </w:rPr>
        <w:lastRenderedPageBreak/>
        <w:t>RBTV 8:</w:t>
      </w:r>
      <w:r w:rsidRPr="00A424FF">
        <w:t xml:space="preserve"> Ngày kết thúc phải lớn hơn ngày bắt đầu.</w:t>
      </w:r>
    </w:p>
    <w:p w:rsidR="002541D9" w:rsidRPr="00A424FF" w:rsidRDefault="002541D9" w:rsidP="00CF0A09">
      <w:pPr>
        <w:pStyle w:val="Nidungvnbn"/>
        <w:ind w:firstLine="0"/>
      </w:pPr>
      <w:r w:rsidRPr="00A424FF">
        <w:t>Bối cảnh: CTCL</w:t>
      </w:r>
    </w:p>
    <w:p w:rsidR="002541D9" w:rsidRPr="00A424FF" w:rsidRDefault="002541D9" w:rsidP="00CF0A09">
      <w:pPr>
        <w:pStyle w:val="Nidungvnbn"/>
        <w:ind w:firstLine="0"/>
      </w:pPr>
      <w:r w:rsidRPr="00A424FF">
        <w:t>Biểu diễn:</w:t>
      </w:r>
    </w:p>
    <w:p w:rsidR="002541D9" w:rsidRPr="00A424FF" w:rsidRDefault="002541D9" w:rsidP="00CF0A09">
      <w:pPr>
        <w:pStyle w:val="Nidungvnbn"/>
        <w:ind w:firstLine="0"/>
      </w:pPr>
      <w:r w:rsidRPr="00A424FF">
        <w:rPr>
          <w:position w:val="-1"/>
        </w:rPr>
        <w:object w:dxaOrig="316" w:dyaOrig="265">
          <v:shape id="_x0000_i1039" type="#_x0000_t75" style="width:16.55pt;height:12.75pt" o:ole="" filled="t">
            <v:fill color2="black"/>
            <v:imagedata r:id="rId20" o:title=""/>
          </v:shape>
          <o:OLEObject Type="Embed" ProgID="Equation.3" ShapeID="_x0000_i1039" DrawAspect="Content" ObjectID="_1542969019" r:id="rId36"/>
        </w:object>
      </w:r>
      <w:r w:rsidRPr="00A424FF">
        <w:t>t</w:t>
      </w:r>
      <w:r w:rsidRPr="00A424FF">
        <w:rPr>
          <w:position w:val="-1"/>
        </w:rPr>
        <w:object w:dxaOrig="251" w:dyaOrig="265">
          <v:shape id="_x0000_i1040" type="#_x0000_t75" style="width:12.1pt;height:12.75pt" o:ole="" filled="t">
            <v:fill color2="black"/>
            <v:imagedata r:id="rId22" o:title=""/>
          </v:shape>
          <o:OLEObject Type="Embed" ProgID="Equation.3" ShapeID="_x0000_i1040" DrawAspect="Content" ObjectID="_1542969020" r:id="rId37"/>
        </w:object>
      </w:r>
      <w:r w:rsidRPr="00A424FF">
        <w:t xml:space="preserve"> CTCL: t.ngayBatDau ≤  t.ngayKetThuc</w:t>
      </w:r>
    </w:p>
    <w:p w:rsidR="002541D9" w:rsidRPr="00A424FF" w:rsidRDefault="002541D9" w:rsidP="00CF0A09">
      <w:pPr>
        <w:pStyle w:val="Nidungvnbn"/>
        <w:ind w:firstLine="0"/>
        <w:rPr>
          <w:lang w:val="fr-FR"/>
        </w:rPr>
      </w:pPr>
      <w:r w:rsidRPr="00A424FF">
        <w:rPr>
          <w:lang w:val="fr-FR"/>
        </w:rPr>
        <w:t>Bảng tầm ảnh hưởng:</w:t>
      </w:r>
    </w:p>
    <w:tbl>
      <w:tblPr>
        <w:tblW w:w="8830" w:type="dxa"/>
        <w:tblInd w:w="-5" w:type="dxa"/>
        <w:tblLayout w:type="fixed"/>
        <w:tblLook w:val="0000" w:firstRow="0" w:lastRow="0" w:firstColumn="0" w:lastColumn="0" w:noHBand="0" w:noVBand="0"/>
      </w:tblPr>
      <w:tblGrid>
        <w:gridCol w:w="2196"/>
        <w:gridCol w:w="2131"/>
        <w:gridCol w:w="2131"/>
        <w:gridCol w:w="2372"/>
      </w:tblGrid>
      <w:tr w:rsidR="002541D9" w:rsidRPr="00A424FF" w:rsidTr="00CF0A09">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Quan hệ</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Thêm</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Xóa</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Sửa</w:t>
            </w:r>
          </w:p>
        </w:tc>
      </w:tr>
      <w:tr w:rsidR="002541D9" w:rsidRPr="00A424FF" w:rsidTr="00CF0A09">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pPr>
              <w:rPr>
                <w:lang w:val="fr-FR"/>
              </w:rPr>
            </w:pPr>
            <w:r w:rsidRPr="00A424FF">
              <w:t>CTCL</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w:t>
            </w:r>
          </w:p>
        </w:tc>
      </w:tr>
    </w:tbl>
    <w:p w:rsidR="002541D9" w:rsidRPr="00A424FF" w:rsidRDefault="002541D9" w:rsidP="00CF0A09">
      <w:pPr>
        <w:pStyle w:val="Nidungvnbn"/>
        <w:ind w:firstLine="0"/>
      </w:pPr>
    </w:p>
    <w:p w:rsidR="002541D9" w:rsidRPr="00A424FF" w:rsidRDefault="002541D9" w:rsidP="00CF0A09">
      <w:pPr>
        <w:pStyle w:val="Nidungvnbn"/>
        <w:ind w:firstLine="0"/>
      </w:pPr>
      <w:r w:rsidRPr="00BD75FE">
        <w:rPr>
          <w:b/>
        </w:rPr>
        <w:t>RBTV 9:</w:t>
      </w:r>
      <w:r w:rsidRPr="00A424FF">
        <w:t xml:space="preserve"> Giờ kết thúc phải lớn hơn ngày bắt đầu.</w:t>
      </w:r>
    </w:p>
    <w:p w:rsidR="002541D9" w:rsidRPr="00A424FF" w:rsidRDefault="002541D9" w:rsidP="00CF0A09">
      <w:pPr>
        <w:pStyle w:val="Nidungvnbn"/>
        <w:ind w:firstLine="0"/>
      </w:pPr>
      <w:r w:rsidRPr="00A424FF">
        <w:t>Bối cảnh: CA LAM</w:t>
      </w:r>
    </w:p>
    <w:p w:rsidR="002541D9" w:rsidRPr="00A424FF" w:rsidRDefault="002541D9" w:rsidP="00CF0A09">
      <w:pPr>
        <w:pStyle w:val="Nidungvnbn"/>
        <w:ind w:firstLine="0"/>
      </w:pPr>
      <w:r w:rsidRPr="00A424FF">
        <w:t>Biểu diễn:</w:t>
      </w:r>
    </w:p>
    <w:p w:rsidR="002541D9" w:rsidRPr="00A424FF" w:rsidRDefault="002541D9" w:rsidP="00CF0A09">
      <w:pPr>
        <w:pStyle w:val="Nidungvnbn"/>
        <w:ind w:firstLine="0"/>
      </w:pPr>
      <w:r w:rsidRPr="00A424FF">
        <w:rPr>
          <w:position w:val="-1"/>
        </w:rPr>
        <w:object w:dxaOrig="316" w:dyaOrig="265">
          <v:shape id="_x0000_i1041" type="#_x0000_t75" style="width:16.55pt;height:12.75pt" o:ole="" filled="t">
            <v:fill color2="black"/>
            <v:imagedata r:id="rId20" o:title=""/>
          </v:shape>
          <o:OLEObject Type="Embed" ProgID="Equation.3" ShapeID="_x0000_i1041" DrawAspect="Content" ObjectID="_1542969021" r:id="rId38"/>
        </w:object>
      </w:r>
      <w:r w:rsidRPr="00A424FF">
        <w:t>t</w:t>
      </w:r>
      <w:r w:rsidRPr="00A424FF">
        <w:rPr>
          <w:position w:val="-1"/>
        </w:rPr>
        <w:object w:dxaOrig="251" w:dyaOrig="265">
          <v:shape id="_x0000_i1042" type="#_x0000_t75" style="width:12.1pt;height:12.75pt" o:ole="" filled="t">
            <v:fill color2="black"/>
            <v:imagedata r:id="rId22" o:title=""/>
          </v:shape>
          <o:OLEObject Type="Embed" ProgID="Equation.3" ShapeID="_x0000_i1042" DrawAspect="Content" ObjectID="_1542969022" r:id="rId39"/>
        </w:object>
      </w:r>
      <w:r w:rsidRPr="00A424FF">
        <w:t xml:space="preserve"> CA LAM: t.gioBatDau ≤  t.gioKetThuc</w:t>
      </w:r>
    </w:p>
    <w:p w:rsidR="002541D9" w:rsidRPr="00A424FF" w:rsidRDefault="002541D9" w:rsidP="00CF0A09">
      <w:pPr>
        <w:pStyle w:val="Nidungvnbn"/>
        <w:ind w:firstLine="0"/>
        <w:rPr>
          <w:lang w:val="fr-FR"/>
        </w:rPr>
      </w:pPr>
      <w:r w:rsidRPr="00A424FF">
        <w:rPr>
          <w:lang w:val="fr-FR"/>
        </w:rPr>
        <w:t>Bảng tầm ảnh hưởng:</w:t>
      </w:r>
    </w:p>
    <w:tbl>
      <w:tblPr>
        <w:tblW w:w="8830" w:type="dxa"/>
        <w:tblInd w:w="85" w:type="dxa"/>
        <w:tblLayout w:type="fixed"/>
        <w:tblLook w:val="0000" w:firstRow="0" w:lastRow="0" w:firstColumn="0" w:lastColumn="0" w:noHBand="0" w:noVBand="0"/>
      </w:tblPr>
      <w:tblGrid>
        <w:gridCol w:w="2196"/>
        <w:gridCol w:w="2131"/>
        <w:gridCol w:w="2131"/>
        <w:gridCol w:w="2372"/>
      </w:tblGrid>
      <w:tr w:rsidR="002541D9" w:rsidRPr="00A424FF" w:rsidTr="00CF0A09">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Quan hệ</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Thêm</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Xóa</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Sửa</w:t>
            </w:r>
          </w:p>
        </w:tc>
      </w:tr>
      <w:tr w:rsidR="002541D9" w:rsidRPr="00A424FF" w:rsidTr="00CF0A09">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pPr>
              <w:rPr>
                <w:lang w:val="fr-FR"/>
              </w:rPr>
            </w:pPr>
            <w:r w:rsidRPr="00A424FF">
              <w:t>CA LAM</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w:t>
            </w:r>
          </w:p>
        </w:tc>
      </w:tr>
    </w:tbl>
    <w:p w:rsidR="002541D9" w:rsidRPr="00A424FF" w:rsidRDefault="002541D9" w:rsidP="00CF0A09">
      <w:pPr>
        <w:pStyle w:val="Nidungvnbn"/>
        <w:ind w:firstLine="0"/>
      </w:pPr>
    </w:p>
    <w:p w:rsidR="002541D9" w:rsidRPr="00A424FF" w:rsidRDefault="002541D9" w:rsidP="00CF0A09">
      <w:pPr>
        <w:pStyle w:val="Nidungvnbn"/>
        <w:ind w:firstLine="0"/>
      </w:pPr>
      <w:r w:rsidRPr="00BD75FE">
        <w:rPr>
          <w:b/>
        </w:rPr>
        <w:t>BTV 10:</w:t>
      </w:r>
      <w:r w:rsidRPr="00A424FF">
        <w:t xml:space="preserve"> Số tiền phạt phải lớn hơn hoặc bằng 0.</w:t>
      </w:r>
    </w:p>
    <w:p w:rsidR="002541D9" w:rsidRPr="00A424FF" w:rsidRDefault="002541D9" w:rsidP="00CF0A09">
      <w:pPr>
        <w:pStyle w:val="Nidungvnbn"/>
        <w:ind w:firstLine="0"/>
      </w:pPr>
      <w:r w:rsidRPr="00A424FF">
        <w:t>Bối cảnh: PHAT</w:t>
      </w:r>
    </w:p>
    <w:p w:rsidR="002541D9" w:rsidRPr="00A424FF" w:rsidRDefault="002541D9" w:rsidP="00CF0A09">
      <w:pPr>
        <w:pStyle w:val="Nidungvnbn"/>
        <w:ind w:firstLine="0"/>
      </w:pPr>
      <w:r w:rsidRPr="00A424FF">
        <w:t>Biểu diễn:</w:t>
      </w:r>
    </w:p>
    <w:p w:rsidR="002541D9" w:rsidRPr="00A424FF" w:rsidRDefault="002541D9" w:rsidP="00CF0A09">
      <w:pPr>
        <w:pStyle w:val="Nidungvnbn"/>
        <w:ind w:firstLine="0"/>
      </w:pPr>
      <w:r w:rsidRPr="00A424FF">
        <w:rPr>
          <w:position w:val="-1"/>
        </w:rPr>
        <w:object w:dxaOrig="316" w:dyaOrig="265">
          <v:shape id="_x0000_i1043" type="#_x0000_t75" style="width:16.55pt;height:12.75pt" o:ole="" filled="t">
            <v:fill color2="black"/>
            <v:imagedata r:id="rId20" o:title=""/>
          </v:shape>
          <o:OLEObject Type="Embed" ProgID="Equation.3" ShapeID="_x0000_i1043" DrawAspect="Content" ObjectID="_1542969023" r:id="rId40"/>
        </w:object>
      </w:r>
      <w:r w:rsidRPr="00A424FF">
        <w:t>t</w:t>
      </w:r>
      <w:r w:rsidRPr="00A424FF">
        <w:rPr>
          <w:position w:val="-1"/>
        </w:rPr>
        <w:object w:dxaOrig="251" w:dyaOrig="265">
          <v:shape id="_x0000_i1044" type="#_x0000_t75" style="width:12.1pt;height:12.75pt" o:ole="" filled="t">
            <v:fill color2="black"/>
            <v:imagedata r:id="rId22" o:title=""/>
          </v:shape>
          <o:OLEObject Type="Embed" ProgID="Equation.3" ShapeID="_x0000_i1044" DrawAspect="Content" ObjectID="_1542969024" r:id="rId41"/>
        </w:object>
      </w:r>
      <w:r w:rsidRPr="00A424FF">
        <w:t xml:space="preserve"> PHAT: 0 ≤  t.soTien</w:t>
      </w:r>
    </w:p>
    <w:p w:rsidR="002541D9" w:rsidRPr="00A424FF" w:rsidRDefault="002541D9" w:rsidP="00CF0A09">
      <w:pPr>
        <w:pStyle w:val="Nidungvnbn"/>
        <w:ind w:firstLine="0"/>
        <w:rPr>
          <w:lang w:val="fr-FR"/>
        </w:rPr>
      </w:pPr>
      <w:r w:rsidRPr="00A424FF">
        <w:rPr>
          <w:lang w:val="fr-FR"/>
        </w:rPr>
        <w:t>Bảng tầm ảnh hưởng:</w:t>
      </w:r>
    </w:p>
    <w:tbl>
      <w:tblPr>
        <w:tblW w:w="8830" w:type="dxa"/>
        <w:tblInd w:w="85" w:type="dxa"/>
        <w:tblLayout w:type="fixed"/>
        <w:tblLook w:val="0000" w:firstRow="0" w:lastRow="0" w:firstColumn="0" w:lastColumn="0" w:noHBand="0" w:noVBand="0"/>
      </w:tblPr>
      <w:tblGrid>
        <w:gridCol w:w="2196"/>
        <w:gridCol w:w="2131"/>
        <w:gridCol w:w="2131"/>
        <w:gridCol w:w="2372"/>
      </w:tblGrid>
      <w:tr w:rsidR="002541D9" w:rsidRPr="00A424FF" w:rsidTr="00CF0A09">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Quan hệ</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Thêm</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Xóa</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Sửa</w:t>
            </w:r>
          </w:p>
        </w:tc>
      </w:tr>
      <w:tr w:rsidR="002541D9" w:rsidRPr="00A424FF" w:rsidTr="00CF0A09">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pPr>
              <w:rPr>
                <w:lang w:val="fr-FR"/>
              </w:rPr>
            </w:pPr>
            <w:r w:rsidRPr="00A424FF">
              <w:t>PHAT</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w:t>
            </w:r>
          </w:p>
        </w:tc>
      </w:tr>
    </w:tbl>
    <w:p w:rsidR="002541D9" w:rsidRPr="00A424FF" w:rsidRDefault="002541D9" w:rsidP="00CF0A09">
      <w:pPr>
        <w:pStyle w:val="Nidungvnbn"/>
        <w:ind w:firstLine="0"/>
      </w:pPr>
    </w:p>
    <w:p w:rsidR="002541D9" w:rsidRPr="00A424FF" w:rsidRDefault="002541D9" w:rsidP="00CF0A09">
      <w:pPr>
        <w:pStyle w:val="Nidungvnbn"/>
        <w:ind w:firstLine="0"/>
      </w:pPr>
      <w:r w:rsidRPr="00BD75FE">
        <w:rPr>
          <w:b/>
        </w:rPr>
        <w:t>RBTV 11:</w:t>
      </w:r>
      <w:r w:rsidRPr="00A424FF">
        <w:t xml:space="preserve"> Ngày nghĩ phép kết thúc phải lớn hơn ngày nghĩ phép bắt đầu.</w:t>
      </w:r>
    </w:p>
    <w:p w:rsidR="002541D9" w:rsidRPr="00A424FF" w:rsidRDefault="002541D9" w:rsidP="00CF0A09">
      <w:pPr>
        <w:pStyle w:val="Nidungvnbn"/>
        <w:ind w:firstLine="0"/>
      </w:pPr>
      <w:r w:rsidRPr="00A424FF">
        <w:t>Bối cảnh: NGHI PHEP</w:t>
      </w:r>
    </w:p>
    <w:p w:rsidR="002541D9" w:rsidRPr="00A424FF" w:rsidRDefault="002541D9" w:rsidP="00CF0A09">
      <w:pPr>
        <w:pStyle w:val="Nidungvnbn"/>
        <w:ind w:firstLine="0"/>
      </w:pPr>
      <w:r w:rsidRPr="00A424FF">
        <w:t>Biểu diễn:</w:t>
      </w:r>
    </w:p>
    <w:p w:rsidR="002541D9" w:rsidRPr="00A424FF" w:rsidRDefault="002541D9" w:rsidP="00CF0A09">
      <w:pPr>
        <w:pStyle w:val="Nidungvnbn"/>
        <w:ind w:firstLine="0"/>
      </w:pPr>
      <w:r w:rsidRPr="00A424FF">
        <w:rPr>
          <w:position w:val="-1"/>
        </w:rPr>
        <w:object w:dxaOrig="316" w:dyaOrig="265">
          <v:shape id="_x0000_i1045" type="#_x0000_t75" style="width:16.7pt;height:12.85pt" o:ole="" filled="t">
            <v:fill color2="black"/>
            <v:imagedata r:id="rId20" o:title=""/>
          </v:shape>
          <o:OLEObject Type="Embed" ProgID="Equation.3" ShapeID="_x0000_i1045" DrawAspect="Content" ObjectID="_1542969025" r:id="rId42"/>
        </w:object>
      </w:r>
      <w:r w:rsidRPr="00A424FF">
        <w:t>t</w:t>
      </w:r>
      <w:r w:rsidRPr="00A424FF">
        <w:rPr>
          <w:position w:val="-1"/>
        </w:rPr>
        <w:object w:dxaOrig="251" w:dyaOrig="265">
          <v:shape id="_x0000_i1046" type="#_x0000_t75" style="width:11.55pt;height:12.85pt" o:ole="" filled="t">
            <v:fill color2="black"/>
            <v:imagedata r:id="rId22" o:title=""/>
          </v:shape>
          <o:OLEObject Type="Embed" ProgID="Equation.3" ShapeID="_x0000_i1046" DrawAspect="Content" ObjectID="_1542969026" r:id="rId43"/>
        </w:object>
      </w:r>
      <w:r w:rsidRPr="00A424FF">
        <w:t xml:space="preserve"> NGHI PHEP: t.batDau ≤  t.ketThuc</w:t>
      </w:r>
    </w:p>
    <w:p w:rsidR="002541D9" w:rsidRPr="00A424FF" w:rsidRDefault="002541D9" w:rsidP="00CF0A09">
      <w:pPr>
        <w:pStyle w:val="Nidungvnbn"/>
        <w:ind w:firstLine="0"/>
        <w:rPr>
          <w:lang w:val="fr-FR"/>
        </w:rPr>
      </w:pPr>
      <w:r w:rsidRPr="00A424FF">
        <w:rPr>
          <w:lang w:val="fr-FR"/>
        </w:rPr>
        <w:t>Bảng tầm ảnh hưởng:</w:t>
      </w:r>
    </w:p>
    <w:p w:rsidR="002541D9" w:rsidRPr="00A424FF" w:rsidRDefault="002541D9" w:rsidP="00CF0A09">
      <w:pPr>
        <w:pStyle w:val="Nidungvnbn"/>
        <w:ind w:firstLine="0"/>
        <w:rPr>
          <w:lang w:val="fr-FR"/>
        </w:rPr>
      </w:pPr>
    </w:p>
    <w:tbl>
      <w:tblPr>
        <w:tblW w:w="8830" w:type="dxa"/>
        <w:tblInd w:w="85" w:type="dxa"/>
        <w:tblLayout w:type="fixed"/>
        <w:tblLook w:val="0000" w:firstRow="0" w:lastRow="0" w:firstColumn="0" w:lastColumn="0" w:noHBand="0" w:noVBand="0"/>
      </w:tblPr>
      <w:tblGrid>
        <w:gridCol w:w="2196"/>
        <w:gridCol w:w="2131"/>
        <w:gridCol w:w="2131"/>
        <w:gridCol w:w="2372"/>
      </w:tblGrid>
      <w:tr w:rsidR="002541D9" w:rsidRPr="00A424FF" w:rsidTr="00CF0A09">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Quan hệ</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Thêm</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Xóa</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Sửa</w:t>
            </w:r>
          </w:p>
        </w:tc>
      </w:tr>
      <w:tr w:rsidR="002541D9" w:rsidRPr="00A424FF" w:rsidTr="00CF0A09">
        <w:tc>
          <w:tcPr>
            <w:tcW w:w="2196" w:type="dxa"/>
            <w:tcBorders>
              <w:top w:val="single" w:sz="4" w:space="0" w:color="000000"/>
              <w:left w:val="single" w:sz="4" w:space="0" w:color="000000"/>
              <w:bottom w:val="single" w:sz="4" w:space="0" w:color="000000"/>
            </w:tcBorders>
            <w:shd w:val="clear" w:color="auto" w:fill="auto"/>
          </w:tcPr>
          <w:p w:rsidR="002541D9" w:rsidRPr="00A424FF" w:rsidRDefault="002541D9" w:rsidP="00CF0A09">
            <w:pPr>
              <w:rPr>
                <w:lang w:val="fr-FR"/>
              </w:rPr>
            </w:pPr>
            <w:r w:rsidRPr="00A424FF">
              <w:t>NGHI PHEP</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131" w:type="dxa"/>
            <w:tcBorders>
              <w:top w:val="single" w:sz="4" w:space="0" w:color="000000"/>
              <w:left w:val="single" w:sz="4" w:space="0" w:color="000000"/>
              <w:bottom w:val="single" w:sz="4" w:space="0" w:color="000000"/>
            </w:tcBorders>
            <w:shd w:val="clear" w:color="auto" w:fill="auto"/>
          </w:tcPr>
          <w:p w:rsidR="002541D9" w:rsidRPr="00A424FF" w:rsidRDefault="002541D9" w:rsidP="00CF0A09">
            <w:r w:rsidRPr="00A424FF">
              <w:t>-</w:t>
            </w:r>
          </w:p>
        </w:tc>
        <w:tc>
          <w:tcPr>
            <w:tcW w:w="2372" w:type="dxa"/>
            <w:tcBorders>
              <w:top w:val="single" w:sz="4" w:space="0" w:color="000000"/>
              <w:left w:val="single" w:sz="4" w:space="0" w:color="000000"/>
              <w:bottom w:val="single" w:sz="4" w:space="0" w:color="000000"/>
              <w:right w:val="single" w:sz="4" w:space="0" w:color="000000"/>
            </w:tcBorders>
            <w:shd w:val="clear" w:color="auto" w:fill="auto"/>
          </w:tcPr>
          <w:p w:rsidR="002541D9" w:rsidRPr="00A424FF" w:rsidRDefault="002541D9" w:rsidP="00CF0A09">
            <w:r w:rsidRPr="00A424FF">
              <w:t>+</w:t>
            </w:r>
          </w:p>
        </w:tc>
      </w:tr>
    </w:tbl>
    <w:p w:rsidR="002541D9" w:rsidRPr="00932A1A" w:rsidRDefault="002541D9" w:rsidP="006204DA">
      <w:pPr>
        <w:pStyle w:val="Nidungvnbn"/>
      </w:pPr>
    </w:p>
    <w:p w:rsidR="002541D9" w:rsidRPr="00BD75FE" w:rsidRDefault="002541D9" w:rsidP="00BD75FE">
      <w:pPr>
        <w:pStyle w:val="Tiumccp1"/>
      </w:pPr>
      <w:r w:rsidRPr="00BD75FE">
        <w:t xml:space="preserve"> </w:t>
      </w:r>
      <w:bookmarkStart w:id="77" w:name="_Toc469225896"/>
      <w:r w:rsidR="00BD75FE" w:rsidRPr="00BD75FE">
        <w:t xml:space="preserve">3.5. </w:t>
      </w:r>
      <w:r w:rsidRPr="00BD75FE">
        <w:t>THIẾT KẾ GIAO DIỆN</w:t>
      </w:r>
      <w:bookmarkEnd w:id="77"/>
    </w:p>
    <w:p w:rsidR="002541D9" w:rsidRDefault="002541D9" w:rsidP="00BD75FE">
      <w:r>
        <w:rPr>
          <w:noProof/>
        </w:rPr>
        <w:drawing>
          <wp:inline distT="0" distB="0" distL="0" distR="0" wp14:anchorId="5D12D695" wp14:editId="36BEF6FC">
            <wp:extent cx="5943600" cy="26238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23820"/>
                    </a:xfrm>
                    <a:prstGeom prst="rect">
                      <a:avLst/>
                    </a:prstGeom>
                  </pic:spPr>
                </pic:pic>
              </a:graphicData>
            </a:graphic>
          </wp:inline>
        </w:drawing>
      </w:r>
    </w:p>
    <w:p w:rsidR="002541D9" w:rsidRDefault="002541D9" w:rsidP="006204DA">
      <w:pPr>
        <w:pStyle w:val="Nidungvnbn"/>
      </w:pPr>
    </w:p>
    <w:p w:rsidR="002541D9" w:rsidRDefault="002541D9" w:rsidP="00BD75FE">
      <w:r>
        <w:rPr>
          <w:noProof/>
        </w:rPr>
        <w:lastRenderedPageBreak/>
        <w:drawing>
          <wp:inline distT="0" distB="0" distL="0" distR="0" wp14:anchorId="5715E7C1" wp14:editId="7E68B884">
            <wp:extent cx="5943600" cy="4638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638675"/>
                    </a:xfrm>
                    <a:prstGeom prst="rect">
                      <a:avLst/>
                    </a:prstGeom>
                  </pic:spPr>
                </pic:pic>
              </a:graphicData>
            </a:graphic>
          </wp:inline>
        </w:drawing>
      </w:r>
    </w:p>
    <w:p w:rsidR="002541D9" w:rsidRDefault="002541D9" w:rsidP="006204DA">
      <w:pPr>
        <w:pStyle w:val="Nidungvnbn"/>
      </w:pPr>
    </w:p>
    <w:p w:rsidR="002541D9" w:rsidRDefault="002541D9" w:rsidP="00BD75FE">
      <w:r>
        <w:rPr>
          <w:noProof/>
        </w:rPr>
        <w:lastRenderedPageBreak/>
        <w:drawing>
          <wp:inline distT="0" distB="0" distL="0" distR="0" wp14:anchorId="127BA541" wp14:editId="2C7F677C">
            <wp:extent cx="5943600" cy="4657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rsidR="002541D9" w:rsidRDefault="002541D9" w:rsidP="00BD75FE">
      <w:r>
        <w:rPr>
          <w:noProof/>
        </w:rPr>
        <w:lastRenderedPageBreak/>
        <w:drawing>
          <wp:inline distT="0" distB="0" distL="0" distR="0" wp14:anchorId="2EB1D4B8" wp14:editId="773A540F">
            <wp:extent cx="5934075" cy="4667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p>
    <w:p w:rsidR="002541D9" w:rsidRDefault="002541D9" w:rsidP="00BD75FE">
      <w:r>
        <w:rPr>
          <w:noProof/>
        </w:rPr>
        <w:lastRenderedPageBreak/>
        <w:drawing>
          <wp:inline distT="0" distB="0" distL="0" distR="0" wp14:anchorId="13B7ACA7" wp14:editId="0867370C">
            <wp:extent cx="5943600" cy="4638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inline>
        </w:drawing>
      </w:r>
    </w:p>
    <w:p w:rsidR="002541D9" w:rsidRDefault="002541D9" w:rsidP="006204DA">
      <w:pPr>
        <w:pStyle w:val="Nidungvnbn"/>
      </w:pPr>
    </w:p>
    <w:p w:rsidR="002541D9" w:rsidRDefault="002541D9" w:rsidP="00BD75FE">
      <w:r>
        <w:rPr>
          <w:noProof/>
        </w:rPr>
        <w:lastRenderedPageBreak/>
        <w:drawing>
          <wp:inline distT="0" distB="0" distL="0" distR="0" wp14:anchorId="7AB7798F" wp14:editId="6BBF579C">
            <wp:extent cx="5943600" cy="4657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rsidR="002541D9" w:rsidRDefault="002541D9" w:rsidP="00BD75FE">
      <w:r>
        <w:rPr>
          <w:noProof/>
        </w:rPr>
        <w:lastRenderedPageBreak/>
        <w:drawing>
          <wp:inline distT="0" distB="0" distL="0" distR="0" wp14:anchorId="2690F4D5" wp14:editId="220D5E48">
            <wp:extent cx="5943600" cy="4638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inline>
        </w:drawing>
      </w:r>
    </w:p>
    <w:p w:rsidR="002541D9" w:rsidRDefault="002541D9" w:rsidP="00BD75FE">
      <w:r>
        <w:rPr>
          <w:noProof/>
        </w:rPr>
        <w:lastRenderedPageBreak/>
        <w:drawing>
          <wp:inline distT="0" distB="0" distL="0" distR="0" wp14:anchorId="75E6ADE5" wp14:editId="2DAA1DCF">
            <wp:extent cx="5943600" cy="4638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inline>
        </w:drawing>
      </w:r>
    </w:p>
    <w:p w:rsidR="002541D9" w:rsidRDefault="002541D9" w:rsidP="006204DA">
      <w:pPr>
        <w:pStyle w:val="Nidungvnbn"/>
      </w:pPr>
    </w:p>
    <w:p w:rsidR="002541D9" w:rsidRPr="00F567E6" w:rsidRDefault="002541D9" w:rsidP="00BD75FE">
      <w:r>
        <w:rPr>
          <w:noProof/>
        </w:rPr>
        <w:lastRenderedPageBreak/>
        <w:drawing>
          <wp:inline distT="0" distB="0" distL="0" distR="0" wp14:anchorId="72464C2A" wp14:editId="0DE4C96B">
            <wp:extent cx="5934075" cy="4648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4648200"/>
                    </a:xfrm>
                    <a:prstGeom prst="rect">
                      <a:avLst/>
                    </a:prstGeom>
                    <a:noFill/>
                    <a:ln>
                      <a:noFill/>
                    </a:ln>
                  </pic:spPr>
                </pic:pic>
              </a:graphicData>
            </a:graphic>
          </wp:inline>
        </w:drawing>
      </w:r>
    </w:p>
    <w:p w:rsidR="00BD75FE" w:rsidRDefault="00BD75FE" w:rsidP="006204DA">
      <w:pPr>
        <w:pStyle w:val="Nidungvnbn"/>
      </w:pPr>
    </w:p>
    <w:p w:rsidR="002541D9" w:rsidRPr="0087589B" w:rsidRDefault="00BD75FE" w:rsidP="0087589B">
      <w:pPr>
        <w:pStyle w:val="Tiumccp1"/>
      </w:pPr>
      <w:bookmarkStart w:id="78" w:name="_Toc469225897"/>
      <w:r w:rsidRPr="0087589B">
        <w:t xml:space="preserve">3.6. </w:t>
      </w:r>
      <w:r w:rsidR="00A36622">
        <w:t>ĐẶC TẢ XỬ LÝ (MẢ GIẢ)</w:t>
      </w:r>
      <w:bookmarkEnd w:id="78"/>
    </w:p>
    <w:p w:rsidR="002541D9" w:rsidRPr="008F2E5D" w:rsidRDefault="002541D9" w:rsidP="006204DA">
      <w:pPr>
        <w:pStyle w:val="Nidungvnbn"/>
      </w:pPr>
      <w:r w:rsidRPr="008F2E5D">
        <w:t>Đăng nhập</w:t>
      </w:r>
    </w:p>
    <w:p w:rsidR="002541D9" w:rsidRDefault="002541D9" w:rsidP="006204DA">
      <w:pPr>
        <w:pStyle w:val="Nidungvnbn"/>
      </w:pPr>
      <w:r>
        <w:rPr>
          <w:noProof/>
        </w:rPr>
        <w:lastRenderedPageBreak/>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ragraph">
                  <wp:posOffset>432</wp:posOffset>
                </wp:positionV>
                <wp:extent cx="5772150" cy="1404620"/>
                <wp:effectExtent l="0" t="0" r="19050" b="1143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04620"/>
                        </a:xfrm>
                        <a:prstGeom prst="rect">
                          <a:avLst/>
                        </a:prstGeom>
                        <a:solidFill>
                          <a:srgbClr val="FFFFFF"/>
                        </a:solidFill>
                        <a:ln w="9525">
                          <a:solidFill>
                            <a:srgbClr val="000000"/>
                          </a:solidFill>
                          <a:miter lim="800000"/>
                          <a:headEnd/>
                          <a:tailEnd/>
                        </a:ln>
                      </wps:spPr>
                      <wps:txbx>
                        <w:txbxContent>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if(ton tai MaNhanVien va MatKhau)</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vaiTro = getVaiTro();</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if(vaiTro chua quan ly)</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moTabQuanLyNhanVien();</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moTabThongKeBaoCao();</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if(vaiTro chua kho)</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moTabNhapXuatHaoHut();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if(vaiTro chua thu ngan)</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moTabLapHoaDon();</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hienForm();</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else</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baoLoi();</w:t>
                            </w:r>
                          </w:p>
                          <w:p w:rsidR="00210C6A" w:rsidRDefault="00210C6A" w:rsidP="002541D9">
                            <w:r>
                              <w:rPr>
                                <w:rFonts w:ascii="Courier New" w:hAnsi="Courier New" w:cs="Courier New"/>
                                <w:color w:val="000000"/>
                                <w:sz w:val="20"/>
                                <w:szCs w:val="20"/>
                                <w:highlight w:val="white"/>
                              </w:rPr>
                              <w:t>}</w:t>
                            </w:r>
                          </w:p>
                        </w:txbxContent>
                      </wps:txbx>
                      <wps:bodyPr rot="0" vert="horz" wrap="square" lIns="91440" tIns="45720" rIns="91440" bIns="45720" anchor="t" anchorCtr="0">
                        <a:spAutoFit/>
                      </wps:bodyPr>
                    </wps:wsp>
                  </a:graphicData>
                </a:graphic>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0;margin-top:.05pt;width:454.5pt;height:110.6pt;z-index:2516613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">
                <v:textbox style="mso-fit-shape-to-text:t">
                  <w:txbxContent>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if(ton tai MaNhanVien va MatKhau)</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vaiTro = getVaiTro();</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if(vaiTro chua quan ly)</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moTabQuanLyNhanVien();</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moTabThongKeBaoCao();</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if(vaiTro chua kho)</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moTabNhapXuatHaoHut();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if(vaiTro chua thu ngan)</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moTabLapHoaDon();</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hienForm();</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else</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baoLoi();</w:t>
                      </w:r>
                    </w:p>
                    <w:p w:rsidR="00210C6A" w:rsidRDefault="00210C6A" w:rsidP="002541D9">
                      <w:r>
                        <w:rPr>
                          <w:rFonts w:ascii="Courier New" w:hAnsi="Courier New" w:cs="Courier New"/>
                          <w:color w:val="000000"/>
                          <w:sz w:val="20"/>
                          <w:szCs w:val="20"/>
                          <w:highlight w:val="white"/>
                        </w:rPr>
                        <w:t>}</w:t>
                      </w:r>
                    </w:p>
                  </w:txbxContent>
                </v:textbox>
                <w10:wrap type="topAndBottom" anchorx="page"/>
              </v:shape>
            </w:pict>
          </mc:Fallback>
        </mc:AlternateContent>
      </w:r>
    </w:p>
    <w:p w:rsidR="002541D9" w:rsidRDefault="002541D9" w:rsidP="0087589B">
      <w:r>
        <w:rPr>
          <w:noProof/>
        </w:rPr>
        <w:lastRenderedPageBreak/>
        <w:drawing>
          <wp:inline distT="0" distB="0" distL="0" distR="0" wp14:anchorId="70BF2360" wp14:editId="6FBD0579">
            <wp:extent cx="5849980" cy="792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52034" cy="7927583"/>
                    </a:xfrm>
                    <a:prstGeom prst="rect">
                      <a:avLst/>
                    </a:prstGeom>
                  </pic:spPr>
                </pic:pic>
              </a:graphicData>
            </a:graphic>
          </wp:inline>
        </w:drawing>
      </w:r>
    </w:p>
    <w:p w:rsidR="002541D9" w:rsidRPr="008F2E5D" w:rsidRDefault="006204DA" w:rsidP="006204DA">
      <w:pPr>
        <w:pStyle w:val="Nidungvnbn"/>
      </w:pPr>
      <w:r>
        <w:rPr>
          <w:noProof/>
        </w:rPr>
        <w:lastRenderedPageBreak/>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ragraph">
                  <wp:posOffset>330346</wp:posOffset>
                </wp:positionV>
                <wp:extent cx="5772150" cy="1404620"/>
                <wp:effectExtent l="0" t="0" r="19050" b="28575"/>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04620"/>
                        </a:xfrm>
                        <a:prstGeom prst="rect">
                          <a:avLst/>
                        </a:prstGeom>
                        <a:solidFill>
                          <a:srgbClr val="FFFFFF"/>
                        </a:solidFill>
                        <a:ln w="9525">
                          <a:solidFill>
                            <a:srgbClr val="000000"/>
                          </a:solidFill>
                          <a:miter lim="800000"/>
                          <a:headEnd/>
                          <a:tailEnd/>
                        </a:ln>
                      </wps:spPr>
                      <wps:txbx>
                        <w:txbxContent>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//input danhSachCTHD</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if(danhSachCTHD = null or danhSachCTHD.count &lt; 0)</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bao loi;</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hoaDon = new HoaDon();</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hoaDon.NhanVien = NhanVien hien tai;</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hoaDon.NgayLap= ngay hien tai;</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for(ct = danhSachCTHD.getNext() ;ct != null;ct = danhSachCTHD.getNext())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Pr="008328CE" w:rsidRDefault="00210C6A" w:rsidP="002541D9">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highlight w:val="white"/>
                              </w:rPr>
                              <w:t xml:space="preserve">  </w:t>
                            </w:r>
                            <w:r w:rsidRPr="008328CE">
                              <w:rPr>
                                <w:rFonts w:ascii="Courier New" w:hAnsi="Courier New" w:cs="Courier New"/>
                                <w:color w:val="000000"/>
                                <w:sz w:val="20"/>
                                <w:szCs w:val="20"/>
                              </w:rPr>
                              <w:t>if(!kiemTraNguyenVatLieu(ct))</w:t>
                            </w:r>
                          </w:p>
                          <w:p w:rsidR="00210C6A" w:rsidRPr="008328CE" w:rsidRDefault="00210C6A" w:rsidP="002541D9">
                            <w:pPr>
                              <w:autoSpaceDE w:val="0"/>
                              <w:autoSpaceDN w:val="0"/>
                              <w:adjustRightInd w:val="0"/>
                              <w:rPr>
                                <w:rFonts w:ascii="Courier New" w:hAnsi="Courier New" w:cs="Courier New"/>
                                <w:color w:val="000000"/>
                                <w:sz w:val="20"/>
                                <w:szCs w:val="20"/>
                              </w:rPr>
                            </w:pPr>
                            <w:r w:rsidRPr="008328CE">
                              <w:rPr>
                                <w:rFonts w:ascii="Courier New" w:hAnsi="Courier New" w:cs="Courier New"/>
                                <w:color w:val="000000"/>
                                <w:sz w:val="20"/>
                                <w:szCs w:val="20"/>
                              </w:rPr>
                              <w:t xml:space="preserve">  {</w:t>
                            </w:r>
                          </w:p>
                          <w:p w:rsidR="00210C6A" w:rsidRPr="008328CE" w:rsidRDefault="00210C6A" w:rsidP="002541D9">
                            <w:pPr>
                              <w:autoSpaceDE w:val="0"/>
                              <w:autoSpaceDN w:val="0"/>
                              <w:adjustRightInd w:val="0"/>
                              <w:rPr>
                                <w:rFonts w:ascii="Courier New" w:hAnsi="Courier New" w:cs="Courier New"/>
                                <w:color w:val="000000"/>
                                <w:sz w:val="20"/>
                                <w:szCs w:val="20"/>
                              </w:rPr>
                            </w:pPr>
                            <w:r w:rsidRPr="008328CE">
                              <w:rPr>
                                <w:rFonts w:ascii="Courier New" w:hAnsi="Courier New" w:cs="Courier New"/>
                                <w:color w:val="000000"/>
                                <w:sz w:val="20"/>
                                <w:szCs w:val="20"/>
                              </w:rPr>
                              <w:t xml:space="preserve">    baoLoiNguyenLieu();</w:t>
                            </w:r>
                          </w:p>
                          <w:p w:rsidR="00210C6A" w:rsidRPr="008328CE" w:rsidRDefault="00210C6A" w:rsidP="002541D9">
                            <w:pPr>
                              <w:autoSpaceDE w:val="0"/>
                              <w:autoSpaceDN w:val="0"/>
                              <w:adjustRightInd w:val="0"/>
                              <w:rPr>
                                <w:rFonts w:ascii="Courier New" w:hAnsi="Courier New" w:cs="Courier New"/>
                                <w:color w:val="000000"/>
                                <w:sz w:val="20"/>
                                <w:szCs w:val="20"/>
                              </w:rPr>
                            </w:pPr>
                            <w:r w:rsidRPr="008328CE">
                              <w:rPr>
                                <w:rFonts w:ascii="Courier New" w:hAnsi="Courier New" w:cs="Courier New"/>
                                <w:color w:val="000000"/>
                                <w:sz w:val="20"/>
                                <w:szCs w:val="20"/>
                              </w:rPr>
                              <w:t xml:space="preserve">    return;</w:t>
                            </w:r>
                          </w:p>
                          <w:p w:rsidR="00210C6A" w:rsidRDefault="00210C6A" w:rsidP="002541D9">
                            <w:pPr>
                              <w:autoSpaceDE w:val="0"/>
                              <w:autoSpaceDN w:val="0"/>
                              <w:adjustRightInd w:val="0"/>
                              <w:rPr>
                                <w:rFonts w:ascii="Courier New" w:hAnsi="Courier New" w:cs="Courier New"/>
                                <w:color w:val="000000"/>
                                <w:sz w:val="20"/>
                                <w:szCs w:val="20"/>
                                <w:highlight w:val="white"/>
                              </w:rPr>
                            </w:pPr>
                            <w:r w:rsidRPr="008328CE">
                              <w:rPr>
                                <w:rFonts w:ascii="Courier New" w:hAnsi="Courier New" w:cs="Courier New"/>
                                <w:color w:val="000000"/>
                                <w:sz w:val="20"/>
                                <w:szCs w:val="20"/>
                              </w:rPr>
                              <w:t xml:space="preserve">  }</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hoaDon.CTHD.add(ct);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rPr>
                                <w:rFonts w:ascii="Courier New" w:hAnsi="Courier New" w:cs="Courier New"/>
                                <w:color w:val="000000"/>
                                <w:sz w:val="20"/>
                                <w:szCs w:val="20"/>
                              </w:rPr>
                            </w:pPr>
                            <w:r>
                              <w:rPr>
                                <w:rFonts w:ascii="Courier New" w:hAnsi="Courier New" w:cs="Courier New"/>
                                <w:color w:val="000000"/>
                                <w:sz w:val="20"/>
                                <w:szCs w:val="20"/>
                                <w:highlight w:val="white"/>
                              </w:rPr>
                              <w:t>Database.add(hoaDon);</w:t>
                            </w:r>
                          </w:p>
                          <w:p w:rsidR="00210C6A" w:rsidRDefault="00210C6A" w:rsidP="002541D9">
                            <w:r>
                              <w:rPr>
                                <w:rFonts w:ascii="Courier New" w:hAnsi="Courier New" w:cs="Courier New"/>
                                <w:color w:val="000000"/>
                                <w:sz w:val="20"/>
                                <w:szCs w:val="20"/>
                              </w:rPr>
                              <w:t>updateSoLuongNVL();</w:t>
                            </w:r>
                          </w:p>
                          <w:p w:rsidR="00210C6A" w:rsidRDefault="00210C6A" w:rsidP="002541D9"/>
                        </w:txbxContent>
                      </wps:txbx>
                      <wps:bodyPr rot="0" vert="horz" wrap="square" lIns="91440" tIns="45720" rIns="91440" bIns="45720" anchor="t" anchorCtr="0">
                        <a:spAutoFit/>
                      </wps:bodyPr>
                    </wps:wsp>
                  </a:graphicData>
                </a:graphic>
              </wp:anchor>
            </w:drawing>
          </mc:Choice>
          <mc:Fallback>
            <w:pict>
              <v:shape id="_x0000_s1027" type="#_x0000_t202" style="position:absolute;left:0;text-align:left;margin-left:0;margin-top:26pt;width:454.5pt;height:110.6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">
                <v:textbox style="mso-fit-shape-to-text:t">
                  <w:txbxContent>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//input danhSachCTHD</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if(danhSachCTHD = null or danhSachCTHD.count &lt; 0)</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bao loi;</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hoaDon = new HoaDon();</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hoaDon.NhanVien = NhanVien hien tai;</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hoaDon.NgayLap= ngay hien tai;</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for(ct = danhSachCTHD.getNext() ;ct != null;ct = danhSachCTHD.getNext())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Pr="008328CE" w:rsidRDefault="00210C6A" w:rsidP="002541D9">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highlight w:val="white"/>
                        </w:rPr>
                        <w:t xml:space="preserve">  </w:t>
                      </w:r>
                      <w:r w:rsidRPr="008328CE">
                        <w:rPr>
                          <w:rFonts w:ascii="Courier New" w:hAnsi="Courier New" w:cs="Courier New"/>
                          <w:color w:val="000000"/>
                          <w:sz w:val="20"/>
                          <w:szCs w:val="20"/>
                        </w:rPr>
                        <w:t>if(!kiemTraNguyenVatLieu(ct))</w:t>
                      </w:r>
                    </w:p>
                    <w:p w:rsidR="00210C6A" w:rsidRPr="008328CE" w:rsidRDefault="00210C6A" w:rsidP="002541D9">
                      <w:pPr>
                        <w:autoSpaceDE w:val="0"/>
                        <w:autoSpaceDN w:val="0"/>
                        <w:adjustRightInd w:val="0"/>
                        <w:rPr>
                          <w:rFonts w:ascii="Courier New" w:hAnsi="Courier New" w:cs="Courier New"/>
                          <w:color w:val="000000"/>
                          <w:sz w:val="20"/>
                          <w:szCs w:val="20"/>
                        </w:rPr>
                      </w:pPr>
                      <w:r w:rsidRPr="008328CE">
                        <w:rPr>
                          <w:rFonts w:ascii="Courier New" w:hAnsi="Courier New" w:cs="Courier New"/>
                          <w:color w:val="000000"/>
                          <w:sz w:val="20"/>
                          <w:szCs w:val="20"/>
                        </w:rPr>
                        <w:t xml:space="preserve">  {</w:t>
                      </w:r>
                    </w:p>
                    <w:p w:rsidR="00210C6A" w:rsidRPr="008328CE" w:rsidRDefault="00210C6A" w:rsidP="002541D9">
                      <w:pPr>
                        <w:autoSpaceDE w:val="0"/>
                        <w:autoSpaceDN w:val="0"/>
                        <w:adjustRightInd w:val="0"/>
                        <w:rPr>
                          <w:rFonts w:ascii="Courier New" w:hAnsi="Courier New" w:cs="Courier New"/>
                          <w:color w:val="000000"/>
                          <w:sz w:val="20"/>
                          <w:szCs w:val="20"/>
                        </w:rPr>
                      </w:pPr>
                      <w:r w:rsidRPr="008328CE">
                        <w:rPr>
                          <w:rFonts w:ascii="Courier New" w:hAnsi="Courier New" w:cs="Courier New"/>
                          <w:color w:val="000000"/>
                          <w:sz w:val="20"/>
                          <w:szCs w:val="20"/>
                        </w:rPr>
                        <w:t xml:space="preserve">    baoLoiNguyenLieu();</w:t>
                      </w:r>
                    </w:p>
                    <w:p w:rsidR="00210C6A" w:rsidRPr="008328CE" w:rsidRDefault="00210C6A" w:rsidP="002541D9">
                      <w:pPr>
                        <w:autoSpaceDE w:val="0"/>
                        <w:autoSpaceDN w:val="0"/>
                        <w:adjustRightInd w:val="0"/>
                        <w:rPr>
                          <w:rFonts w:ascii="Courier New" w:hAnsi="Courier New" w:cs="Courier New"/>
                          <w:color w:val="000000"/>
                          <w:sz w:val="20"/>
                          <w:szCs w:val="20"/>
                        </w:rPr>
                      </w:pPr>
                      <w:r w:rsidRPr="008328CE">
                        <w:rPr>
                          <w:rFonts w:ascii="Courier New" w:hAnsi="Courier New" w:cs="Courier New"/>
                          <w:color w:val="000000"/>
                          <w:sz w:val="20"/>
                          <w:szCs w:val="20"/>
                        </w:rPr>
                        <w:t xml:space="preserve">    return;</w:t>
                      </w:r>
                    </w:p>
                    <w:p w:rsidR="00210C6A" w:rsidRDefault="00210C6A" w:rsidP="002541D9">
                      <w:pPr>
                        <w:autoSpaceDE w:val="0"/>
                        <w:autoSpaceDN w:val="0"/>
                        <w:adjustRightInd w:val="0"/>
                        <w:rPr>
                          <w:rFonts w:ascii="Courier New" w:hAnsi="Courier New" w:cs="Courier New"/>
                          <w:color w:val="000000"/>
                          <w:sz w:val="20"/>
                          <w:szCs w:val="20"/>
                          <w:highlight w:val="white"/>
                        </w:rPr>
                      </w:pPr>
                      <w:r w:rsidRPr="008328CE">
                        <w:rPr>
                          <w:rFonts w:ascii="Courier New" w:hAnsi="Courier New" w:cs="Courier New"/>
                          <w:color w:val="000000"/>
                          <w:sz w:val="20"/>
                          <w:szCs w:val="20"/>
                        </w:rPr>
                        <w:t xml:space="preserve">  }</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hoaDon.CTHD.add(ct);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rPr>
                          <w:rFonts w:ascii="Courier New" w:hAnsi="Courier New" w:cs="Courier New"/>
                          <w:color w:val="000000"/>
                          <w:sz w:val="20"/>
                          <w:szCs w:val="20"/>
                        </w:rPr>
                      </w:pPr>
                      <w:r>
                        <w:rPr>
                          <w:rFonts w:ascii="Courier New" w:hAnsi="Courier New" w:cs="Courier New"/>
                          <w:color w:val="000000"/>
                          <w:sz w:val="20"/>
                          <w:szCs w:val="20"/>
                          <w:highlight w:val="white"/>
                        </w:rPr>
                        <w:t>Database.add(hoaDon);</w:t>
                      </w:r>
                    </w:p>
                    <w:p w:rsidR="00210C6A" w:rsidRDefault="00210C6A" w:rsidP="002541D9">
                      <w:r>
                        <w:rPr>
                          <w:rFonts w:ascii="Courier New" w:hAnsi="Courier New" w:cs="Courier New"/>
                          <w:color w:val="000000"/>
                          <w:sz w:val="20"/>
                          <w:szCs w:val="20"/>
                        </w:rPr>
                        <w:t>updateSoLuongNVL();</w:t>
                      </w:r>
                    </w:p>
                    <w:p w:rsidR="00210C6A" w:rsidRDefault="00210C6A" w:rsidP="002541D9"/>
                  </w:txbxContent>
                </v:textbox>
                <w10:wrap type="topAndBottom" anchorx="page"/>
              </v:shape>
            </w:pict>
          </mc:Fallback>
        </mc:AlternateContent>
      </w:r>
      <w:r w:rsidR="002541D9" w:rsidRPr="008F2E5D">
        <w:t>Lập hóa đơn bán</w:t>
      </w:r>
    </w:p>
    <w:p w:rsidR="002541D9" w:rsidRDefault="002541D9" w:rsidP="006204DA">
      <w:pPr>
        <w:pStyle w:val="Nidungvnbn"/>
      </w:pPr>
    </w:p>
    <w:p w:rsidR="002541D9" w:rsidRPr="008B23FB" w:rsidRDefault="002541D9" w:rsidP="006204DA">
      <w:r>
        <w:rPr>
          <w:noProof/>
        </w:rPr>
        <w:lastRenderedPageBreak/>
        <w:drawing>
          <wp:inline distT="0" distB="0" distL="0" distR="0" wp14:anchorId="5992811B" wp14:editId="646FDB5F">
            <wp:extent cx="5826306" cy="57721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32727" cy="5778512"/>
                    </a:xfrm>
                    <a:prstGeom prst="rect">
                      <a:avLst/>
                    </a:prstGeom>
                  </pic:spPr>
                </pic:pic>
              </a:graphicData>
            </a:graphic>
          </wp:inline>
        </w:drawing>
      </w:r>
    </w:p>
    <w:p w:rsidR="006204DA" w:rsidRDefault="006204DA" w:rsidP="006204DA">
      <w:pPr>
        <w:pStyle w:val="Nidungvnbn"/>
      </w:pPr>
      <w:r>
        <w:br w:type="page"/>
      </w:r>
    </w:p>
    <w:p w:rsidR="006204DA" w:rsidRDefault="006204DA" w:rsidP="006204DA">
      <w:pPr>
        <w:pStyle w:val="Nidungvnbn"/>
      </w:pPr>
      <w:r>
        <w:rPr>
          <w:noProof/>
        </w:rPr>
        <w:lastRenderedPageBreak/>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ragraph">
                  <wp:posOffset>339138</wp:posOffset>
                </wp:positionV>
                <wp:extent cx="5772150" cy="1404620"/>
                <wp:effectExtent l="0" t="0" r="19050" b="2540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04620"/>
                        </a:xfrm>
                        <a:prstGeom prst="rect">
                          <a:avLst/>
                        </a:prstGeom>
                        <a:solidFill>
                          <a:srgbClr val="FFFFFF"/>
                        </a:solidFill>
                        <a:ln w="9525">
                          <a:solidFill>
                            <a:srgbClr val="000000"/>
                          </a:solidFill>
                          <a:miter lim="800000"/>
                          <a:headEnd/>
                          <a:tailEnd/>
                        </a:ln>
                      </wps:spPr>
                      <wps:txbx>
                        <w:txbxContent>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//input danhSachNVLNhap</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if(danhSachNVLNhap = null or danhSachNVLNhap.count &lt; 0)</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bao loi;</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phieuNhap = new PhieuNhap();</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phieuNhap.NgayLap= ngay hien tai;</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phieuNhap.NhanVien = NhanVien hien tai;</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for(ct = danhSachNVLNhap.getNext() ;ct != null;ct = danhSachNVLNhap.getNext())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phieuNhap.CTPN.add(ct);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rPr>
                                <w:rFonts w:ascii="Courier New" w:hAnsi="Courier New" w:cs="Courier New"/>
                                <w:color w:val="000000"/>
                                <w:sz w:val="20"/>
                                <w:szCs w:val="20"/>
                              </w:rPr>
                            </w:pPr>
                            <w:r>
                              <w:rPr>
                                <w:rFonts w:ascii="Courier New" w:hAnsi="Courier New" w:cs="Courier New"/>
                                <w:color w:val="000000"/>
                                <w:sz w:val="20"/>
                                <w:szCs w:val="20"/>
                                <w:highlight w:val="white"/>
                              </w:rPr>
                              <w:t>Database.add(phieuNhap);</w:t>
                            </w:r>
                          </w:p>
                          <w:p w:rsidR="00210C6A" w:rsidRDefault="00210C6A" w:rsidP="002541D9">
                            <w:r>
                              <w:rPr>
                                <w:rFonts w:ascii="Courier New" w:hAnsi="Courier New" w:cs="Courier New"/>
                                <w:color w:val="000000"/>
                                <w:sz w:val="20"/>
                                <w:szCs w:val="20"/>
                              </w:rPr>
                              <w:t>updateSoLuongNVL();</w:t>
                            </w:r>
                          </w:p>
                        </w:txbxContent>
                      </wps:txbx>
                      <wps:bodyPr rot="0" vert="horz" wrap="square" lIns="91440" tIns="45720" rIns="91440" bIns="45720" anchor="t" anchorCtr="0">
                        <a:spAutoFit/>
                      </wps:bodyPr>
                    </wps:wsp>
                  </a:graphicData>
                </a:graphic>
              </wp:anchor>
            </w:drawing>
          </mc:Choice>
          <mc:Fallback>
            <w:pict>
              <v:shape id="_x0000_s1028" type="#_x0000_t202" style="position:absolute;left:0;text-align:left;margin-left:0;margin-top:26.7pt;width:454.5pt;height:110.6pt;z-index:2516592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">
                <v:textbox style="mso-fit-shape-to-text:t">
                  <w:txbxContent>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//input danhSachNVLNhap</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if(danhSachNVLNhap = null or danhSachNVLNhap.count &lt; 0)</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bao loi;</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phieuNhap = new PhieuNhap();</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phieuNhap.NgayLap= ngay hien tai;</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phieuNhap.NhanVien = NhanVien hien tai;</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for(ct = danhSachNVLNhap.getNext() ;ct != null;ct = danhSachNVLNhap.getNext())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phieuNhap.CTPN.add(ct);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rPr>
                          <w:rFonts w:ascii="Courier New" w:hAnsi="Courier New" w:cs="Courier New"/>
                          <w:color w:val="000000"/>
                          <w:sz w:val="20"/>
                          <w:szCs w:val="20"/>
                        </w:rPr>
                      </w:pPr>
                      <w:r>
                        <w:rPr>
                          <w:rFonts w:ascii="Courier New" w:hAnsi="Courier New" w:cs="Courier New"/>
                          <w:color w:val="000000"/>
                          <w:sz w:val="20"/>
                          <w:szCs w:val="20"/>
                          <w:highlight w:val="white"/>
                        </w:rPr>
                        <w:t>Database.add(phieuNhap);</w:t>
                      </w:r>
                    </w:p>
                    <w:p w:rsidR="00210C6A" w:rsidRDefault="00210C6A" w:rsidP="002541D9">
                      <w:r>
                        <w:rPr>
                          <w:rFonts w:ascii="Courier New" w:hAnsi="Courier New" w:cs="Courier New"/>
                          <w:color w:val="000000"/>
                          <w:sz w:val="20"/>
                          <w:szCs w:val="20"/>
                        </w:rPr>
                        <w:t>updateSoLuongNVL();</w:t>
                      </w:r>
                    </w:p>
                  </w:txbxContent>
                </v:textbox>
                <w10:wrap type="topAndBottom" anchorx="page"/>
              </v:shape>
            </w:pict>
          </mc:Fallback>
        </mc:AlternateContent>
      </w:r>
      <w:r w:rsidR="002541D9" w:rsidRPr="008F2E5D">
        <w:t>Lập hóa đơn nhập</w:t>
      </w:r>
    </w:p>
    <w:p w:rsidR="002541D9" w:rsidRDefault="002541D9" w:rsidP="006204DA">
      <w:pPr>
        <w:pStyle w:val="Nidungvnbn"/>
      </w:pPr>
    </w:p>
    <w:p w:rsidR="002541D9" w:rsidRPr="008B23FB" w:rsidRDefault="002541D9" w:rsidP="006204DA">
      <w:pPr>
        <w:pStyle w:val="Nidungvnbn"/>
      </w:pPr>
      <w:r>
        <w:rPr>
          <w:noProof/>
        </w:rPr>
        <w:lastRenderedPageBreak/>
        <w:drawing>
          <wp:inline distT="0" distB="0" distL="0" distR="0" wp14:anchorId="139F1BC2" wp14:editId="59F8A1FD">
            <wp:extent cx="4819650" cy="5541569"/>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2791" cy="5545180"/>
                    </a:xfrm>
                    <a:prstGeom prst="rect">
                      <a:avLst/>
                    </a:prstGeom>
                  </pic:spPr>
                </pic:pic>
              </a:graphicData>
            </a:graphic>
          </wp:inline>
        </w:drawing>
      </w:r>
    </w:p>
    <w:p w:rsidR="002541D9" w:rsidRPr="008F2E5D" w:rsidRDefault="006204DA" w:rsidP="006204DA">
      <w:pPr>
        <w:pStyle w:val="Nidungvnbn"/>
      </w:pPr>
      <w:r>
        <w:br w:type="page"/>
      </w:r>
      <w:r>
        <w:rPr>
          <w:noProof/>
        </w:rPr>
        <w:lastRenderedPageBreak/>
        <mc:AlternateContent>
          <mc:Choice Requires="wps">
            <w:drawing>
              <wp:anchor distT="0" distB="0" distL="114300" distR="114300" simplePos="0" relativeHeight="251658240" behindDoc="0" locked="0" layoutInCell="1" allowOverlap="1">
                <wp:simplePos x="0" y="0"/>
                <wp:positionH relativeFrom="column">
                  <wp:posOffset>-443230</wp:posOffset>
                </wp:positionH>
                <wp:positionV relativeFrom="paragraph">
                  <wp:posOffset>286385</wp:posOffset>
                </wp:positionV>
                <wp:extent cx="6224905" cy="2546350"/>
                <wp:effectExtent l="0" t="0" r="23495" b="2540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905" cy="2546350"/>
                        </a:xfrm>
                        <a:prstGeom prst="rect">
                          <a:avLst/>
                        </a:prstGeom>
                        <a:solidFill>
                          <a:srgbClr val="FFFFFF"/>
                        </a:solidFill>
                        <a:ln w="9525">
                          <a:solidFill>
                            <a:srgbClr val="000000"/>
                          </a:solidFill>
                          <a:miter lim="800000"/>
                          <a:headEnd/>
                          <a:tailEnd/>
                        </a:ln>
                      </wps:spPr>
                      <wps:txbx>
                        <w:txbxContent>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//input danhSachCTHaoHut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if(danhSachCTHaoHut = null or danhSachCTHaoHut.count &lt; 0)</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bao loi;</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haoHut = new HaoHut();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haoHut.NgayLap= ngay hien tai;</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haoHut.NhanVien = NhanVien hien tai;</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for(ct = danhSachCTHaoHut.getNext() ;ct != null;ct = danhSachCTHaoHut.getNext())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haoHut.CTHD.add(ct);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Database.add(haoHut);</w:t>
                            </w:r>
                          </w:p>
                          <w:p w:rsidR="00210C6A" w:rsidRDefault="00210C6A" w:rsidP="002541D9">
                            <w:r>
                              <w:rPr>
                                <w:rFonts w:ascii="Courier New" w:hAnsi="Courier New" w:cs="Courier New"/>
                                <w:color w:val="000000"/>
                                <w:sz w:val="20"/>
                                <w:szCs w:val="20"/>
                                <w:highlight w:val="white"/>
                              </w:rPr>
                              <w:t>updateSoLuongNVL();</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29" type="#_x0000_t202" style="position:absolute;left:0;text-align:left;margin-left:-34.9pt;margin-top:22.55pt;width:490.15pt;height:200.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vR+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">
                <v:textbox style="mso-fit-shape-to-text:t">
                  <w:txbxContent>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//input danhSachCTHaoHut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if(danhSachCTHaoHut = null or danhSachCTHaoHut.count &lt; 0)</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bao loi;</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haoHut = new HaoHut();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haoHut.NgayLap= ngay hien tai;</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haoHut.NhanVien = NhanVien hien tai;</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for(ct = danhSachCTHaoHut.getNext() ;ct != null;ct = danhSachCTHaoHut.getNext())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haoHut.CTHD.add(ct);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210C6A" w:rsidRDefault="00210C6A" w:rsidP="002541D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Database.add(haoHut);</w:t>
                      </w:r>
                    </w:p>
                    <w:p w:rsidR="00210C6A" w:rsidRDefault="00210C6A" w:rsidP="002541D9">
                      <w:r>
                        <w:rPr>
                          <w:rFonts w:ascii="Courier New" w:hAnsi="Courier New" w:cs="Courier New"/>
                          <w:color w:val="000000"/>
                          <w:sz w:val="20"/>
                          <w:szCs w:val="20"/>
                          <w:highlight w:val="white"/>
                        </w:rPr>
                        <w:t>updateSoLuongNVL();</w:t>
                      </w:r>
                    </w:p>
                  </w:txbxContent>
                </v:textbox>
                <w10:wrap type="topAndBottom"/>
              </v:shape>
            </w:pict>
          </mc:Fallback>
        </mc:AlternateContent>
      </w:r>
      <w:r w:rsidR="002541D9" w:rsidRPr="008F2E5D">
        <w:t>Báo hao hụt</w:t>
      </w:r>
    </w:p>
    <w:p w:rsidR="002541D9" w:rsidRDefault="002541D9" w:rsidP="006204DA">
      <w:pPr>
        <w:pStyle w:val="Nidungvnbn"/>
      </w:pPr>
    </w:p>
    <w:p w:rsidR="002541D9" w:rsidRPr="008B23FB" w:rsidRDefault="002541D9" w:rsidP="006204DA">
      <w:r>
        <w:rPr>
          <w:noProof/>
        </w:rPr>
        <w:lastRenderedPageBreak/>
        <w:drawing>
          <wp:inline distT="0" distB="0" distL="0" distR="0" wp14:anchorId="3F6147A6" wp14:editId="1206781C">
            <wp:extent cx="5943600" cy="6904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904990"/>
                    </a:xfrm>
                    <a:prstGeom prst="rect">
                      <a:avLst/>
                    </a:prstGeom>
                  </pic:spPr>
                </pic:pic>
              </a:graphicData>
            </a:graphic>
          </wp:inline>
        </w:drawing>
      </w:r>
    </w:p>
    <w:p w:rsidR="006204DA" w:rsidRDefault="006204DA" w:rsidP="006204DA">
      <w:pPr>
        <w:pStyle w:val="Nidungvnbn"/>
      </w:pPr>
      <w:r>
        <w:br w:type="page"/>
      </w:r>
    </w:p>
    <w:p w:rsidR="002541D9" w:rsidRPr="008F2E5D" w:rsidRDefault="002541D9" w:rsidP="006204DA">
      <w:pPr>
        <w:pStyle w:val="Nidungvnbn"/>
      </w:pPr>
      <w:r w:rsidRPr="008F2E5D">
        <w:lastRenderedPageBreak/>
        <w:t>Tính lương</w:t>
      </w:r>
    </w:p>
    <w:p w:rsidR="002541D9" w:rsidRDefault="002541D9" w:rsidP="006204DA">
      <w:pPr>
        <w:pStyle w:val="Nidungvnbn"/>
        <w:ind w:firstLine="0"/>
      </w:pPr>
      <w:r>
        <w:rPr>
          <w:noProof/>
        </w:rPr>
        <mc:AlternateContent>
          <mc:Choice Requires="wps">
            <w:drawing>
              <wp:inline distT="0" distB="0" distL="0" distR="0" wp14:anchorId="1D3A849E" wp14:editId="68FE6EF2">
                <wp:extent cx="5772150" cy="1404620"/>
                <wp:effectExtent l="0" t="0" r="19050" b="1016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04620"/>
                        </a:xfrm>
                        <a:prstGeom prst="rect">
                          <a:avLst/>
                        </a:prstGeom>
                        <a:solidFill>
                          <a:srgbClr val="FFFFFF"/>
                        </a:solidFill>
                        <a:ln w="9525">
                          <a:solidFill>
                            <a:srgbClr val="000000"/>
                          </a:solidFill>
                          <a:miter lim="800000"/>
                          <a:headEnd/>
                          <a:tailEnd/>
                        </a:ln>
                      </wps:spPr>
                      <wps:txbx>
                        <w:txbxContent>
                          <w:p w:rsidR="00210C6A" w:rsidRDefault="00210C6A" w:rsidP="006204DA">
                            <w:pPr>
                              <w:rPr>
                                <w:highlight w:val="white"/>
                              </w:rPr>
                            </w:pPr>
                            <w:r>
                              <w:rPr>
                                <w:highlight w:val="white"/>
                              </w:rPr>
                              <w:t>//input ngayBatDay, ngayKetThuc, nhanVien</w:t>
                            </w:r>
                          </w:p>
                          <w:p w:rsidR="00210C6A" w:rsidRDefault="00210C6A" w:rsidP="006204DA">
                            <w:pPr>
                              <w:rPr>
                                <w:highlight w:val="white"/>
                              </w:rPr>
                            </w:pPr>
                            <w:r>
                              <w:rPr>
                                <w:highlight w:val="white"/>
                              </w:rPr>
                              <w:t>tongLuong = 0 ;</w:t>
                            </w:r>
                          </w:p>
                          <w:p w:rsidR="00210C6A" w:rsidRDefault="00210C6A" w:rsidP="006204DA">
                            <w:pPr>
                              <w:rPr>
                                <w:highlight w:val="white"/>
                              </w:rPr>
                            </w:pPr>
                            <w:r>
                              <w:rPr>
                                <w:highlight w:val="white"/>
                              </w:rPr>
                              <w:t>dsCa = danh sach ca lam cua nhan vien;</w:t>
                            </w:r>
                          </w:p>
                          <w:p w:rsidR="00210C6A" w:rsidRDefault="00210C6A" w:rsidP="006204DA">
                            <w:pPr>
                              <w:rPr>
                                <w:highlight w:val="white"/>
                              </w:rPr>
                            </w:pPr>
                            <w:r>
                              <w:rPr>
                                <w:highlight w:val="white"/>
                              </w:rPr>
                              <w:t>for(ca = dsCa.getNext(); ca != null ; ca = dsCa.getNext())</w:t>
                            </w:r>
                          </w:p>
                          <w:p w:rsidR="00210C6A" w:rsidRDefault="00210C6A" w:rsidP="006204DA">
                            <w:pPr>
                              <w:rPr>
                                <w:highlight w:val="white"/>
                              </w:rPr>
                            </w:pPr>
                            <w:r>
                              <w:rPr>
                                <w:highlight w:val="white"/>
                              </w:rPr>
                              <w:t>{</w:t>
                            </w:r>
                          </w:p>
                          <w:p w:rsidR="00210C6A" w:rsidRDefault="00210C6A" w:rsidP="006204DA">
                            <w:pPr>
                              <w:rPr>
                                <w:highlight w:val="white"/>
                              </w:rPr>
                            </w:pPr>
                            <w:r>
                              <w:rPr>
                                <w:highlight w:val="white"/>
                              </w:rPr>
                              <w:t xml:space="preserve">  soBuoi = so buoi lam tu ngay BD toi KT;</w:t>
                            </w:r>
                          </w:p>
                          <w:p w:rsidR="00210C6A" w:rsidRDefault="00210C6A" w:rsidP="006204DA">
                            <w:pPr>
                              <w:rPr>
                                <w:highlight w:val="white"/>
                              </w:rPr>
                            </w:pPr>
                            <w:r>
                              <w:rPr>
                                <w:highlight w:val="white"/>
                              </w:rPr>
                              <w:t xml:space="preserve">  dsNgayLe = lay ds ngay le tu ngay BD toi KT;</w:t>
                            </w:r>
                          </w:p>
                          <w:p w:rsidR="00210C6A" w:rsidRDefault="00210C6A" w:rsidP="006204DA">
                            <w:pPr>
                              <w:rPr>
                                <w:highlight w:val="white"/>
                              </w:rPr>
                            </w:pPr>
                            <w:r>
                              <w:rPr>
                                <w:highlight w:val="white"/>
                              </w:rPr>
                              <w:t xml:space="preserve">  heSoThem = 0;</w:t>
                            </w:r>
                          </w:p>
                          <w:p w:rsidR="00210C6A" w:rsidRDefault="00210C6A" w:rsidP="006204DA">
                            <w:pPr>
                              <w:rPr>
                                <w:highlight w:val="white"/>
                              </w:rPr>
                            </w:pPr>
                            <w:r>
                              <w:rPr>
                                <w:highlight w:val="white"/>
                              </w:rPr>
                              <w:t xml:space="preserve">  for(le = dsNgayLe.getNext(); le!=null;le = dsNgayLe.getNext())</w:t>
                            </w:r>
                          </w:p>
                          <w:p w:rsidR="00210C6A" w:rsidRDefault="00210C6A" w:rsidP="006204DA">
                            <w:pPr>
                              <w:rPr>
                                <w:highlight w:val="white"/>
                              </w:rPr>
                            </w:pPr>
                            <w:r>
                              <w:rPr>
                                <w:highlight w:val="white"/>
                              </w:rPr>
                              <w:t xml:space="preserve">  {</w:t>
                            </w:r>
                          </w:p>
                          <w:p w:rsidR="00210C6A" w:rsidRDefault="00210C6A" w:rsidP="006204DA">
                            <w:pPr>
                              <w:rPr>
                                <w:highlight w:val="white"/>
                              </w:rPr>
                            </w:pPr>
                            <w:r>
                              <w:rPr>
                                <w:highlight w:val="white"/>
                              </w:rPr>
                              <w:t xml:space="preserve">    heSoThem+=le.HeSoLuong;</w:t>
                            </w:r>
                          </w:p>
                          <w:p w:rsidR="00210C6A" w:rsidRDefault="00210C6A" w:rsidP="006204DA">
                            <w:pPr>
                              <w:rPr>
                                <w:highlight w:val="white"/>
                              </w:rPr>
                            </w:pPr>
                            <w:r>
                              <w:rPr>
                                <w:highlight w:val="white"/>
                              </w:rPr>
                              <w:t xml:space="preserve">  }</w:t>
                            </w:r>
                          </w:p>
                          <w:p w:rsidR="00210C6A" w:rsidRDefault="00210C6A" w:rsidP="006204DA">
                            <w:pPr>
                              <w:rPr>
                                <w:highlight w:val="white"/>
                              </w:rPr>
                            </w:pPr>
                            <w:r>
                              <w:rPr>
                                <w:highlight w:val="white"/>
                              </w:rPr>
                              <w:t xml:space="preserve">  tongluong += (soBuoi + heSoThem) * ca.Luong;</w:t>
                            </w:r>
                          </w:p>
                          <w:p w:rsidR="00210C6A" w:rsidRDefault="00210C6A" w:rsidP="006204DA">
                            <w:pPr>
                              <w:rPr>
                                <w:highlight w:val="white"/>
                              </w:rPr>
                            </w:pPr>
                            <w:r>
                              <w:rPr>
                                <w:highlight w:val="white"/>
                              </w:rPr>
                              <w:t>}</w:t>
                            </w:r>
                          </w:p>
                          <w:p w:rsidR="00210C6A" w:rsidRDefault="00210C6A" w:rsidP="006204DA">
                            <w:r>
                              <w:rPr>
                                <w:highlight w:val="white"/>
                              </w:rPr>
                              <w:t>return tongLuong;</w:t>
                            </w:r>
                          </w:p>
                        </w:txbxContent>
                      </wps:txbx>
                      <wps:bodyPr rot="0" vert="horz" wrap="square" lIns="91440" tIns="45720" rIns="91440" bIns="45720" anchor="t" anchorCtr="0">
                        <a:spAutoFit/>
                      </wps:bodyPr>
                    </wps:wsp>
                  </a:graphicData>
                </a:graphic>
              </wp:inline>
            </w:drawing>
          </mc:Choice>
          <mc:Fallback>
            <w:pict>
              <v:shape w14:anchorId="1D3A849E" id="Text Box 2" o:spid="_x0000_s1030" type="#_x0000_t202" style="width:45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">
                <v:textbox style="mso-fit-shape-to-text:t">
                  <w:txbxContent>
                    <w:p w:rsidR="00210C6A" w:rsidRDefault="00210C6A" w:rsidP="006204DA">
                      <w:pPr>
                        <w:rPr>
                          <w:highlight w:val="white"/>
                        </w:rPr>
                      </w:pPr>
                      <w:r>
                        <w:rPr>
                          <w:highlight w:val="white"/>
                        </w:rPr>
                        <w:t>//input ngayBatDay, ngayKetThuc, nhanVien</w:t>
                      </w:r>
                    </w:p>
                    <w:p w:rsidR="00210C6A" w:rsidRDefault="00210C6A" w:rsidP="006204DA">
                      <w:pPr>
                        <w:rPr>
                          <w:highlight w:val="white"/>
                        </w:rPr>
                      </w:pPr>
                      <w:r>
                        <w:rPr>
                          <w:highlight w:val="white"/>
                        </w:rPr>
                        <w:t>tongLuong = 0 ;</w:t>
                      </w:r>
                    </w:p>
                    <w:p w:rsidR="00210C6A" w:rsidRDefault="00210C6A" w:rsidP="006204DA">
                      <w:pPr>
                        <w:rPr>
                          <w:highlight w:val="white"/>
                        </w:rPr>
                      </w:pPr>
                      <w:r>
                        <w:rPr>
                          <w:highlight w:val="white"/>
                        </w:rPr>
                        <w:t>dsCa = danh sach ca lam cua nhan vien;</w:t>
                      </w:r>
                    </w:p>
                    <w:p w:rsidR="00210C6A" w:rsidRDefault="00210C6A" w:rsidP="006204DA">
                      <w:pPr>
                        <w:rPr>
                          <w:highlight w:val="white"/>
                        </w:rPr>
                      </w:pPr>
                      <w:r>
                        <w:rPr>
                          <w:highlight w:val="white"/>
                        </w:rPr>
                        <w:t>for(ca = dsCa.getNext(); ca != null ; ca = dsCa.getNext())</w:t>
                      </w:r>
                    </w:p>
                    <w:p w:rsidR="00210C6A" w:rsidRDefault="00210C6A" w:rsidP="006204DA">
                      <w:pPr>
                        <w:rPr>
                          <w:highlight w:val="white"/>
                        </w:rPr>
                      </w:pPr>
                      <w:r>
                        <w:rPr>
                          <w:highlight w:val="white"/>
                        </w:rPr>
                        <w:t>{</w:t>
                      </w:r>
                    </w:p>
                    <w:p w:rsidR="00210C6A" w:rsidRDefault="00210C6A" w:rsidP="006204DA">
                      <w:pPr>
                        <w:rPr>
                          <w:highlight w:val="white"/>
                        </w:rPr>
                      </w:pPr>
                      <w:r>
                        <w:rPr>
                          <w:highlight w:val="white"/>
                        </w:rPr>
                        <w:t xml:space="preserve">  soBuoi = so buoi lam tu ngay BD toi KT;</w:t>
                      </w:r>
                    </w:p>
                    <w:p w:rsidR="00210C6A" w:rsidRDefault="00210C6A" w:rsidP="006204DA">
                      <w:pPr>
                        <w:rPr>
                          <w:highlight w:val="white"/>
                        </w:rPr>
                      </w:pPr>
                      <w:r>
                        <w:rPr>
                          <w:highlight w:val="white"/>
                        </w:rPr>
                        <w:t xml:space="preserve">  dsNgayLe = lay ds ngay le tu ngay BD toi KT;</w:t>
                      </w:r>
                    </w:p>
                    <w:p w:rsidR="00210C6A" w:rsidRDefault="00210C6A" w:rsidP="006204DA">
                      <w:pPr>
                        <w:rPr>
                          <w:highlight w:val="white"/>
                        </w:rPr>
                      </w:pPr>
                      <w:r>
                        <w:rPr>
                          <w:highlight w:val="white"/>
                        </w:rPr>
                        <w:t xml:space="preserve">  heSoThem = 0;</w:t>
                      </w:r>
                    </w:p>
                    <w:p w:rsidR="00210C6A" w:rsidRDefault="00210C6A" w:rsidP="006204DA">
                      <w:pPr>
                        <w:rPr>
                          <w:highlight w:val="white"/>
                        </w:rPr>
                      </w:pPr>
                      <w:r>
                        <w:rPr>
                          <w:highlight w:val="white"/>
                        </w:rPr>
                        <w:t xml:space="preserve">  for(le = dsNgayLe.getNext(); le!=null;le = dsNgayLe.getNext())</w:t>
                      </w:r>
                    </w:p>
                    <w:p w:rsidR="00210C6A" w:rsidRDefault="00210C6A" w:rsidP="006204DA">
                      <w:pPr>
                        <w:rPr>
                          <w:highlight w:val="white"/>
                        </w:rPr>
                      </w:pPr>
                      <w:r>
                        <w:rPr>
                          <w:highlight w:val="white"/>
                        </w:rPr>
                        <w:t xml:space="preserve">  {</w:t>
                      </w:r>
                    </w:p>
                    <w:p w:rsidR="00210C6A" w:rsidRDefault="00210C6A" w:rsidP="006204DA">
                      <w:pPr>
                        <w:rPr>
                          <w:highlight w:val="white"/>
                        </w:rPr>
                      </w:pPr>
                      <w:r>
                        <w:rPr>
                          <w:highlight w:val="white"/>
                        </w:rPr>
                        <w:t xml:space="preserve">    heSoThem+=le.HeSoLuong;</w:t>
                      </w:r>
                    </w:p>
                    <w:p w:rsidR="00210C6A" w:rsidRDefault="00210C6A" w:rsidP="006204DA">
                      <w:pPr>
                        <w:rPr>
                          <w:highlight w:val="white"/>
                        </w:rPr>
                      </w:pPr>
                      <w:r>
                        <w:rPr>
                          <w:highlight w:val="white"/>
                        </w:rPr>
                        <w:t xml:space="preserve">  }</w:t>
                      </w:r>
                    </w:p>
                    <w:p w:rsidR="00210C6A" w:rsidRDefault="00210C6A" w:rsidP="006204DA">
                      <w:pPr>
                        <w:rPr>
                          <w:highlight w:val="white"/>
                        </w:rPr>
                      </w:pPr>
                      <w:r>
                        <w:rPr>
                          <w:highlight w:val="white"/>
                        </w:rPr>
                        <w:t xml:space="preserve">  tongluong += (soBuoi + heSoThem) * ca.Luong;</w:t>
                      </w:r>
                    </w:p>
                    <w:p w:rsidR="00210C6A" w:rsidRDefault="00210C6A" w:rsidP="006204DA">
                      <w:pPr>
                        <w:rPr>
                          <w:highlight w:val="white"/>
                        </w:rPr>
                      </w:pPr>
                      <w:r>
                        <w:rPr>
                          <w:highlight w:val="white"/>
                        </w:rPr>
                        <w:t>}</w:t>
                      </w:r>
                    </w:p>
                    <w:p w:rsidR="00210C6A" w:rsidRDefault="00210C6A" w:rsidP="006204DA">
                      <w:r>
                        <w:rPr>
                          <w:highlight w:val="white"/>
                        </w:rPr>
                        <w:t>return tongLuong;</w:t>
                      </w:r>
                    </w:p>
                  </w:txbxContent>
                </v:textbox>
                <w10:anchorlock/>
              </v:shape>
            </w:pict>
          </mc:Fallback>
        </mc:AlternateContent>
      </w:r>
    </w:p>
    <w:p w:rsidR="002541D9" w:rsidRDefault="002541D9" w:rsidP="006204DA">
      <w:pPr>
        <w:pStyle w:val="Nidungvnbn"/>
      </w:pPr>
    </w:p>
    <w:p w:rsidR="002541D9" w:rsidRDefault="002541D9" w:rsidP="006204DA">
      <w:r>
        <w:rPr>
          <w:noProof/>
        </w:rPr>
        <w:lastRenderedPageBreak/>
        <w:drawing>
          <wp:inline distT="0" distB="0" distL="0" distR="0" wp14:anchorId="03F33A0C" wp14:editId="250682B4">
            <wp:extent cx="5505450" cy="7458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5450" cy="7458075"/>
                    </a:xfrm>
                    <a:prstGeom prst="rect">
                      <a:avLst/>
                    </a:prstGeom>
                  </pic:spPr>
                </pic:pic>
              </a:graphicData>
            </a:graphic>
          </wp:inline>
        </w:drawing>
      </w:r>
    </w:p>
    <w:p w:rsidR="002541D9" w:rsidRPr="006236D0" w:rsidRDefault="002541D9" w:rsidP="006204DA">
      <w:pPr>
        <w:pStyle w:val="Nidungvnbn"/>
      </w:pPr>
    </w:p>
    <w:p w:rsidR="002541D9" w:rsidRPr="00F6235D" w:rsidRDefault="006204DA" w:rsidP="006204DA">
      <w:pPr>
        <w:pStyle w:val="Chng"/>
      </w:pPr>
      <w:bookmarkStart w:id="79" w:name="_Toc469225898"/>
      <w:r>
        <w:lastRenderedPageBreak/>
        <w:t xml:space="preserve">Chương 4: </w:t>
      </w:r>
      <w:r w:rsidR="002541D9" w:rsidRPr="009B439A">
        <w:t>KẾT LUẬN</w:t>
      </w:r>
      <w:bookmarkEnd w:id="79"/>
      <w:r w:rsidR="002541D9" w:rsidRPr="009B439A">
        <w:rPr>
          <w:webHidden/>
        </w:rPr>
        <w:tab/>
      </w:r>
    </w:p>
    <w:p w:rsidR="002541D9" w:rsidRDefault="002541D9" w:rsidP="006204DA">
      <w:pPr>
        <w:pStyle w:val="Nidungvnbn"/>
      </w:pPr>
      <w:r>
        <w:t>Qua các bước xây dựng hệ thống có thể nhận thấy gần như hoàn thiện trong các mục tiêu đưa ra từ quản lý kho hàng,quản lý nhập hàng</w:t>
      </w:r>
      <w:r w:rsidR="006204DA">
        <w:t xml:space="preserve"> bán hàng ,báo cáo cáo thống kê</w:t>
      </w:r>
      <w:r>
        <w:t>.</w:t>
      </w:r>
    </w:p>
    <w:p w:rsidR="00BB2B2A" w:rsidRPr="002541D9" w:rsidRDefault="002541D9" w:rsidP="006204DA">
      <w:pPr>
        <w:pStyle w:val="Nidungvnbn"/>
      </w:pPr>
      <w:r>
        <w:t xml:space="preserve">Một số điểm còn hạn chế hiện tại cần lưu ý  là việc quản lý về mặt dịch vụ như quản lý khuyến mãi,các chính sách thay đổi với nhân viên .... </w:t>
      </w:r>
    </w:p>
    <w:sectPr w:rsidR="00BB2B2A" w:rsidRPr="002541D9" w:rsidSect="00DB7595">
      <w:headerReference w:type="default" r:id="rId5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119E" w:rsidRDefault="00CC119E" w:rsidP="00453AB1">
      <w:r>
        <w:separator/>
      </w:r>
    </w:p>
  </w:endnote>
  <w:endnote w:type="continuationSeparator" w:id="0">
    <w:p w:rsidR="00CC119E" w:rsidRDefault="00CC119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Yu Gothic UI Semibold">
    <w:panose1 w:val="020B07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119E" w:rsidRDefault="00CC119E" w:rsidP="00453AB1">
      <w:r>
        <w:separator/>
      </w:r>
    </w:p>
  </w:footnote>
  <w:footnote w:type="continuationSeparator" w:id="0">
    <w:p w:rsidR="00CC119E" w:rsidRDefault="00CC119E"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520606"/>
      <w:docPartObj>
        <w:docPartGallery w:val="Page Numbers (Top of Page)"/>
        <w:docPartUnique/>
      </w:docPartObj>
    </w:sdtPr>
    <w:sdtEndPr>
      <w:rPr>
        <w:noProof/>
      </w:rPr>
    </w:sdtEndPr>
    <w:sdtContent>
      <w:p w:rsidR="00210C6A" w:rsidRDefault="00210C6A">
        <w:pPr>
          <w:pStyle w:val="Header"/>
          <w:jc w:val="center"/>
        </w:pPr>
        <w:r>
          <w:fldChar w:fldCharType="begin"/>
        </w:r>
        <w:r>
          <w:instrText xml:space="preserve"> PAGE   \* MERGEFORMAT </w:instrText>
        </w:r>
        <w:r>
          <w:fldChar w:fldCharType="separate"/>
        </w:r>
        <w:r w:rsidR="00607A4E">
          <w:rPr>
            <w:noProof/>
          </w:rPr>
          <w:t>29</w:t>
        </w:r>
        <w:r>
          <w:rPr>
            <w:noProof/>
          </w:rPr>
          <w:fldChar w:fldCharType="end"/>
        </w:r>
      </w:p>
    </w:sdtContent>
  </w:sdt>
  <w:p w:rsidR="00210C6A" w:rsidRDefault="00210C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EB6180"/>
    <w:multiLevelType w:val="hybridMultilevel"/>
    <w:tmpl w:val="521ED0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24D363F"/>
    <w:multiLevelType w:val="hybridMultilevel"/>
    <w:tmpl w:val="8D70867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EAC5857"/>
    <w:multiLevelType w:val="hybridMultilevel"/>
    <w:tmpl w:val="B510B6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1D9"/>
    <w:rsid w:val="00000FCE"/>
    <w:rsid w:val="0001421D"/>
    <w:rsid w:val="00024496"/>
    <w:rsid w:val="0009434F"/>
    <w:rsid w:val="000B65C6"/>
    <w:rsid w:val="00137133"/>
    <w:rsid w:val="001D624F"/>
    <w:rsid w:val="00207DC2"/>
    <w:rsid w:val="00210C6A"/>
    <w:rsid w:val="00252F26"/>
    <w:rsid w:val="002541D9"/>
    <w:rsid w:val="00291721"/>
    <w:rsid w:val="002D4629"/>
    <w:rsid w:val="002D796D"/>
    <w:rsid w:val="003111D0"/>
    <w:rsid w:val="003218FF"/>
    <w:rsid w:val="00326070"/>
    <w:rsid w:val="00345F8F"/>
    <w:rsid w:val="003D3E2D"/>
    <w:rsid w:val="00433B98"/>
    <w:rsid w:val="0045360D"/>
    <w:rsid w:val="00453AB1"/>
    <w:rsid w:val="004A7C39"/>
    <w:rsid w:val="004E3C16"/>
    <w:rsid w:val="00593511"/>
    <w:rsid w:val="00594A25"/>
    <w:rsid w:val="00594EA2"/>
    <w:rsid w:val="005D5C20"/>
    <w:rsid w:val="00607A4E"/>
    <w:rsid w:val="006204DA"/>
    <w:rsid w:val="0064189C"/>
    <w:rsid w:val="00650D6A"/>
    <w:rsid w:val="00737340"/>
    <w:rsid w:val="0077687F"/>
    <w:rsid w:val="00791EED"/>
    <w:rsid w:val="00792D88"/>
    <w:rsid w:val="007B1A23"/>
    <w:rsid w:val="007B7FF5"/>
    <w:rsid w:val="007E6AB9"/>
    <w:rsid w:val="007E7FF7"/>
    <w:rsid w:val="00837A39"/>
    <w:rsid w:val="00867C2D"/>
    <w:rsid w:val="0087589B"/>
    <w:rsid w:val="00880D36"/>
    <w:rsid w:val="00883251"/>
    <w:rsid w:val="008E6453"/>
    <w:rsid w:val="008E6D8A"/>
    <w:rsid w:val="00942B81"/>
    <w:rsid w:val="009B1EF5"/>
    <w:rsid w:val="00A36622"/>
    <w:rsid w:val="00B118C8"/>
    <w:rsid w:val="00B62922"/>
    <w:rsid w:val="00B8489D"/>
    <w:rsid w:val="00BB2B2A"/>
    <w:rsid w:val="00BD75FE"/>
    <w:rsid w:val="00C458A1"/>
    <w:rsid w:val="00C56904"/>
    <w:rsid w:val="00C70A1B"/>
    <w:rsid w:val="00C75086"/>
    <w:rsid w:val="00CA1C39"/>
    <w:rsid w:val="00CC119E"/>
    <w:rsid w:val="00CD13EC"/>
    <w:rsid w:val="00CE5555"/>
    <w:rsid w:val="00CF0A09"/>
    <w:rsid w:val="00D01441"/>
    <w:rsid w:val="00D34D21"/>
    <w:rsid w:val="00DB7595"/>
    <w:rsid w:val="00DC2276"/>
    <w:rsid w:val="00DD0FE2"/>
    <w:rsid w:val="00DD74FD"/>
    <w:rsid w:val="00E73E69"/>
    <w:rsid w:val="00E766EA"/>
    <w:rsid w:val="00EC2EC4"/>
    <w:rsid w:val="00F6183C"/>
    <w:rsid w:val="00FA0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30021726"/>
  <w15:docId w15:val="{BF9C440E-86BE-4C29-8BA3-BC54AE0C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1D9"/>
    <w:pPr>
      <w:spacing w:after="0" w:line="240" w:lineRule="auto"/>
    </w:pPr>
    <w:rPr>
      <w:rFonts w:eastAsia="Times New Roman" w:cs="Times New Roman"/>
      <w:szCs w:val="24"/>
    </w:rPr>
  </w:style>
  <w:style w:type="paragraph" w:styleId="Heading1">
    <w:name w:val="heading 1"/>
    <w:aliases w:val="Chương edit"/>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541D9"/>
    <w:pPr>
      <w:keepNext/>
      <w:keepLines/>
      <w:spacing w:before="200" w:line="276" w:lineRule="auto"/>
      <w:ind w:left="1008" w:hanging="1008"/>
      <w:outlineLvl w:val="4"/>
    </w:pPr>
    <w:rPr>
      <w:rFonts w:asciiTheme="majorHAnsi" w:eastAsiaTheme="majorEastAsia" w:hAnsiTheme="majorHAnsi" w:cstheme="majorBidi"/>
      <w:color w:val="243F60" w:themeColor="accent1" w:themeShade="7F"/>
      <w:sz w:val="22"/>
      <w:szCs w:val="22"/>
      <w:lang w:eastAsia="zh-CN"/>
    </w:rPr>
  </w:style>
  <w:style w:type="paragraph" w:styleId="Heading6">
    <w:name w:val="heading 6"/>
    <w:basedOn w:val="Normal"/>
    <w:next w:val="Normal"/>
    <w:link w:val="Heading6Char"/>
    <w:uiPriority w:val="9"/>
    <w:unhideWhenUsed/>
    <w:qFormat/>
    <w:rsid w:val="002541D9"/>
    <w:pPr>
      <w:keepNext/>
      <w:keepLines/>
      <w:spacing w:before="200" w:line="276" w:lineRule="auto"/>
      <w:ind w:left="1152" w:hanging="1152"/>
      <w:outlineLvl w:val="5"/>
    </w:pPr>
    <w:rPr>
      <w:rFonts w:asciiTheme="majorHAnsi" w:eastAsiaTheme="majorEastAsia" w:hAnsiTheme="majorHAnsi" w:cstheme="majorBidi"/>
      <w:i/>
      <w:iCs/>
      <w:color w:val="243F60" w:themeColor="accent1" w:themeShade="7F"/>
      <w:sz w:val="22"/>
      <w:szCs w:val="22"/>
      <w:lang w:eastAsia="zh-CN"/>
    </w:rPr>
  </w:style>
  <w:style w:type="paragraph" w:styleId="Heading7">
    <w:name w:val="heading 7"/>
    <w:basedOn w:val="Normal"/>
    <w:next w:val="Normal"/>
    <w:link w:val="Heading7Char"/>
    <w:uiPriority w:val="9"/>
    <w:semiHidden/>
    <w:unhideWhenUsed/>
    <w:qFormat/>
    <w:rsid w:val="002541D9"/>
    <w:pPr>
      <w:keepNext/>
      <w:keepLines/>
      <w:spacing w:before="200" w:line="276" w:lineRule="auto"/>
      <w:ind w:left="1296" w:hanging="1296"/>
      <w:outlineLvl w:val="6"/>
    </w:pPr>
    <w:rPr>
      <w:rFonts w:asciiTheme="majorHAnsi" w:eastAsiaTheme="majorEastAsia" w:hAnsiTheme="majorHAnsi" w:cstheme="majorBidi"/>
      <w:i/>
      <w:iCs/>
      <w:color w:val="404040" w:themeColor="text1" w:themeTint="BF"/>
      <w:sz w:val="22"/>
      <w:szCs w:val="22"/>
      <w:lang w:eastAsia="zh-CN"/>
    </w:rPr>
  </w:style>
  <w:style w:type="paragraph" w:styleId="Heading8">
    <w:name w:val="heading 8"/>
    <w:basedOn w:val="Normal"/>
    <w:next w:val="Normal"/>
    <w:link w:val="Heading8Char"/>
    <w:uiPriority w:val="9"/>
    <w:semiHidden/>
    <w:unhideWhenUsed/>
    <w:qFormat/>
    <w:rsid w:val="002541D9"/>
    <w:pPr>
      <w:keepNext/>
      <w:keepLines/>
      <w:spacing w:before="200" w:line="276" w:lineRule="auto"/>
      <w:ind w:left="1440" w:hanging="1440"/>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2541D9"/>
    <w:pPr>
      <w:keepNext/>
      <w:keepLines/>
      <w:spacing w:before="200" w:line="276" w:lineRule="auto"/>
      <w:ind w:left="1584" w:hanging="1584"/>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aliases w:val="Chương edit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Heading5Char">
    <w:name w:val="Heading 5 Char"/>
    <w:basedOn w:val="DefaultParagraphFont"/>
    <w:link w:val="Heading5"/>
    <w:uiPriority w:val="9"/>
    <w:rsid w:val="002541D9"/>
    <w:rPr>
      <w:rFonts w:asciiTheme="majorHAnsi" w:eastAsiaTheme="majorEastAsia" w:hAnsiTheme="majorHAnsi" w:cstheme="majorBidi"/>
      <w:color w:val="243F60" w:themeColor="accent1" w:themeShade="7F"/>
      <w:sz w:val="22"/>
      <w:lang w:eastAsia="zh-CN"/>
    </w:rPr>
  </w:style>
  <w:style w:type="character" w:customStyle="1" w:styleId="Heading6Char">
    <w:name w:val="Heading 6 Char"/>
    <w:basedOn w:val="DefaultParagraphFont"/>
    <w:link w:val="Heading6"/>
    <w:uiPriority w:val="9"/>
    <w:rsid w:val="002541D9"/>
    <w:rPr>
      <w:rFonts w:asciiTheme="majorHAnsi" w:eastAsiaTheme="majorEastAsia" w:hAnsiTheme="majorHAnsi" w:cstheme="majorBidi"/>
      <w:i/>
      <w:iCs/>
      <w:color w:val="243F60" w:themeColor="accent1" w:themeShade="7F"/>
      <w:sz w:val="22"/>
      <w:lang w:eastAsia="zh-CN"/>
    </w:rPr>
  </w:style>
  <w:style w:type="character" w:customStyle="1" w:styleId="Heading7Char">
    <w:name w:val="Heading 7 Char"/>
    <w:basedOn w:val="DefaultParagraphFont"/>
    <w:link w:val="Heading7"/>
    <w:uiPriority w:val="9"/>
    <w:semiHidden/>
    <w:rsid w:val="002541D9"/>
    <w:rPr>
      <w:rFonts w:asciiTheme="majorHAnsi" w:eastAsiaTheme="majorEastAsia" w:hAnsiTheme="majorHAnsi" w:cstheme="majorBidi"/>
      <w:i/>
      <w:iCs/>
      <w:color w:val="404040" w:themeColor="text1" w:themeTint="BF"/>
      <w:sz w:val="22"/>
      <w:lang w:eastAsia="zh-CN"/>
    </w:rPr>
  </w:style>
  <w:style w:type="character" w:customStyle="1" w:styleId="Heading8Char">
    <w:name w:val="Heading 8 Char"/>
    <w:basedOn w:val="DefaultParagraphFont"/>
    <w:link w:val="Heading8"/>
    <w:uiPriority w:val="9"/>
    <w:semiHidden/>
    <w:rsid w:val="002541D9"/>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2541D9"/>
    <w:rPr>
      <w:rFonts w:asciiTheme="majorHAnsi" w:eastAsiaTheme="majorEastAsia" w:hAnsiTheme="majorHAnsi" w:cstheme="majorBidi"/>
      <w:i/>
      <w:iCs/>
      <w:color w:val="404040" w:themeColor="text1" w:themeTint="BF"/>
      <w:sz w:val="20"/>
      <w:szCs w:val="20"/>
      <w:lang w:eastAsia="zh-CN"/>
    </w:rPr>
  </w:style>
  <w:style w:type="character" w:styleId="FollowedHyperlink">
    <w:name w:val="FollowedHyperlink"/>
    <w:basedOn w:val="DefaultParagraphFont"/>
    <w:uiPriority w:val="99"/>
    <w:semiHidden/>
    <w:unhideWhenUsed/>
    <w:rsid w:val="002541D9"/>
    <w:rPr>
      <w:color w:val="800080" w:themeColor="followedHyperlink"/>
      <w:u w:val="single"/>
    </w:rPr>
  </w:style>
  <w:style w:type="paragraph" w:styleId="ListParagraph">
    <w:name w:val="List Paragraph"/>
    <w:basedOn w:val="Normal"/>
    <w:uiPriority w:val="34"/>
    <w:qFormat/>
    <w:rsid w:val="002541D9"/>
    <w:pPr>
      <w:spacing w:after="160" w:line="256" w:lineRule="auto"/>
      <w:ind w:left="720"/>
      <w:contextualSpacing/>
    </w:pPr>
    <w:rPr>
      <w:rFonts w:asciiTheme="minorHAnsi" w:eastAsiaTheme="minorHAnsi" w:hAnsiTheme="minorHAnsi" w:cstheme="minorBidi"/>
      <w:sz w:val="22"/>
      <w:szCs w:val="22"/>
    </w:rPr>
  </w:style>
  <w:style w:type="table" w:styleId="PlainTable5">
    <w:name w:val="Plain Table 5"/>
    <w:basedOn w:val="TableNormal"/>
    <w:uiPriority w:val="45"/>
    <w:rsid w:val="002541D9"/>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on">
    <w:name w:val="Revision"/>
    <w:hidden/>
    <w:uiPriority w:val="99"/>
    <w:semiHidden/>
    <w:rsid w:val="002541D9"/>
    <w:pPr>
      <w:spacing w:after="0" w:line="240" w:lineRule="auto"/>
    </w:pPr>
    <w:rPr>
      <w:rFonts w:eastAsia="Times New Roman" w:cs="Times New Roman"/>
      <w:szCs w:val="24"/>
    </w:rPr>
  </w:style>
  <w:style w:type="character" w:customStyle="1" w:styleId="grame">
    <w:name w:val="grame"/>
    <w:basedOn w:val="DefaultParagraphFont"/>
    <w:rsid w:val="002541D9"/>
  </w:style>
  <w:style w:type="character" w:styleId="HTMLTypewriter">
    <w:name w:val="HTML Typewriter"/>
    <w:basedOn w:val="DefaultParagraphFont"/>
    <w:rsid w:val="002541D9"/>
    <w:rPr>
      <w:rFonts w:ascii="Courier New" w:eastAsia="Times New Roman" w:hAnsi="Courier New" w:cs="Courier New"/>
      <w:sz w:val="20"/>
      <w:szCs w:val="20"/>
    </w:rPr>
  </w:style>
  <w:style w:type="paragraph" w:styleId="HTMLPreformatted">
    <w:name w:val="HTML Preformatted"/>
    <w:basedOn w:val="Normal"/>
    <w:link w:val="HTMLPreformattedChar"/>
    <w:rsid w:val="002541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2541D9"/>
    <w:rPr>
      <w:rFonts w:ascii="Courier New" w:eastAsia="Times New Roman" w:hAnsi="Courier New" w:cs="Courier New"/>
      <w:sz w:val="20"/>
      <w:szCs w:val="20"/>
    </w:rPr>
  </w:style>
  <w:style w:type="paragraph" w:customStyle="1" w:styleId="Style1">
    <w:name w:val="Style1"/>
    <w:basedOn w:val="Normal"/>
    <w:rsid w:val="002541D9"/>
    <w:rPr>
      <w:rFonts w:ascii=".VnTime" w:hAnsi=".VnTime"/>
      <w:sz w:val="28"/>
    </w:rPr>
  </w:style>
  <w:style w:type="character" w:customStyle="1" w:styleId="texhtml">
    <w:name w:val="texhtml"/>
    <w:basedOn w:val="DefaultParagraphFont"/>
    <w:rsid w:val="002541D9"/>
  </w:style>
  <w:style w:type="paragraph" w:styleId="EndnoteText">
    <w:name w:val="endnote text"/>
    <w:basedOn w:val="Normal"/>
    <w:link w:val="EndnoteTextChar"/>
    <w:uiPriority w:val="99"/>
    <w:semiHidden/>
    <w:unhideWhenUsed/>
    <w:rsid w:val="002541D9"/>
    <w:rPr>
      <w:sz w:val="20"/>
      <w:szCs w:val="20"/>
    </w:rPr>
  </w:style>
  <w:style w:type="character" w:customStyle="1" w:styleId="EndnoteTextChar">
    <w:name w:val="Endnote Text Char"/>
    <w:basedOn w:val="DefaultParagraphFont"/>
    <w:link w:val="EndnoteText"/>
    <w:uiPriority w:val="99"/>
    <w:semiHidden/>
    <w:rsid w:val="002541D9"/>
    <w:rPr>
      <w:rFonts w:eastAsia="Times New Roman" w:cs="Times New Roman"/>
      <w:sz w:val="20"/>
      <w:szCs w:val="20"/>
    </w:rPr>
  </w:style>
  <w:style w:type="character" w:styleId="EndnoteReference">
    <w:name w:val="endnote reference"/>
    <w:basedOn w:val="DefaultParagraphFont"/>
    <w:uiPriority w:val="99"/>
    <w:semiHidden/>
    <w:unhideWhenUsed/>
    <w:rsid w:val="002541D9"/>
    <w:rPr>
      <w:vertAlign w:val="superscript"/>
    </w:rPr>
  </w:style>
  <w:style w:type="paragraph" w:styleId="TOCHeading">
    <w:name w:val="TOC Heading"/>
    <w:basedOn w:val="Heading1"/>
    <w:next w:val="Normal"/>
    <w:uiPriority w:val="39"/>
    <w:unhideWhenUsed/>
    <w:qFormat/>
    <w:rsid w:val="002541D9"/>
    <w:pPr>
      <w:spacing w:before="240" w:line="259" w:lineRule="auto"/>
      <w:ind w:left="432" w:hanging="432"/>
      <w:outlineLvl w:val="9"/>
    </w:pPr>
    <w:rPr>
      <w:rFonts w:ascii="Times New Roman" w:eastAsia="Yu Gothic UI Semibold" w:hAnsi="Times New Roman"/>
      <w:bCs w:val="0"/>
      <w:color w:val="auto"/>
      <w:sz w:val="32"/>
      <w:szCs w:val="32"/>
    </w:rPr>
  </w:style>
  <w:style w:type="paragraph" w:styleId="NoSpacing">
    <w:name w:val="No Spacing"/>
    <w:uiPriority w:val="1"/>
    <w:qFormat/>
    <w:rsid w:val="002541D9"/>
    <w:pPr>
      <w:spacing w:after="0" w:line="240" w:lineRule="auto"/>
    </w:pPr>
    <w:rPr>
      <w:rFonts w:asciiTheme="minorHAnsi" w:eastAsiaTheme="minorEastAsia" w:hAnsiTheme="minorHAnsi"/>
      <w:sz w:val="22"/>
      <w:lang w:eastAsia="zh-CN"/>
    </w:rPr>
  </w:style>
  <w:style w:type="character" w:styleId="PlaceholderText">
    <w:name w:val="Placeholder Text"/>
    <w:basedOn w:val="DefaultParagraphFont"/>
    <w:uiPriority w:val="99"/>
    <w:semiHidden/>
    <w:rsid w:val="002541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5.bin"/><Relationship Id="rId39" Type="http://schemas.openxmlformats.org/officeDocument/2006/relationships/oleObject" Target="embeddings/oleObject18.bin"/><Relationship Id="rId21" Type="http://schemas.openxmlformats.org/officeDocument/2006/relationships/oleObject" Target="embeddings/oleObject1.bin"/><Relationship Id="rId34" Type="http://schemas.openxmlformats.org/officeDocument/2006/relationships/oleObject" Target="embeddings/oleObject13.bin"/><Relationship Id="rId42" Type="http://schemas.openxmlformats.org/officeDocument/2006/relationships/oleObject" Target="embeddings/oleObject21.bin"/><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8.bin"/><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oleObject" Target="embeddings/oleObject11.bin"/><Relationship Id="rId37" Type="http://schemas.openxmlformats.org/officeDocument/2006/relationships/oleObject" Target="embeddings/oleObject16.bin"/><Relationship Id="rId40" Type="http://schemas.openxmlformats.org/officeDocument/2006/relationships/oleObject" Target="embeddings/oleObject19.bin"/><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wmf"/><Relationship Id="rId27" Type="http://schemas.openxmlformats.org/officeDocument/2006/relationships/oleObject" Target="embeddings/oleObject6.bin"/><Relationship Id="rId30" Type="http://schemas.openxmlformats.org/officeDocument/2006/relationships/oleObject" Target="embeddings/oleObject9.bin"/><Relationship Id="rId35" Type="http://schemas.openxmlformats.org/officeDocument/2006/relationships/oleObject" Target="embeddings/oleObject14.bin"/><Relationship Id="rId43" Type="http://schemas.openxmlformats.org/officeDocument/2006/relationships/oleObject" Target="embeddings/oleObject22.bin"/><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oleObject" Target="embeddings/oleObject17.bin"/><Relationship Id="rId46" Type="http://schemas.openxmlformats.org/officeDocument/2006/relationships/image" Target="media/image17.png"/><Relationship Id="rId59" Type="http://schemas.openxmlformats.org/officeDocument/2006/relationships/fontTable" Target="fontTable.xml"/><Relationship Id="rId20" Type="http://schemas.openxmlformats.org/officeDocument/2006/relationships/image" Target="media/image13.wmf"/><Relationship Id="rId41" Type="http://schemas.openxmlformats.org/officeDocument/2006/relationships/oleObject" Target="embeddings/oleObject20.bin"/><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2.bin"/><Relationship Id="rId28" Type="http://schemas.openxmlformats.org/officeDocument/2006/relationships/oleObject" Target="embeddings/oleObject7.bin"/><Relationship Id="rId36" Type="http://schemas.openxmlformats.org/officeDocument/2006/relationships/oleObject" Target="embeddings/oleObject15.bin"/><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oleObject" Target="embeddings/oleObject10.bin"/><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Template_TrinhbayDoAnCuoiKi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BEEDBA-FA9B-45CE-90E9-FC15DF31F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Template_TrinhbayDoAnCuoiKiBaiTapLonCacMon.dotx</Template>
  <TotalTime>122</TotalTime>
  <Pages>57</Pages>
  <Words>4584</Words>
  <Characters>26133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Minh Nguyễn</cp:lastModifiedBy>
  <cp:revision>20</cp:revision>
  <cp:lastPrinted>2016-12-11T05:51:00Z</cp:lastPrinted>
  <dcterms:created xsi:type="dcterms:W3CDTF">2016-12-11T04:22:00Z</dcterms:created>
  <dcterms:modified xsi:type="dcterms:W3CDTF">2016-12-11T06:27:00Z</dcterms:modified>
</cp:coreProperties>
</file>